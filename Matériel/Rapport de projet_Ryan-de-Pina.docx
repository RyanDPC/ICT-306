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C0C8F6" w14:textId="77777777" w:rsidR="00BB20CD" w:rsidRPr="00BB20CD" w:rsidRDefault="00BB20CD" w:rsidP="00BB20CD">
      <w:pPr>
        <w:pStyle w:val="Titre"/>
      </w:pPr>
      <w:proofErr w:type="spellStart"/>
      <w:r>
        <w:t>RukoSrak</w:t>
      </w:r>
      <w:proofErr w:type="spellEnd"/>
    </w:p>
    <w:p w14:paraId="20EA37F2" w14:textId="77777777" w:rsidR="002F2165" w:rsidRDefault="001D4577" w:rsidP="002F2165">
      <w:pPr>
        <w:keepNext/>
        <w:spacing w:before="2400"/>
        <w:jc w:val="center"/>
      </w:pPr>
      <w:r>
        <w:rPr>
          <w:rFonts w:cs="Arial"/>
          <w:noProof/>
          <w:sz w:val="22"/>
          <w:szCs w:val="22"/>
        </w:rPr>
        <w:drawing>
          <wp:inline distT="0" distB="0" distL="0" distR="0" wp14:anchorId="560265A0" wp14:editId="24ECDDBF">
            <wp:extent cx="4084321" cy="2552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86771" cy="2554231"/>
                    </a:xfrm>
                    <a:prstGeom prst="rect">
                      <a:avLst/>
                    </a:prstGeom>
                    <a:noFill/>
                    <a:ln w="9525">
                      <a:noFill/>
                      <a:miter lim="800000"/>
                      <a:headEnd/>
                      <a:tailEnd/>
                    </a:ln>
                  </pic:spPr>
                </pic:pic>
              </a:graphicData>
            </a:graphic>
          </wp:inline>
        </w:drawing>
      </w:r>
    </w:p>
    <w:p w14:paraId="0F8DAFC8" w14:textId="0C1C3A73" w:rsidR="001D4577" w:rsidRPr="000E7483" w:rsidRDefault="001D4577" w:rsidP="000E7483">
      <w:pPr>
        <w:jc w:val="center"/>
      </w:pP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05CDC790" w14:textId="77777777" w:rsidR="00576CCE"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0444285" w:history="1">
        <w:r w:rsidR="00576CCE" w:rsidRPr="00E65852">
          <w:rPr>
            <w:rStyle w:val="Lienhypertexte"/>
            <w:noProof/>
          </w:rPr>
          <w:t>1</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Spécifications</w:t>
        </w:r>
        <w:r w:rsidR="00576CCE">
          <w:rPr>
            <w:noProof/>
            <w:webHidden/>
          </w:rPr>
          <w:tab/>
        </w:r>
        <w:r w:rsidR="00576CCE">
          <w:rPr>
            <w:noProof/>
            <w:webHidden/>
          </w:rPr>
          <w:fldChar w:fldCharType="begin"/>
        </w:r>
        <w:r w:rsidR="00576CCE">
          <w:rPr>
            <w:noProof/>
            <w:webHidden/>
          </w:rPr>
          <w:instrText xml:space="preserve"> PAGEREF _Toc160444285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426D9A22"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6" w:history="1">
        <w:r w:rsidR="00576CCE" w:rsidRPr="00E65852">
          <w:rPr>
            <w:rStyle w:val="Lienhypertexte"/>
            <w:noProof/>
          </w:rPr>
          <w:t>1.1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Titre</w:t>
        </w:r>
        <w:r w:rsidR="00576CCE">
          <w:rPr>
            <w:noProof/>
            <w:webHidden/>
          </w:rPr>
          <w:tab/>
        </w:r>
        <w:r w:rsidR="00576CCE">
          <w:rPr>
            <w:noProof/>
            <w:webHidden/>
          </w:rPr>
          <w:fldChar w:fldCharType="begin"/>
        </w:r>
        <w:r w:rsidR="00576CCE">
          <w:rPr>
            <w:noProof/>
            <w:webHidden/>
          </w:rPr>
          <w:instrText xml:space="preserve"> PAGEREF _Toc160444286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01BED463"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7" w:history="1">
        <w:r w:rsidR="00576CCE" w:rsidRPr="00E65852">
          <w:rPr>
            <w:rStyle w:val="Lienhypertexte"/>
            <w:noProof/>
          </w:rPr>
          <w:t>1.2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Description</w:t>
        </w:r>
        <w:r w:rsidR="00576CCE">
          <w:rPr>
            <w:noProof/>
            <w:webHidden/>
          </w:rPr>
          <w:tab/>
        </w:r>
        <w:r w:rsidR="00576CCE">
          <w:rPr>
            <w:noProof/>
            <w:webHidden/>
          </w:rPr>
          <w:fldChar w:fldCharType="begin"/>
        </w:r>
        <w:r w:rsidR="00576CCE">
          <w:rPr>
            <w:noProof/>
            <w:webHidden/>
          </w:rPr>
          <w:instrText xml:space="preserve"> PAGEREF _Toc160444287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10E678C3"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8" w:history="1">
        <w:r w:rsidR="00576CCE" w:rsidRPr="00E65852">
          <w:rPr>
            <w:rStyle w:val="Lienhypertexte"/>
            <w:noProof/>
          </w:rPr>
          <w:t>1.3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Matériel et logiciels à disposition</w:t>
        </w:r>
        <w:r w:rsidR="00576CCE">
          <w:rPr>
            <w:noProof/>
            <w:webHidden/>
          </w:rPr>
          <w:tab/>
        </w:r>
        <w:r w:rsidR="00576CCE">
          <w:rPr>
            <w:noProof/>
            <w:webHidden/>
          </w:rPr>
          <w:fldChar w:fldCharType="begin"/>
        </w:r>
        <w:r w:rsidR="00576CCE">
          <w:rPr>
            <w:noProof/>
            <w:webHidden/>
          </w:rPr>
          <w:instrText xml:space="preserve"> PAGEREF _Toc160444288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74B39D6A"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89" w:history="1">
        <w:r w:rsidR="00576CCE" w:rsidRPr="00E65852">
          <w:rPr>
            <w:rStyle w:val="Lienhypertexte"/>
            <w:noProof/>
          </w:rPr>
          <w:t>1.4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Prérequis</w:t>
        </w:r>
        <w:r w:rsidR="00576CCE">
          <w:rPr>
            <w:noProof/>
            <w:webHidden/>
          </w:rPr>
          <w:tab/>
        </w:r>
        <w:r w:rsidR="00576CCE">
          <w:rPr>
            <w:noProof/>
            <w:webHidden/>
          </w:rPr>
          <w:fldChar w:fldCharType="begin"/>
        </w:r>
        <w:r w:rsidR="00576CCE">
          <w:rPr>
            <w:noProof/>
            <w:webHidden/>
          </w:rPr>
          <w:instrText xml:space="preserve"> PAGEREF _Toc160444289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29AAF4C7"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290" w:history="1">
        <w:r w:rsidR="00576CCE" w:rsidRPr="00E65852">
          <w:rPr>
            <w:rStyle w:val="Lienhypertexte"/>
            <w:noProof/>
          </w:rPr>
          <w:t>1.5</w:t>
        </w:r>
        <w:r w:rsidR="00576CCE">
          <w:rPr>
            <w:rFonts w:eastAsiaTheme="minorEastAsia" w:cstheme="minorBidi"/>
            <w:smallCaps w:val="0"/>
            <w:noProof/>
            <w:kern w:val="2"/>
            <w:sz w:val="22"/>
            <w:szCs w:val="22"/>
            <w14:ligatures w14:val="standardContextual"/>
          </w:rPr>
          <w:tab/>
        </w:r>
        <w:r w:rsidR="00576CCE" w:rsidRPr="00E65852">
          <w:rPr>
            <w:rStyle w:val="Lienhypertexte"/>
            <w:noProof/>
          </w:rPr>
          <w:t>Cahier des charges</w:t>
        </w:r>
        <w:r w:rsidR="00576CCE">
          <w:rPr>
            <w:noProof/>
            <w:webHidden/>
          </w:rPr>
          <w:tab/>
        </w:r>
        <w:r w:rsidR="00576CCE">
          <w:rPr>
            <w:noProof/>
            <w:webHidden/>
          </w:rPr>
          <w:fldChar w:fldCharType="begin"/>
        </w:r>
        <w:r w:rsidR="00576CCE">
          <w:rPr>
            <w:noProof/>
            <w:webHidden/>
          </w:rPr>
          <w:instrText xml:space="preserve"> PAGEREF _Toc160444290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1E7D4725"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1" w:history="1">
        <w:r w:rsidR="00576CCE" w:rsidRPr="00E65852">
          <w:rPr>
            <w:rStyle w:val="Lienhypertexte"/>
            <w:noProof/>
          </w:rPr>
          <w:t>1.5.1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Objectifs et portée du projet</w:t>
        </w:r>
        <w:r w:rsidR="00576CCE">
          <w:rPr>
            <w:noProof/>
            <w:webHidden/>
          </w:rPr>
          <w:tab/>
        </w:r>
        <w:r w:rsidR="00576CCE">
          <w:rPr>
            <w:noProof/>
            <w:webHidden/>
          </w:rPr>
          <w:fldChar w:fldCharType="begin"/>
        </w:r>
        <w:r w:rsidR="00576CCE">
          <w:rPr>
            <w:noProof/>
            <w:webHidden/>
          </w:rPr>
          <w:instrText xml:space="preserve"> PAGEREF _Toc160444291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471F098B"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2" w:history="1">
        <w:r w:rsidR="00576CCE" w:rsidRPr="00E65852">
          <w:rPr>
            <w:rStyle w:val="Lienhypertexte"/>
            <w:noProof/>
          </w:rPr>
          <w:t>1.5.2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Caractéristiques des utilisateurs et impacts</w:t>
        </w:r>
        <w:r w:rsidR="00576CCE">
          <w:rPr>
            <w:noProof/>
            <w:webHidden/>
          </w:rPr>
          <w:tab/>
        </w:r>
        <w:r w:rsidR="00576CCE">
          <w:rPr>
            <w:noProof/>
            <w:webHidden/>
          </w:rPr>
          <w:fldChar w:fldCharType="begin"/>
        </w:r>
        <w:r w:rsidR="00576CCE">
          <w:rPr>
            <w:noProof/>
            <w:webHidden/>
          </w:rPr>
          <w:instrText xml:space="preserve"> PAGEREF _Toc160444292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0CBDEEB1"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3" w:history="1">
        <w:r w:rsidR="00576CCE" w:rsidRPr="00E65852">
          <w:rPr>
            <w:rStyle w:val="Lienhypertexte"/>
            <w:noProof/>
          </w:rPr>
          <w:t>1.5.3</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Fonctionnalités requises (du point de vue de l’utilisateur)</w:t>
        </w:r>
        <w:r w:rsidR="00576CCE">
          <w:rPr>
            <w:noProof/>
            <w:webHidden/>
          </w:rPr>
          <w:tab/>
        </w:r>
        <w:r w:rsidR="00576CCE">
          <w:rPr>
            <w:noProof/>
            <w:webHidden/>
          </w:rPr>
          <w:fldChar w:fldCharType="begin"/>
        </w:r>
        <w:r w:rsidR="00576CCE">
          <w:rPr>
            <w:noProof/>
            <w:webHidden/>
          </w:rPr>
          <w:instrText xml:space="preserve"> PAGEREF _Toc160444293 \h </w:instrText>
        </w:r>
        <w:r w:rsidR="00576CCE">
          <w:rPr>
            <w:noProof/>
            <w:webHidden/>
          </w:rPr>
        </w:r>
        <w:r w:rsidR="00576CCE">
          <w:rPr>
            <w:noProof/>
            <w:webHidden/>
          </w:rPr>
          <w:fldChar w:fldCharType="separate"/>
        </w:r>
        <w:r w:rsidR="00576CCE">
          <w:rPr>
            <w:noProof/>
            <w:webHidden/>
          </w:rPr>
          <w:t>3</w:t>
        </w:r>
        <w:r w:rsidR="00576CCE">
          <w:rPr>
            <w:noProof/>
            <w:webHidden/>
          </w:rPr>
          <w:fldChar w:fldCharType="end"/>
        </w:r>
      </w:hyperlink>
    </w:p>
    <w:p w14:paraId="6D7AC3EE" w14:textId="77777777" w:rsidR="00576CCE" w:rsidRDefault="004075D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294" w:history="1">
        <w:r w:rsidR="00576CCE" w:rsidRPr="00E65852">
          <w:rPr>
            <w:rStyle w:val="Lienhypertexte"/>
            <w:noProof/>
          </w:rPr>
          <w:t>2</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Planification Initiale</w:t>
        </w:r>
        <w:r w:rsidR="00576CCE">
          <w:rPr>
            <w:noProof/>
            <w:webHidden/>
          </w:rPr>
          <w:tab/>
        </w:r>
        <w:r w:rsidR="00576CCE">
          <w:rPr>
            <w:noProof/>
            <w:webHidden/>
          </w:rPr>
          <w:fldChar w:fldCharType="begin"/>
        </w:r>
        <w:r w:rsidR="00576CCE">
          <w:rPr>
            <w:noProof/>
            <w:webHidden/>
          </w:rPr>
          <w:instrText xml:space="preserve"> PAGEREF _Toc160444294 \h </w:instrText>
        </w:r>
        <w:r w:rsidR="00576CCE">
          <w:rPr>
            <w:noProof/>
            <w:webHidden/>
          </w:rPr>
        </w:r>
        <w:r w:rsidR="00576CCE">
          <w:rPr>
            <w:noProof/>
            <w:webHidden/>
          </w:rPr>
          <w:fldChar w:fldCharType="separate"/>
        </w:r>
        <w:r w:rsidR="00576CCE">
          <w:rPr>
            <w:noProof/>
            <w:webHidden/>
          </w:rPr>
          <w:t>4</w:t>
        </w:r>
        <w:r w:rsidR="00576CCE">
          <w:rPr>
            <w:noProof/>
            <w:webHidden/>
          </w:rPr>
          <w:fldChar w:fldCharType="end"/>
        </w:r>
      </w:hyperlink>
    </w:p>
    <w:p w14:paraId="19BB742E" w14:textId="77777777" w:rsidR="00576CCE" w:rsidRDefault="004075D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295" w:history="1">
        <w:r w:rsidR="00576CCE" w:rsidRPr="00E65852">
          <w:rPr>
            <w:rStyle w:val="Lienhypertexte"/>
            <w:noProof/>
          </w:rPr>
          <w:t>3</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Analyse fonctionnelle</w:t>
        </w:r>
        <w:r w:rsidR="00576CCE">
          <w:rPr>
            <w:noProof/>
            <w:webHidden/>
          </w:rPr>
          <w:tab/>
        </w:r>
        <w:r w:rsidR="00576CCE">
          <w:rPr>
            <w:noProof/>
            <w:webHidden/>
          </w:rPr>
          <w:fldChar w:fldCharType="begin"/>
        </w:r>
        <w:r w:rsidR="00576CCE">
          <w:rPr>
            <w:noProof/>
            <w:webHidden/>
          </w:rPr>
          <w:instrText xml:space="preserve"> PAGEREF _Toc160444295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4764BFC8"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6" w:history="1">
        <w:r w:rsidR="00576CCE" w:rsidRPr="00E65852">
          <w:rPr>
            <w:rStyle w:val="Lienhypertexte"/>
            <w:noProof/>
          </w:rPr>
          <w:t>3.1.1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de sport</w:t>
        </w:r>
        <w:r w:rsidR="00576CCE">
          <w:rPr>
            <w:noProof/>
            <w:webHidden/>
          </w:rPr>
          <w:tab/>
        </w:r>
        <w:r w:rsidR="00576CCE">
          <w:rPr>
            <w:noProof/>
            <w:webHidden/>
          </w:rPr>
          <w:fldChar w:fldCharType="begin"/>
        </w:r>
        <w:r w:rsidR="00576CCE">
          <w:rPr>
            <w:noProof/>
            <w:webHidden/>
          </w:rPr>
          <w:instrText xml:space="preserve"> PAGEREF _Toc160444296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7F1E48E6"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7" w:history="1">
        <w:r w:rsidR="00576CCE" w:rsidRPr="00E65852">
          <w:rPr>
            <w:rStyle w:val="Lienhypertexte"/>
            <w:noProof/>
          </w:rPr>
          <w:t>3.1.2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Acceuil</w:t>
        </w:r>
        <w:r w:rsidR="00576CCE">
          <w:rPr>
            <w:noProof/>
            <w:webHidden/>
          </w:rPr>
          <w:tab/>
        </w:r>
        <w:r w:rsidR="00576CCE">
          <w:rPr>
            <w:noProof/>
            <w:webHidden/>
          </w:rPr>
          <w:fldChar w:fldCharType="begin"/>
        </w:r>
        <w:r w:rsidR="00576CCE">
          <w:rPr>
            <w:noProof/>
            <w:webHidden/>
          </w:rPr>
          <w:instrText xml:space="preserve"> PAGEREF _Toc160444297 \h </w:instrText>
        </w:r>
        <w:r w:rsidR="00576CCE">
          <w:rPr>
            <w:noProof/>
            <w:webHidden/>
          </w:rPr>
        </w:r>
        <w:r w:rsidR="00576CCE">
          <w:rPr>
            <w:noProof/>
            <w:webHidden/>
          </w:rPr>
          <w:fldChar w:fldCharType="separate"/>
        </w:r>
        <w:r w:rsidR="00576CCE">
          <w:rPr>
            <w:noProof/>
            <w:webHidden/>
          </w:rPr>
          <w:t>5</w:t>
        </w:r>
        <w:r w:rsidR="00576CCE">
          <w:rPr>
            <w:noProof/>
            <w:webHidden/>
          </w:rPr>
          <w:fldChar w:fldCharType="end"/>
        </w:r>
      </w:hyperlink>
    </w:p>
    <w:p w14:paraId="47DF9950"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8" w:history="1">
        <w:r w:rsidR="00576CCE" w:rsidRPr="00E65852">
          <w:rPr>
            <w:rStyle w:val="Lienhypertexte"/>
            <w:noProof/>
          </w:rPr>
          <w:t>3.1.3</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du Personnel</w:t>
        </w:r>
        <w:r w:rsidR="00576CCE">
          <w:rPr>
            <w:noProof/>
            <w:webHidden/>
          </w:rPr>
          <w:tab/>
        </w:r>
        <w:r w:rsidR="00576CCE">
          <w:rPr>
            <w:noProof/>
            <w:webHidden/>
          </w:rPr>
          <w:fldChar w:fldCharType="begin"/>
        </w:r>
        <w:r w:rsidR="00576CCE">
          <w:rPr>
            <w:noProof/>
            <w:webHidden/>
          </w:rPr>
          <w:instrText xml:space="preserve"> PAGEREF _Toc160444298 \h </w:instrText>
        </w:r>
        <w:r w:rsidR="00576CCE">
          <w:rPr>
            <w:noProof/>
            <w:webHidden/>
          </w:rPr>
        </w:r>
        <w:r w:rsidR="00576CCE">
          <w:rPr>
            <w:noProof/>
            <w:webHidden/>
          </w:rPr>
          <w:fldChar w:fldCharType="separate"/>
        </w:r>
        <w:r w:rsidR="00576CCE">
          <w:rPr>
            <w:noProof/>
            <w:webHidden/>
          </w:rPr>
          <w:t>6</w:t>
        </w:r>
        <w:r w:rsidR="00576CCE">
          <w:rPr>
            <w:noProof/>
            <w:webHidden/>
          </w:rPr>
          <w:fldChar w:fldCharType="end"/>
        </w:r>
      </w:hyperlink>
    </w:p>
    <w:p w14:paraId="68097258"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299" w:history="1">
        <w:r w:rsidR="00576CCE" w:rsidRPr="00E65852">
          <w:rPr>
            <w:rStyle w:val="Lienhypertexte"/>
            <w:noProof/>
          </w:rPr>
          <w:t>3.1.4</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d'hôtel</w:t>
        </w:r>
        <w:r w:rsidR="00576CCE">
          <w:rPr>
            <w:noProof/>
            <w:webHidden/>
          </w:rPr>
          <w:tab/>
        </w:r>
        <w:r w:rsidR="00576CCE">
          <w:rPr>
            <w:noProof/>
            <w:webHidden/>
          </w:rPr>
          <w:fldChar w:fldCharType="begin"/>
        </w:r>
        <w:r w:rsidR="00576CCE">
          <w:rPr>
            <w:noProof/>
            <w:webHidden/>
          </w:rPr>
          <w:instrText xml:space="preserve"> PAGEREF _Toc160444299 \h </w:instrText>
        </w:r>
        <w:r w:rsidR="00576CCE">
          <w:rPr>
            <w:noProof/>
            <w:webHidden/>
          </w:rPr>
        </w:r>
        <w:r w:rsidR="00576CCE">
          <w:rPr>
            <w:noProof/>
            <w:webHidden/>
          </w:rPr>
          <w:fldChar w:fldCharType="separate"/>
        </w:r>
        <w:r w:rsidR="00576CCE">
          <w:rPr>
            <w:noProof/>
            <w:webHidden/>
          </w:rPr>
          <w:t>6</w:t>
        </w:r>
        <w:r w:rsidR="00576CCE">
          <w:rPr>
            <w:noProof/>
            <w:webHidden/>
          </w:rPr>
          <w:fldChar w:fldCharType="end"/>
        </w:r>
      </w:hyperlink>
    </w:p>
    <w:p w14:paraId="4D748378"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0" w:history="1">
        <w:r w:rsidR="00576CCE" w:rsidRPr="00E65852">
          <w:rPr>
            <w:rStyle w:val="Lienhypertexte"/>
            <w:noProof/>
          </w:rPr>
          <w:t>3.1.5</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Chambre d'hôtel - 1</w:t>
        </w:r>
        <w:r w:rsidR="00576CCE">
          <w:rPr>
            <w:noProof/>
            <w:webHidden/>
          </w:rPr>
          <w:tab/>
        </w:r>
        <w:r w:rsidR="00576CCE">
          <w:rPr>
            <w:noProof/>
            <w:webHidden/>
          </w:rPr>
          <w:fldChar w:fldCharType="begin"/>
        </w:r>
        <w:r w:rsidR="00576CCE">
          <w:rPr>
            <w:noProof/>
            <w:webHidden/>
          </w:rPr>
          <w:instrText xml:space="preserve"> PAGEREF _Toc160444300 \h </w:instrText>
        </w:r>
        <w:r w:rsidR="00576CCE">
          <w:rPr>
            <w:noProof/>
            <w:webHidden/>
          </w:rPr>
        </w:r>
        <w:r w:rsidR="00576CCE">
          <w:rPr>
            <w:noProof/>
            <w:webHidden/>
          </w:rPr>
          <w:fldChar w:fldCharType="separate"/>
        </w:r>
        <w:r w:rsidR="00576CCE">
          <w:rPr>
            <w:noProof/>
            <w:webHidden/>
          </w:rPr>
          <w:t>7</w:t>
        </w:r>
        <w:r w:rsidR="00576CCE">
          <w:rPr>
            <w:noProof/>
            <w:webHidden/>
          </w:rPr>
          <w:fldChar w:fldCharType="end"/>
        </w:r>
      </w:hyperlink>
    </w:p>
    <w:p w14:paraId="09E462D8"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1" w:history="1">
        <w:r w:rsidR="00576CCE" w:rsidRPr="00E65852">
          <w:rPr>
            <w:rStyle w:val="Lienhypertexte"/>
            <w:noProof/>
          </w:rPr>
          <w:t>3.1.6</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couloir</w:t>
        </w:r>
        <w:r w:rsidR="00576CCE">
          <w:rPr>
            <w:noProof/>
            <w:webHidden/>
          </w:rPr>
          <w:tab/>
        </w:r>
        <w:r w:rsidR="00576CCE">
          <w:rPr>
            <w:noProof/>
            <w:webHidden/>
          </w:rPr>
          <w:fldChar w:fldCharType="begin"/>
        </w:r>
        <w:r w:rsidR="00576CCE">
          <w:rPr>
            <w:noProof/>
            <w:webHidden/>
          </w:rPr>
          <w:instrText xml:space="preserve"> PAGEREF _Toc160444301 \h </w:instrText>
        </w:r>
        <w:r w:rsidR="00576CCE">
          <w:rPr>
            <w:noProof/>
            <w:webHidden/>
          </w:rPr>
        </w:r>
        <w:r w:rsidR="00576CCE">
          <w:rPr>
            <w:noProof/>
            <w:webHidden/>
          </w:rPr>
          <w:fldChar w:fldCharType="separate"/>
        </w:r>
        <w:r w:rsidR="00576CCE">
          <w:rPr>
            <w:noProof/>
            <w:webHidden/>
          </w:rPr>
          <w:t>7</w:t>
        </w:r>
        <w:r w:rsidR="00576CCE">
          <w:rPr>
            <w:noProof/>
            <w:webHidden/>
          </w:rPr>
          <w:fldChar w:fldCharType="end"/>
        </w:r>
      </w:hyperlink>
    </w:p>
    <w:p w14:paraId="19B0C08D"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2" w:history="1">
        <w:r w:rsidR="00576CCE" w:rsidRPr="00E65852">
          <w:rPr>
            <w:rStyle w:val="Lienhypertexte"/>
            <w:noProof/>
          </w:rPr>
          <w:t>3.1.7</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Karting</w:t>
        </w:r>
        <w:r w:rsidR="00576CCE">
          <w:rPr>
            <w:noProof/>
            <w:webHidden/>
          </w:rPr>
          <w:tab/>
        </w:r>
        <w:r w:rsidR="00576CCE">
          <w:rPr>
            <w:noProof/>
            <w:webHidden/>
          </w:rPr>
          <w:fldChar w:fldCharType="begin"/>
        </w:r>
        <w:r w:rsidR="00576CCE">
          <w:rPr>
            <w:noProof/>
            <w:webHidden/>
          </w:rPr>
          <w:instrText xml:space="preserve"> PAGEREF _Toc160444302 \h </w:instrText>
        </w:r>
        <w:r w:rsidR="00576CCE">
          <w:rPr>
            <w:noProof/>
            <w:webHidden/>
          </w:rPr>
        </w:r>
        <w:r w:rsidR="00576CCE">
          <w:rPr>
            <w:noProof/>
            <w:webHidden/>
          </w:rPr>
          <w:fldChar w:fldCharType="separate"/>
        </w:r>
        <w:r w:rsidR="00576CCE">
          <w:rPr>
            <w:noProof/>
            <w:webHidden/>
          </w:rPr>
          <w:t>8</w:t>
        </w:r>
        <w:r w:rsidR="00576CCE">
          <w:rPr>
            <w:noProof/>
            <w:webHidden/>
          </w:rPr>
          <w:fldChar w:fldCharType="end"/>
        </w:r>
      </w:hyperlink>
    </w:p>
    <w:p w14:paraId="2CD7B106"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3" w:history="1">
        <w:r w:rsidR="00576CCE" w:rsidRPr="00E65852">
          <w:rPr>
            <w:rStyle w:val="Lienhypertexte"/>
            <w:noProof/>
          </w:rPr>
          <w:t>3.1.8</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Piscine</w:t>
        </w:r>
        <w:r w:rsidR="00576CCE">
          <w:rPr>
            <w:noProof/>
            <w:webHidden/>
          </w:rPr>
          <w:tab/>
        </w:r>
        <w:r w:rsidR="00576CCE">
          <w:rPr>
            <w:noProof/>
            <w:webHidden/>
          </w:rPr>
          <w:fldChar w:fldCharType="begin"/>
        </w:r>
        <w:r w:rsidR="00576CCE">
          <w:rPr>
            <w:noProof/>
            <w:webHidden/>
          </w:rPr>
          <w:instrText xml:space="preserve"> PAGEREF _Toc160444303 \h </w:instrText>
        </w:r>
        <w:r w:rsidR="00576CCE">
          <w:rPr>
            <w:noProof/>
            <w:webHidden/>
          </w:rPr>
        </w:r>
        <w:r w:rsidR="00576CCE">
          <w:rPr>
            <w:noProof/>
            <w:webHidden/>
          </w:rPr>
          <w:fldChar w:fldCharType="separate"/>
        </w:r>
        <w:r w:rsidR="00576CCE">
          <w:rPr>
            <w:noProof/>
            <w:webHidden/>
          </w:rPr>
          <w:t>8</w:t>
        </w:r>
        <w:r w:rsidR="00576CCE">
          <w:rPr>
            <w:noProof/>
            <w:webHidden/>
          </w:rPr>
          <w:fldChar w:fldCharType="end"/>
        </w:r>
      </w:hyperlink>
    </w:p>
    <w:p w14:paraId="69AEF7D0"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4" w:history="1">
        <w:r w:rsidR="00576CCE" w:rsidRPr="00E65852">
          <w:rPr>
            <w:rStyle w:val="Lienhypertexte"/>
            <w:noProof/>
          </w:rPr>
          <w:t>3.1.9</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Retaurant</w:t>
        </w:r>
        <w:r w:rsidR="00576CCE">
          <w:rPr>
            <w:noProof/>
            <w:webHidden/>
          </w:rPr>
          <w:tab/>
        </w:r>
        <w:r w:rsidR="00576CCE">
          <w:rPr>
            <w:noProof/>
            <w:webHidden/>
          </w:rPr>
          <w:fldChar w:fldCharType="begin"/>
        </w:r>
        <w:r w:rsidR="00576CCE">
          <w:rPr>
            <w:noProof/>
            <w:webHidden/>
          </w:rPr>
          <w:instrText xml:space="preserve"> PAGEREF _Toc160444304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865CF16"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5" w:history="1">
        <w:r w:rsidR="00576CCE" w:rsidRPr="00E65852">
          <w:rPr>
            <w:rStyle w:val="Lienhypertexte"/>
            <w:noProof/>
          </w:rPr>
          <w:t>3.1.10</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salle des repos</w:t>
        </w:r>
        <w:r w:rsidR="00576CCE">
          <w:rPr>
            <w:noProof/>
            <w:webHidden/>
          </w:rPr>
          <w:tab/>
        </w:r>
        <w:r w:rsidR="00576CCE">
          <w:rPr>
            <w:noProof/>
            <w:webHidden/>
          </w:rPr>
          <w:fldChar w:fldCharType="begin"/>
        </w:r>
        <w:r w:rsidR="00576CCE">
          <w:rPr>
            <w:noProof/>
            <w:webHidden/>
          </w:rPr>
          <w:instrText xml:space="preserve"> PAGEREF _Toc160444305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4C667BD"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6" w:history="1">
        <w:r w:rsidR="00576CCE" w:rsidRPr="00E65852">
          <w:rPr>
            <w:rStyle w:val="Lienhypertexte"/>
            <w:noProof/>
          </w:rPr>
          <w:t>3.1.11</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Jardin</w:t>
        </w:r>
        <w:r w:rsidR="00576CCE">
          <w:rPr>
            <w:noProof/>
            <w:webHidden/>
          </w:rPr>
          <w:tab/>
        </w:r>
        <w:r w:rsidR="00576CCE">
          <w:rPr>
            <w:noProof/>
            <w:webHidden/>
          </w:rPr>
          <w:fldChar w:fldCharType="begin"/>
        </w:r>
        <w:r w:rsidR="00576CCE">
          <w:rPr>
            <w:noProof/>
            <w:webHidden/>
          </w:rPr>
          <w:instrText xml:space="preserve"> PAGEREF _Toc160444306 \h </w:instrText>
        </w:r>
        <w:r w:rsidR="00576CCE">
          <w:rPr>
            <w:noProof/>
            <w:webHidden/>
          </w:rPr>
        </w:r>
        <w:r w:rsidR="00576CCE">
          <w:rPr>
            <w:noProof/>
            <w:webHidden/>
          </w:rPr>
          <w:fldChar w:fldCharType="separate"/>
        </w:r>
        <w:r w:rsidR="00576CCE">
          <w:rPr>
            <w:noProof/>
            <w:webHidden/>
          </w:rPr>
          <w:t>9</w:t>
        </w:r>
        <w:r w:rsidR="00576CCE">
          <w:rPr>
            <w:noProof/>
            <w:webHidden/>
          </w:rPr>
          <w:fldChar w:fldCharType="end"/>
        </w:r>
      </w:hyperlink>
    </w:p>
    <w:p w14:paraId="7A86BB76" w14:textId="77777777" w:rsidR="00576CCE" w:rsidRDefault="004075D5">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0444307" w:history="1">
        <w:r w:rsidR="00576CCE" w:rsidRPr="00E65852">
          <w:rPr>
            <w:rStyle w:val="Lienhypertexte"/>
            <w:noProof/>
          </w:rPr>
          <w:t>3.1.12</w:t>
        </w:r>
        <w:r w:rsidR="00576CCE">
          <w:rPr>
            <w:rFonts w:eastAsiaTheme="minorEastAsia" w:cstheme="minorBidi"/>
            <w:i w:val="0"/>
            <w:iCs w:val="0"/>
            <w:noProof/>
            <w:kern w:val="2"/>
            <w:sz w:val="22"/>
            <w:szCs w:val="22"/>
            <w14:ligatures w14:val="standardContextual"/>
          </w:rPr>
          <w:tab/>
        </w:r>
        <w:r w:rsidR="00576CCE" w:rsidRPr="00E65852">
          <w:rPr>
            <w:rStyle w:val="Lienhypertexte"/>
            <w:noProof/>
          </w:rPr>
          <w:t>Bar</w:t>
        </w:r>
        <w:r w:rsidR="00576CCE">
          <w:rPr>
            <w:noProof/>
            <w:webHidden/>
          </w:rPr>
          <w:tab/>
        </w:r>
        <w:r w:rsidR="00576CCE">
          <w:rPr>
            <w:noProof/>
            <w:webHidden/>
          </w:rPr>
          <w:fldChar w:fldCharType="begin"/>
        </w:r>
        <w:r w:rsidR="00576CCE">
          <w:rPr>
            <w:noProof/>
            <w:webHidden/>
          </w:rPr>
          <w:instrText xml:space="preserve"> PAGEREF _Toc160444307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1DD29D2C"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08" w:history="1">
        <w:r w:rsidR="00576CCE" w:rsidRPr="00E65852">
          <w:rPr>
            <w:rStyle w:val="Lienhypertexte"/>
            <w:noProof/>
          </w:rPr>
          <w:t>3.2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Architecture</w:t>
        </w:r>
        <w:r w:rsidR="00576CCE">
          <w:rPr>
            <w:noProof/>
            <w:webHidden/>
          </w:rPr>
          <w:tab/>
        </w:r>
        <w:r w:rsidR="00576CCE">
          <w:rPr>
            <w:noProof/>
            <w:webHidden/>
          </w:rPr>
          <w:fldChar w:fldCharType="begin"/>
        </w:r>
        <w:r w:rsidR="00576CCE">
          <w:rPr>
            <w:noProof/>
            <w:webHidden/>
          </w:rPr>
          <w:instrText xml:space="preserve"> PAGEREF _Toc160444308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33E46BD7"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09" w:history="1">
        <w:r w:rsidR="00576CCE" w:rsidRPr="00E65852">
          <w:rPr>
            <w:rStyle w:val="Lienhypertexte"/>
            <w:noProof/>
          </w:rPr>
          <w:t>3.3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Modèles de donnée</w:t>
        </w:r>
        <w:r w:rsidR="00576CCE">
          <w:rPr>
            <w:noProof/>
            <w:webHidden/>
          </w:rPr>
          <w:tab/>
        </w:r>
        <w:r w:rsidR="00576CCE">
          <w:rPr>
            <w:noProof/>
            <w:webHidden/>
          </w:rPr>
          <w:fldChar w:fldCharType="begin"/>
        </w:r>
        <w:r w:rsidR="00576CCE">
          <w:rPr>
            <w:noProof/>
            <w:webHidden/>
          </w:rPr>
          <w:instrText xml:space="preserve"> PAGEREF _Toc160444309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5D09DC30"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0" w:history="1">
        <w:r w:rsidR="00576CCE" w:rsidRPr="00E65852">
          <w:rPr>
            <w:rStyle w:val="Lienhypertexte"/>
            <w:noProof/>
          </w:rPr>
          <w:t>3.4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Implémentations spécifiques</w:t>
        </w:r>
        <w:r w:rsidR="00576CCE">
          <w:rPr>
            <w:noProof/>
            <w:webHidden/>
          </w:rPr>
          <w:tab/>
        </w:r>
        <w:r w:rsidR="00576CCE">
          <w:rPr>
            <w:noProof/>
            <w:webHidden/>
          </w:rPr>
          <w:fldChar w:fldCharType="begin"/>
        </w:r>
        <w:r w:rsidR="00576CCE">
          <w:rPr>
            <w:noProof/>
            <w:webHidden/>
          </w:rPr>
          <w:instrText xml:space="preserve"> PAGEREF _Toc160444310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5E510968" w14:textId="77777777" w:rsidR="00576CCE" w:rsidRDefault="004075D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11" w:history="1">
        <w:r w:rsidR="00576CCE" w:rsidRPr="00E65852">
          <w:rPr>
            <w:rStyle w:val="Lienhypertexte"/>
            <w:noProof/>
          </w:rPr>
          <w:t>4</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Réalisation</w:t>
        </w:r>
        <w:r w:rsidR="00576CCE">
          <w:rPr>
            <w:noProof/>
            <w:webHidden/>
          </w:rPr>
          <w:tab/>
        </w:r>
        <w:r w:rsidR="00576CCE">
          <w:rPr>
            <w:noProof/>
            <w:webHidden/>
          </w:rPr>
          <w:fldChar w:fldCharType="begin"/>
        </w:r>
        <w:r w:rsidR="00576CCE">
          <w:rPr>
            <w:noProof/>
            <w:webHidden/>
          </w:rPr>
          <w:instrText xml:space="preserve"> PAGEREF _Toc160444311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65E2D12A"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2" w:history="1">
        <w:r w:rsidR="00576CCE" w:rsidRPr="00E65852">
          <w:rPr>
            <w:rStyle w:val="Lienhypertexte"/>
            <w:noProof/>
          </w:rPr>
          <w:t>4.1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Installation de l’environnement de travail</w:t>
        </w:r>
        <w:r w:rsidR="00576CCE">
          <w:rPr>
            <w:noProof/>
            <w:webHidden/>
          </w:rPr>
          <w:tab/>
        </w:r>
        <w:r w:rsidR="00576CCE">
          <w:rPr>
            <w:noProof/>
            <w:webHidden/>
          </w:rPr>
          <w:fldChar w:fldCharType="begin"/>
        </w:r>
        <w:r w:rsidR="00576CCE">
          <w:rPr>
            <w:noProof/>
            <w:webHidden/>
          </w:rPr>
          <w:instrText xml:space="preserve"> PAGEREF _Toc160444312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497F3829"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3" w:history="1">
        <w:r w:rsidR="00576CCE" w:rsidRPr="00E65852">
          <w:rPr>
            <w:rStyle w:val="Lienhypertexte"/>
            <w:noProof/>
          </w:rPr>
          <w:t>4.2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Installation</w:t>
        </w:r>
        <w:r w:rsidR="00576CCE">
          <w:rPr>
            <w:noProof/>
            <w:webHidden/>
          </w:rPr>
          <w:tab/>
        </w:r>
        <w:r w:rsidR="00576CCE">
          <w:rPr>
            <w:noProof/>
            <w:webHidden/>
          </w:rPr>
          <w:fldChar w:fldCharType="begin"/>
        </w:r>
        <w:r w:rsidR="00576CCE">
          <w:rPr>
            <w:noProof/>
            <w:webHidden/>
          </w:rPr>
          <w:instrText xml:space="preserve"> PAGEREF _Toc160444313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309A590F"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4" w:history="1">
        <w:r w:rsidR="00576CCE" w:rsidRPr="00E65852">
          <w:rPr>
            <w:rStyle w:val="Lienhypertexte"/>
            <w:noProof/>
          </w:rPr>
          <w:t>4.3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Planification détaillée</w:t>
        </w:r>
        <w:r w:rsidR="00576CCE">
          <w:rPr>
            <w:noProof/>
            <w:webHidden/>
          </w:rPr>
          <w:tab/>
        </w:r>
        <w:r w:rsidR="00576CCE">
          <w:rPr>
            <w:noProof/>
            <w:webHidden/>
          </w:rPr>
          <w:fldChar w:fldCharType="begin"/>
        </w:r>
        <w:r w:rsidR="00576CCE">
          <w:rPr>
            <w:noProof/>
            <w:webHidden/>
          </w:rPr>
          <w:instrText xml:space="preserve"> PAGEREF _Toc160444314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2C5757F6"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5" w:history="1">
        <w:r w:rsidR="00576CCE" w:rsidRPr="00E65852">
          <w:rPr>
            <w:rStyle w:val="Lienhypertexte"/>
            <w:noProof/>
          </w:rPr>
          <w:t>4.4</w:t>
        </w:r>
        <w:r w:rsidR="00576CCE">
          <w:rPr>
            <w:rFonts w:eastAsiaTheme="minorEastAsia" w:cstheme="minorBidi"/>
            <w:smallCaps w:val="0"/>
            <w:noProof/>
            <w:kern w:val="2"/>
            <w:sz w:val="22"/>
            <w:szCs w:val="22"/>
            <w14:ligatures w14:val="standardContextual"/>
          </w:rPr>
          <w:tab/>
        </w:r>
        <w:r w:rsidR="00576CCE" w:rsidRPr="00E65852">
          <w:rPr>
            <w:rStyle w:val="Lienhypertexte"/>
            <w:noProof/>
          </w:rPr>
          <w:t>Journal de Bord</w:t>
        </w:r>
        <w:r w:rsidR="00576CCE">
          <w:rPr>
            <w:noProof/>
            <w:webHidden/>
          </w:rPr>
          <w:tab/>
        </w:r>
        <w:r w:rsidR="00576CCE">
          <w:rPr>
            <w:noProof/>
            <w:webHidden/>
          </w:rPr>
          <w:fldChar w:fldCharType="begin"/>
        </w:r>
        <w:r w:rsidR="00576CCE">
          <w:rPr>
            <w:noProof/>
            <w:webHidden/>
          </w:rPr>
          <w:instrText xml:space="preserve"> PAGEREF _Toc160444315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2DD64518" w14:textId="77777777" w:rsidR="00576CCE" w:rsidRDefault="004075D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16" w:history="1">
        <w:r w:rsidR="00576CCE" w:rsidRPr="00E65852">
          <w:rPr>
            <w:rStyle w:val="Lienhypertexte"/>
            <w:noProof/>
          </w:rPr>
          <w:t>5</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Tests</w:t>
        </w:r>
        <w:r w:rsidR="00576CCE">
          <w:rPr>
            <w:noProof/>
            <w:webHidden/>
          </w:rPr>
          <w:tab/>
        </w:r>
        <w:r w:rsidR="00576CCE">
          <w:rPr>
            <w:noProof/>
            <w:webHidden/>
          </w:rPr>
          <w:fldChar w:fldCharType="begin"/>
        </w:r>
        <w:r w:rsidR="00576CCE">
          <w:rPr>
            <w:noProof/>
            <w:webHidden/>
          </w:rPr>
          <w:instrText xml:space="preserve"> PAGEREF _Toc160444316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10258390"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7" w:history="1">
        <w:r w:rsidR="00576CCE" w:rsidRPr="00E65852">
          <w:rPr>
            <w:rStyle w:val="Lienhypertexte"/>
            <w:noProof/>
          </w:rPr>
          <w:t>5.1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Stratégie de test</w:t>
        </w:r>
        <w:r w:rsidR="00576CCE">
          <w:rPr>
            <w:noProof/>
            <w:webHidden/>
          </w:rPr>
          <w:tab/>
        </w:r>
        <w:r w:rsidR="00576CCE">
          <w:rPr>
            <w:noProof/>
            <w:webHidden/>
          </w:rPr>
          <w:fldChar w:fldCharType="begin"/>
        </w:r>
        <w:r w:rsidR="00576CCE">
          <w:rPr>
            <w:noProof/>
            <w:webHidden/>
          </w:rPr>
          <w:instrText xml:space="preserve"> PAGEREF _Toc160444317 \h </w:instrText>
        </w:r>
        <w:r w:rsidR="00576CCE">
          <w:rPr>
            <w:noProof/>
            <w:webHidden/>
          </w:rPr>
        </w:r>
        <w:r w:rsidR="00576CCE">
          <w:rPr>
            <w:noProof/>
            <w:webHidden/>
          </w:rPr>
          <w:fldChar w:fldCharType="separate"/>
        </w:r>
        <w:r w:rsidR="00576CCE">
          <w:rPr>
            <w:noProof/>
            <w:webHidden/>
          </w:rPr>
          <w:t>10</w:t>
        </w:r>
        <w:r w:rsidR="00576CCE">
          <w:rPr>
            <w:noProof/>
            <w:webHidden/>
          </w:rPr>
          <w:fldChar w:fldCharType="end"/>
        </w:r>
      </w:hyperlink>
    </w:p>
    <w:p w14:paraId="0A34D6A0"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8" w:history="1">
        <w:r w:rsidR="00576CCE" w:rsidRPr="00E65852">
          <w:rPr>
            <w:rStyle w:val="Lienhypertexte"/>
            <w:noProof/>
          </w:rPr>
          <w:t>5.2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Dossier des tests</w:t>
        </w:r>
        <w:r w:rsidR="00576CCE">
          <w:rPr>
            <w:noProof/>
            <w:webHidden/>
          </w:rPr>
          <w:tab/>
        </w:r>
        <w:r w:rsidR="00576CCE">
          <w:rPr>
            <w:noProof/>
            <w:webHidden/>
          </w:rPr>
          <w:fldChar w:fldCharType="begin"/>
        </w:r>
        <w:r w:rsidR="00576CCE">
          <w:rPr>
            <w:noProof/>
            <w:webHidden/>
          </w:rPr>
          <w:instrText xml:space="preserve"> PAGEREF _Toc160444318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281A6B27"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19" w:history="1">
        <w:r w:rsidR="00576CCE" w:rsidRPr="00E65852">
          <w:rPr>
            <w:rStyle w:val="Lienhypertexte"/>
            <w:noProof/>
          </w:rPr>
          <w:t>5.3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Problèmes restants</w:t>
        </w:r>
        <w:r w:rsidR="00576CCE">
          <w:rPr>
            <w:noProof/>
            <w:webHidden/>
          </w:rPr>
          <w:tab/>
        </w:r>
        <w:r w:rsidR="00576CCE">
          <w:rPr>
            <w:noProof/>
            <w:webHidden/>
          </w:rPr>
          <w:fldChar w:fldCharType="begin"/>
        </w:r>
        <w:r w:rsidR="00576CCE">
          <w:rPr>
            <w:noProof/>
            <w:webHidden/>
          </w:rPr>
          <w:instrText xml:space="preserve"> PAGEREF _Toc160444319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188D8565" w14:textId="77777777" w:rsidR="00576CCE" w:rsidRDefault="004075D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0" w:history="1">
        <w:r w:rsidR="00576CCE" w:rsidRPr="00E65852">
          <w:rPr>
            <w:rStyle w:val="Lienhypertexte"/>
            <w:noProof/>
          </w:rPr>
          <w:t>6</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Conclusion</w:t>
        </w:r>
        <w:r w:rsidR="00576CCE">
          <w:rPr>
            <w:noProof/>
            <w:webHidden/>
          </w:rPr>
          <w:tab/>
        </w:r>
        <w:r w:rsidR="00576CCE">
          <w:rPr>
            <w:noProof/>
            <w:webHidden/>
          </w:rPr>
          <w:fldChar w:fldCharType="begin"/>
        </w:r>
        <w:r w:rsidR="00576CCE">
          <w:rPr>
            <w:noProof/>
            <w:webHidden/>
          </w:rPr>
          <w:instrText xml:space="preserve"> PAGEREF _Toc160444320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08433F73"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1" w:history="1">
        <w:r w:rsidR="00576CCE" w:rsidRPr="00E65852">
          <w:rPr>
            <w:rStyle w:val="Lienhypertexte"/>
            <w:noProof/>
          </w:rPr>
          <w:t>6.1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des fonctionnalités demandées</w:t>
        </w:r>
        <w:r w:rsidR="00576CCE">
          <w:rPr>
            <w:noProof/>
            <w:webHidden/>
          </w:rPr>
          <w:tab/>
        </w:r>
        <w:r w:rsidR="00576CCE">
          <w:rPr>
            <w:noProof/>
            <w:webHidden/>
          </w:rPr>
          <w:fldChar w:fldCharType="begin"/>
        </w:r>
        <w:r w:rsidR="00576CCE">
          <w:rPr>
            <w:noProof/>
            <w:webHidden/>
          </w:rPr>
          <w:instrText xml:space="preserve"> PAGEREF _Toc160444321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16E5C465"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2" w:history="1">
        <w:r w:rsidR="00576CCE" w:rsidRPr="00E65852">
          <w:rPr>
            <w:rStyle w:val="Lienhypertexte"/>
            <w:noProof/>
          </w:rPr>
          <w:t>6.2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de la planification</w:t>
        </w:r>
        <w:r w:rsidR="00576CCE">
          <w:rPr>
            <w:noProof/>
            <w:webHidden/>
          </w:rPr>
          <w:tab/>
        </w:r>
        <w:r w:rsidR="00576CCE">
          <w:rPr>
            <w:noProof/>
            <w:webHidden/>
          </w:rPr>
          <w:fldChar w:fldCharType="begin"/>
        </w:r>
        <w:r w:rsidR="00576CCE">
          <w:rPr>
            <w:noProof/>
            <w:webHidden/>
          </w:rPr>
          <w:instrText xml:space="preserve"> PAGEREF _Toc160444322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07AC1137"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3" w:history="1">
        <w:r w:rsidR="00576CCE" w:rsidRPr="00E65852">
          <w:rPr>
            <w:rStyle w:val="Lienhypertexte"/>
            <w:noProof/>
          </w:rPr>
          <w:t>6.3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Bilan personnel</w:t>
        </w:r>
        <w:r w:rsidR="00576CCE">
          <w:rPr>
            <w:noProof/>
            <w:webHidden/>
          </w:rPr>
          <w:tab/>
        </w:r>
        <w:r w:rsidR="00576CCE">
          <w:rPr>
            <w:noProof/>
            <w:webHidden/>
          </w:rPr>
          <w:fldChar w:fldCharType="begin"/>
        </w:r>
        <w:r w:rsidR="00576CCE">
          <w:rPr>
            <w:noProof/>
            <w:webHidden/>
          </w:rPr>
          <w:instrText xml:space="preserve"> PAGEREF _Toc160444323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6F1D1922" w14:textId="77777777" w:rsidR="00576CCE" w:rsidRDefault="004075D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4" w:history="1">
        <w:r w:rsidR="00576CCE" w:rsidRPr="00E65852">
          <w:rPr>
            <w:rStyle w:val="Lienhypertexte"/>
            <w:noProof/>
          </w:rPr>
          <w:t>7</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Divers</w:t>
        </w:r>
        <w:r w:rsidR="00576CCE">
          <w:rPr>
            <w:noProof/>
            <w:webHidden/>
          </w:rPr>
          <w:tab/>
        </w:r>
        <w:r w:rsidR="00576CCE">
          <w:rPr>
            <w:noProof/>
            <w:webHidden/>
          </w:rPr>
          <w:fldChar w:fldCharType="begin"/>
        </w:r>
        <w:r w:rsidR="00576CCE">
          <w:rPr>
            <w:noProof/>
            <w:webHidden/>
          </w:rPr>
          <w:instrText xml:space="preserve"> PAGEREF _Toc160444324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4A5A295C"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5" w:history="1">
        <w:r w:rsidR="00576CCE" w:rsidRPr="00E65852">
          <w:rPr>
            <w:rStyle w:val="Lienhypertexte"/>
            <w:noProof/>
          </w:rPr>
          <w:t>7.1</w:t>
        </w:r>
        <w:r w:rsidR="00576CCE">
          <w:rPr>
            <w:rFonts w:eastAsiaTheme="minorEastAsia" w:cstheme="minorBidi"/>
            <w:smallCaps w:val="0"/>
            <w:noProof/>
            <w:kern w:val="2"/>
            <w:sz w:val="22"/>
            <w:szCs w:val="22"/>
            <w14:ligatures w14:val="standardContextual"/>
          </w:rPr>
          <w:tab/>
        </w:r>
        <w:r w:rsidR="00576CCE" w:rsidRPr="00E65852">
          <w:rPr>
            <w:rStyle w:val="Lienhypertexte"/>
            <w:noProof/>
          </w:rPr>
          <w:t>Journal de travail</w:t>
        </w:r>
        <w:r w:rsidR="00576CCE">
          <w:rPr>
            <w:noProof/>
            <w:webHidden/>
          </w:rPr>
          <w:tab/>
        </w:r>
        <w:r w:rsidR="00576CCE">
          <w:rPr>
            <w:noProof/>
            <w:webHidden/>
          </w:rPr>
          <w:fldChar w:fldCharType="begin"/>
        </w:r>
        <w:r w:rsidR="00576CCE">
          <w:rPr>
            <w:noProof/>
            <w:webHidden/>
          </w:rPr>
          <w:instrText xml:space="preserve"> PAGEREF _Toc160444325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7FF17992"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6" w:history="1">
        <w:r w:rsidR="00576CCE" w:rsidRPr="00E65852">
          <w:rPr>
            <w:rStyle w:val="Lienhypertexte"/>
            <w:noProof/>
          </w:rPr>
          <w:t>7.2</w:t>
        </w:r>
        <w:r w:rsidR="00576CCE">
          <w:rPr>
            <w:rFonts w:eastAsiaTheme="minorEastAsia" w:cstheme="minorBidi"/>
            <w:smallCaps w:val="0"/>
            <w:noProof/>
            <w:kern w:val="2"/>
            <w:sz w:val="22"/>
            <w:szCs w:val="22"/>
            <w14:ligatures w14:val="standardContextual"/>
          </w:rPr>
          <w:tab/>
        </w:r>
        <w:r w:rsidR="00576CCE" w:rsidRPr="00E65852">
          <w:rPr>
            <w:rStyle w:val="Lienhypertexte"/>
            <w:noProof/>
          </w:rPr>
          <w:t>Bibliographie</w:t>
        </w:r>
        <w:r w:rsidR="00576CCE">
          <w:rPr>
            <w:noProof/>
            <w:webHidden/>
          </w:rPr>
          <w:tab/>
        </w:r>
        <w:r w:rsidR="00576CCE">
          <w:rPr>
            <w:noProof/>
            <w:webHidden/>
          </w:rPr>
          <w:fldChar w:fldCharType="begin"/>
        </w:r>
        <w:r w:rsidR="00576CCE">
          <w:rPr>
            <w:noProof/>
            <w:webHidden/>
          </w:rPr>
          <w:instrText xml:space="preserve"> PAGEREF _Toc160444326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6DD1DD5B" w14:textId="77777777" w:rsidR="00576CCE" w:rsidRDefault="004075D5">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0444327" w:history="1">
        <w:r w:rsidR="00576CCE" w:rsidRPr="00E65852">
          <w:rPr>
            <w:rStyle w:val="Lienhypertexte"/>
            <w:noProof/>
          </w:rPr>
          <w:t>7.3</w:t>
        </w:r>
        <w:r w:rsidR="00576CCE">
          <w:rPr>
            <w:rFonts w:eastAsiaTheme="minorEastAsia" w:cstheme="minorBidi"/>
            <w:smallCaps w:val="0"/>
            <w:noProof/>
            <w:kern w:val="2"/>
            <w:sz w:val="22"/>
            <w:szCs w:val="22"/>
            <w14:ligatures w14:val="standardContextual"/>
          </w:rPr>
          <w:tab/>
        </w:r>
        <w:r w:rsidR="00576CCE" w:rsidRPr="00E65852">
          <w:rPr>
            <w:rStyle w:val="Lienhypertexte"/>
            <w:noProof/>
          </w:rPr>
          <w:t>Webographie</w:t>
        </w:r>
        <w:r w:rsidR="00576CCE">
          <w:rPr>
            <w:noProof/>
            <w:webHidden/>
          </w:rPr>
          <w:tab/>
        </w:r>
        <w:r w:rsidR="00576CCE">
          <w:rPr>
            <w:noProof/>
            <w:webHidden/>
          </w:rPr>
          <w:fldChar w:fldCharType="begin"/>
        </w:r>
        <w:r w:rsidR="00576CCE">
          <w:rPr>
            <w:noProof/>
            <w:webHidden/>
          </w:rPr>
          <w:instrText xml:space="preserve"> PAGEREF _Toc160444327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2725EE10" w14:textId="77777777" w:rsidR="00576CCE" w:rsidRDefault="004075D5">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0444328" w:history="1">
        <w:r w:rsidR="00576CCE" w:rsidRPr="00E65852">
          <w:rPr>
            <w:rStyle w:val="Lienhypertexte"/>
            <w:noProof/>
          </w:rPr>
          <w:t>8</w:t>
        </w:r>
        <w:r w:rsidR="00576CCE">
          <w:rPr>
            <w:rFonts w:eastAsiaTheme="minorEastAsia" w:cstheme="minorBidi"/>
            <w:b w:val="0"/>
            <w:bCs w:val="0"/>
            <w:caps w:val="0"/>
            <w:noProof/>
            <w:kern w:val="2"/>
            <w:sz w:val="22"/>
            <w:szCs w:val="22"/>
            <w14:ligatures w14:val="standardContextual"/>
          </w:rPr>
          <w:tab/>
        </w:r>
        <w:r w:rsidR="00576CCE" w:rsidRPr="00E65852">
          <w:rPr>
            <w:rStyle w:val="Lienhypertexte"/>
            <w:noProof/>
          </w:rPr>
          <w:t>Annexes</w:t>
        </w:r>
        <w:r w:rsidR="00576CCE">
          <w:rPr>
            <w:noProof/>
            <w:webHidden/>
          </w:rPr>
          <w:tab/>
        </w:r>
        <w:r w:rsidR="00576CCE">
          <w:rPr>
            <w:noProof/>
            <w:webHidden/>
          </w:rPr>
          <w:fldChar w:fldCharType="begin"/>
        </w:r>
        <w:r w:rsidR="00576CCE">
          <w:rPr>
            <w:noProof/>
            <w:webHidden/>
          </w:rPr>
          <w:instrText xml:space="preserve"> PAGEREF _Toc160444328 \h </w:instrText>
        </w:r>
        <w:r w:rsidR="00576CCE">
          <w:rPr>
            <w:noProof/>
            <w:webHidden/>
          </w:rPr>
        </w:r>
        <w:r w:rsidR="00576CCE">
          <w:rPr>
            <w:noProof/>
            <w:webHidden/>
          </w:rPr>
          <w:fldChar w:fldCharType="separate"/>
        </w:r>
        <w:r w:rsidR="00576CCE">
          <w:rPr>
            <w:noProof/>
            <w:webHidden/>
          </w:rPr>
          <w:t>11</w:t>
        </w:r>
        <w:r w:rsidR="00576CCE">
          <w:rPr>
            <w:noProof/>
            <w:webHidden/>
          </w:rPr>
          <w:fldChar w:fldCharType="end"/>
        </w:r>
      </w:hyperlink>
    </w:p>
    <w:p w14:paraId="752A94FB" w14:textId="77777777" w:rsidR="00742484" w:rsidRDefault="00A65F0B">
      <w:r>
        <w:rPr>
          <w:rFonts w:cs="Arial"/>
          <w:i/>
          <w:iCs/>
          <w:caps/>
          <w:sz w:val="22"/>
          <w:szCs w:val="22"/>
        </w:rPr>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0444285"/>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160444286"/>
      <w:bookmarkStart w:id="4" w:name="_Toc532179969"/>
      <w:bookmarkStart w:id="5" w:name="_Toc165969639"/>
      <w:r>
        <w:t>T</w:t>
      </w:r>
      <w:r w:rsidR="00902523">
        <w:t>itr</w:t>
      </w:r>
      <w:r w:rsidR="0015167D">
        <w:t>e</w:t>
      </w:r>
      <w:bookmarkEnd w:id="3"/>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0444287"/>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0444288"/>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0444289"/>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1ACD989F" w14:textId="77777777" w:rsidR="0015167D" w:rsidRPr="00F664DF" w:rsidRDefault="0015167D" w:rsidP="0015167D">
      <w:pPr>
        <w:pStyle w:val="Retraitcorpsdetexte"/>
      </w:pPr>
    </w:p>
    <w:p w14:paraId="5C64CEF9" w14:textId="77777777" w:rsidR="00753A51" w:rsidRDefault="00902523" w:rsidP="008E53F9">
      <w:pPr>
        <w:pStyle w:val="Titre2"/>
      </w:pPr>
      <w:bookmarkStart w:id="9" w:name="_Toc160444290"/>
      <w:r>
        <w:t>Cahier des charges</w:t>
      </w:r>
      <w:bookmarkEnd w:id="9"/>
    </w:p>
    <w:p w14:paraId="2264FDAD" w14:textId="77777777" w:rsidR="00C90208" w:rsidRDefault="00C90208" w:rsidP="00C90208">
      <w:pPr>
        <w:pStyle w:val="Retraitcorpsdetexte"/>
      </w:pPr>
      <w:r>
        <w:t xml:space="preserve">Le Cahier des charges à été fait en amont sur un autre fichier Word : </w:t>
      </w:r>
    </w:p>
    <w:p w14:paraId="176499CF" w14:textId="77777777" w:rsidR="00C90208" w:rsidRPr="00C90208" w:rsidRDefault="004075D5" w:rsidP="00C90208">
      <w:pPr>
        <w:pStyle w:val="Retraitcorpsdetexte"/>
      </w:pPr>
      <w:hyperlink r:id="rId12" w:history="1">
        <w:r w:rsidR="00C90208" w:rsidRPr="00C90208">
          <w:rPr>
            <w:rStyle w:val="Lienhypertexte"/>
          </w:rPr>
          <w:t>Cahier des Charges_RyanDePina.pdf</w:t>
        </w:r>
      </w:hyperlink>
    </w:p>
    <w:p w14:paraId="4596A5FD" w14:textId="318F5C66" w:rsidR="00920F4E" w:rsidRDefault="00EE16F0" w:rsidP="0074706F">
      <w:pPr>
        <w:pStyle w:val="Titre3"/>
      </w:pPr>
      <w:bookmarkStart w:id="10" w:name="_Toc160444291"/>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AC1E5A3" w14:textId="77777777" w:rsidR="009E39B9" w:rsidRPr="009E39B9" w:rsidRDefault="009E39B9" w:rsidP="0015167D">
      <w:pPr>
        <w:pStyle w:val="Informations"/>
        <w:rPr>
          <w:color w:val="auto"/>
          <w:sz w:val="20"/>
        </w:rPr>
      </w:pPr>
      <w:r w:rsidRPr="009E39B9">
        <w:rPr>
          <w:color w:val="auto"/>
          <w:sz w:val="20"/>
        </w:rPr>
        <w:t>Pour agrandir notre connaissance sur la répartition et comment se passe une planification de projet</w:t>
      </w:r>
    </w:p>
    <w:p w14:paraId="74EF8C8C" w14:textId="24EFC36F" w:rsidR="0015167D" w:rsidRPr="00920F4E" w:rsidRDefault="0074706F" w:rsidP="0074706F">
      <w:pPr>
        <w:pStyle w:val="Retraitcorpsdetexte3"/>
      </w:pPr>
      <w:r>
        <w:br w:type="page"/>
      </w:r>
    </w:p>
    <w:p w14:paraId="662C037B" w14:textId="77777777" w:rsidR="00753A51" w:rsidRDefault="00542CE3" w:rsidP="006E2CE8">
      <w:pPr>
        <w:pStyle w:val="Titre3"/>
      </w:pPr>
      <w:bookmarkStart w:id="11" w:name="_Toc160444292"/>
      <w:r w:rsidRPr="00EE16F0">
        <w:lastRenderedPageBreak/>
        <w:t xml:space="preserve">Caractéristiques des utilisateurs et </w:t>
      </w:r>
      <w:r>
        <w:t>impacts</w:t>
      </w:r>
      <w:bookmarkEnd w:id="11"/>
    </w:p>
    <w:p w14:paraId="50CDB8F4" w14:textId="7A6C7AF7" w:rsidR="0074706F" w:rsidRDefault="00AE3C54" w:rsidP="0074706F">
      <w:pPr>
        <w:pStyle w:val="Retraitcorpsdetexte3"/>
      </w:pPr>
      <w:r>
        <w:t>Je fais le projet avec Mathis, Sacha, Emma et moi-même. Chacun aura sont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0444293"/>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Pr="00F664DF" w:rsidRDefault="00F53534" w:rsidP="00F53534">
      <w:pPr>
        <w:pStyle w:val="Retraitcorpsdetexte3"/>
        <w:numPr>
          <w:ilvl w:val="0"/>
          <w:numId w:val="11"/>
        </w:numPr>
      </w:pPr>
      <w:r>
        <w:t>Piscine/ vestiaire</w:t>
      </w:r>
    </w:p>
    <w:p w14:paraId="6E611DD8" w14:textId="77777777" w:rsidR="007F30AE" w:rsidRDefault="007F30AE" w:rsidP="008E53F9">
      <w:pPr>
        <w:pStyle w:val="Titre1"/>
      </w:pPr>
      <w:bookmarkStart w:id="13" w:name="_Toc160444294"/>
      <w:r w:rsidRPr="007F30AE">
        <w:t>Planification</w:t>
      </w:r>
      <w:bookmarkEnd w:id="4"/>
      <w:bookmarkEnd w:id="5"/>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lastRenderedPageBreak/>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0444295"/>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0444296"/>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D10328">
        <w:tc>
          <w:tcPr>
            <w:tcW w:w="0" w:type="auto"/>
          </w:tcPr>
          <w:p w14:paraId="15E85EFC" w14:textId="4A10C787" w:rsidR="00361537" w:rsidRDefault="00361537" w:rsidP="00D10328">
            <w:r>
              <w:t xml:space="preserve">En tant que gérant de </w:t>
            </w:r>
            <w:r w:rsidR="00AE3C54">
              <w:t>l’hôtel, Je</w:t>
            </w:r>
            <w:r>
              <w:t xml:space="preserve"> veux une salle de sport Pour que mes clients puissent garder la forme</w:t>
            </w:r>
          </w:p>
        </w:tc>
      </w:tr>
      <w:tr w:rsidR="00361537" w14:paraId="4C1975FE" w14:textId="77777777" w:rsidTr="00D10328">
        <w:tc>
          <w:tcPr>
            <w:tcW w:w="0" w:type="auto"/>
          </w:tcPr>
          <w:p w14:paraId="5CB9A2CA" w14:textId="57B592CA" w:rsidR="00361537" w:rsidRDefault="00361537" w:rsidP="00D103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465"/>
              <w:gridCol w:w="7575"/>
            </w:tblGrid>
            <w:tr w:rsidR="00361537" w14:paraId="03E54C11" w14:textId="77777777" w:rsidTr="00D10328">
              <w:tc>
                <w:tcPr>
                  <w:tcW w:w="0" w:type="auto"/>
                </w:tcPr>
                <w:p w14:paraId="58A71039" w14:textId="77777777" w:rsidR="00361537" w:rsidRDefault="00CF6DD2" w:rsidP="00D10328">
                  <w:r>
                    <w:t>Sol</w:t>
                  </w:r>
                </w:p>
              </w:tc>
              <w:tc>
                <w:tcPr>
                  <w:tcW w:w="0" w:type="auto"/>
                </w:tcPr>
                <w:p w14:paraId="1C2649AE" w14:textId="77777777" w:rsidR="00361537" w:rsidRDefault="00361537" w:rsidP="00D10328">
                  <w:r>
                    <w:t>Dans la salle il y a un sol en parquet</w:t>
                  </w:r>
                </w:p>
              </w:tc>
            </w:tr>
            <w:tr w:rsidR="00361537" w14:paraId="3F56C70D" w14:textId="77777777" w:rsidTr="00D10328">
              <w:tc>
                <w:tcPr>
                  <w:tcW w:w="0" w:type="auto"/>
                </w:tcPr>
                <w:p w14:paraId="0EA3CFF7" w14:textId="699BE315" w:rsidR="00361537" w:rsidRDefault="006F50F3" w:rsidP="00D10328">
                  <w:r>
                    <w:t>Tapis</w:t>
                  </w:r>
                  <w:r w:rsidR="00361537">
                    <w:t xml:space="preserve"> de course</w:t>
                  </w:r>
                </w:p>
              </w:tc>
              <w:tc>
                <w:tcPr>
                  <w:tcW w:w="0" w:type="auto"/>
                </w:tcPr>
                <w:p w14:paraId="3D6DFB84" w14:textId="77777777" w:rsidR="00361537" w:rsidRDefault="00CF6DD2" w:rsidP="00D103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D10328">
              <w:tc>
                <w:tcPr>
                  <w:tcW w:w="0" w:type="auto"/>
                </w:tcPr>
                <w:p w14:paraId="7F1F1E3A" w14:textId="333F97AA" w:rsidR="00361537" w:rsidRDefault="006F50F3" w:rsidP="00D10328">
                  <w:r>
                    <w:t>Baie</w:t>
                  </w:r>
                  <w:r w:rsidR="00361537">
                    <w:t xml:space="preserve"> vitrée</w:t>
                  </w:r>
                </w:p>
              </w:tc>
              <w:tc>
                <w:tcPr>
                  <w:tcW w:w="0" w:type="auto"/>
                </w:tcPr>
                <w:p w14:paraId="67D79579" w14:textId="77777777" w:rsidR="00361537" w:rsidRDefault="00361537" w:rsidP="00D10328">
                  <w:r>
                    <w:t>en face des tapis de course il y a une grande baie vitrée vue sur la piscine</w:t>
                  </w:r>
                </w:p>
              </w:tc>
            </w:tr>
            <w:tr w:rsidR="00361537" w14:paraId="252C1845" w14:textId="77777777" w:rsidTr="00D10328">
              <w:tc>
                <w:tcPr>
                  <w:tcW w:w="0" w:type="auto"/>
                </w:tcPr>
                <w:p w14:paraId="6D6BF354" w14:textId="77777777" w:rsidR="00361537" w:rsidRDefault="00CF6DD2" w:rsidP="00D10328">
                  <w:r>
                    <w:t>Emplacement</w:t>
                  </w:r>
                </w:p>
              </w:tc>
              <w:tc>
                <w:tcPr>
                  <w:tcW w:w="0" w:type="auto"/>
                </w:tcPr>
                <w:p w14:paraId="6162C4FD" w14:textId="77777777" w:rsidR="00361537" w:rsidRDefault="00CF6DD2" w:rsidP="00D10328">
                  <w:r>
                    <w:t>La</w:t>
                  </w:r>
                  <w:r w:rsidR="00361537">
                    <w:t xml:space="preserve"> salle de sport se trouve </w:t>
                  </w:r>
                  <w:r>
                    <w:t>à</w:t>
                  </w:r>
                  <w:r w:rsidR="00361537">
                    <w:t xml:space="preserve"> l'étage en dessus de la piscine.</w:t>
                  </w:r>
                </w:p>
              </w:tc>
            </w:tr>
            <w:tr w:rsidR="00361537" w14:paraId="34370A5A" w14:textId="77777777" w:rsidTr="00D10328">
              <w:tc>
                <w:tcPr>
                  <w:tcW w:w="0" w:type="auto"/>
                </w:tcPr>
                <w:p w14:paraId="27ABDA4C" w14:textId="77777777" w:rsidR="00361537" w:rsidRDefault="00361537" w:rsidP="00D10328">
                  <w:r>
                    <w:t>machine</w:t>
                  </w:r>
                </w:p>
              </w:tc>
              <w:tc>
                <w:tcPr>
                  <w:tcW w:w="0" w:type="auto"/>
                </w:tcPr>
                <w:p w14:paraId="06E2572D" w14:textId="77777777" w:rsidR="00361537" w:rsidRDefault="00361537" w:rsidP="00D10328">
                  <w:r>
                    <w:t>dans la salle de sport il y a 10 machines de sport (4 tapis de courses, 3 banc abdominaux, 1 tour d'entraînement, 2 vélo d'intérieur)</w:t>
                  </w:r>
                </w:p>
              </w:tc>
            </w:tr>
            <w:tr w:rsidR="00361537" w14:paraId="6657FD07" w14:textId="77777777" w:rsidTr="00D10328">
              <w:tc>
                <w:tcPr>
                  <w:tcW w:w="0" w:type="auto"/>
                </w:tcPr>
                <w:p w14:paraId="3E94F098" w14:textId="77777777" w:rsidR="00361537" w:rsidRDefault="00361537" w:rsidP="00D10328">
                  <w:r>
                    <w:t>taille de la salle</w:t>
                  </w:r>
                </w:p>
              </w:tc>
              <w:tc>
                <w:tcPr>
                  <w:tcW w:w="0" w:type="auto"/>
                </w:tcPr>
                <w:p w14:paraId="72DEBF26" w14:textId="77777777" w:rsidR="00361537" w:rsidRDefault="00361537" w:rsidP="00D10328">
                  <w:r>
                    <w:t>la surface de la salle fait la moitié d'un étage.</w:t>
                  </w:r>
                </w:p>
              </w:tc>
            </w:tr>
            <w:tr w:rsidR="00361537" w14:paraId="5DD75DA5" w14:textId="77777777" w:rsidTr="00D10328">
              <w:tc>
                <w:tcPr>
                  <w:tcW w:w="0" w:type="auto"/>
                </w:tcPr>
                <w:p w14:paraId="5892E8DB" w14:textId="77777777" w:rsidR="00361537" w:rsidRDefault="00361537" w:rsidP="00D10328">
                  <w:r>
                    <w:t>miroir</w:t>
                  </w:r>
                </w:p>
              </w:tc>
              <w:tc>
                <w:tcPr>
                  <w:tcW w:w="0" w:type="auto"/>
                </w:tcPr>
                <w:p w14:paraId="16FC084E" w14:textId="77777777" w:rsidR="00361537" w:rsidRDefault="00361537" w:rsidP="00D10328">
                  <w:r>
                    <w:t>sur le mur a droit de la façade de baie vitrée il y a des murs de miroir (mur entièrement fait de miroir)</w:t>
                  </w:r>
                </w:p>
              </w:tc>
            </w:tr>
            <w:tr w:rsidR="00361537" w14:paraId="2BFEC6EC" w14:textId="77777777" w:rsidTr="00D10328">
              <w:tc>
                <w:tcPr>
                  <w:tcW w:w="0" w:type="auto"/>
                </w:tcPr>
                <w:p w14:paraId="2A305D75" w14:textId="77777777" w:rsidR="00361537" w:rsidRDefault="00361537" w:rsidP="00D10328">
                  <w:r>
                    <w:t>fenêtre</w:t>
                  </w:r>
                </w:p>
              </w:tc>
              <w:tc>
                <w:tcPr>
                  <w:tcW w:w="0" w:type="auto"/>
                </w:tcPr>
                <w:p w14:paraId="1C7E152B" w14:textId="77777777" w:rsidR="00361537" w:rsidRDefault="00361537" w:rsidP="00D10328">
                  <w:r>
                    <w:t>en face du mur de baie vitrée il y a 5 fenêtres pour aérer et avoir la vue sur l'extérieur</w:t>
                  </w:r>
                </w:p>
              </w:tc>
            </w:tr>
            <w:tr w:rsidR="00361537" w14:paraId="53CD1451" w14:textId="77777777" w:rsidTr="00D10328">
              <w:tc>
                <w:tcPr>
                  <w:tcW w:w="0" w:type="auto"/>
                </w:tcPr>
                <w:p w14:paraId="68221D54" w14:textId="77777777" w:rsidR="00361537" w:rsidRDefault="00361537" w:rsidP="00D10328">
                  <w:r>
                    <w:t>lumière</w:t>
                  </w:r>
                </w:p>
              </w:tc>
              <w:tc>
                <w:tcPr>
                  <w:tcW w:w="0" w:type="auto"/>
                </w:tcPr>
                <w:p w14:paraId="7FCC184C" w14:textId="77777777" w:rsidR="00361537" w:rsidRDefault="00361537" w:rsidP="00D10328">
                  <w:r>
                    <w:t>depuis la salle quand je regarde le plafond je vois 3 spot de lumière</w:t>
                  </w:r>
                </w:p>
              </w:tc>
            </w:tr>
          </w:tbl>
          <w:p w14:paraId="7D91593D" w14:textId="77777777" w:rsidR="00361537" w:rsidRDefault="00361537" w:rsidP="00D10328"/>
        </w:tc>
      </w:tr>
    </w:tbl>
    <w:p w14:paraId="07D05C6E" w14:textId="77777777" w:rsidR="00361537" w:rsidRDefault="00361537" w:rsidP="00361537"/>
    <w:p w14:paraId="5F76A28E" w14:textId="77777777" w:rsidR="00361537" w:rsidRDefault="00CF6DD2" w:rsidP="00361537">
      <w:pPr>
        <w:pStyle w:val="Titre3"/>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D10328">
        <w:tc>
          <w:tcPr>
            <w:tcW w:w="0" w:type="auto"/>
          </w:tcPr>
          <w:p w14:paraId="6546FD12" w14:textId="77777777" w:rsidR="00361537" w:rsidRDefault="00361537" w:rsidP="00D10328">
            <w:r>
              <w:t>En tant que gérant de l'hôtel je veux un accueil pour accueillir la cliente</w:t>
            </w:r>
          </w:p>
        </w:tc>
      </w:tr>
      <w:tr w:rsidR="00361537" w14:paraId="042C22C9" w14:textId="77777777" w:rsidTr="00D10328">
        <w:tc>
          <w:tcPr>
            <w:tcW w:w="0" w:type="auto"/>
          </w:tcPr>
          <w:p w14:paraId="738F880C"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10"/>
              <w:gridCol w:w="7630"/>
            </w:tblGrid>
            <w:tr w:rsidR="00361537" w14:paraId="78DFCE9D" w14:textId="77777777" w:rsidTr="00D10328">
              <w:tc>
                <w:tcPr>
                  <w:tcW w:w="0" w:type="auto"/>
                </w:tcPr>
                <w:p w14:paraId="64633143" w14:textId="77777777" w:rsidR="00361537" w:rsidRDefault="00361537" w:rsidP="00D10328">
                  <w:r>
                    <w:t>luminosité</w:t>
                  </w:r>
                </w:p>
              </w:tc>
              <w:tc>
                <w:tcPr>
                  <w:tcW w:w="0" w:type="auto"/>
                </w:tcPr>
                <w:p w14:paraId="4C65CFC0" w14:textId="77777777" w:rsidR="00361537" w:rsidRDefault="00361537" w:rsidP="00D10328">
                  <w:r>
                    <w:t xml:space="preserve">En entrant dans l'accueil par la porte principale au </w:t>
                  </w:r>
                  <w:proofErr w:type="spellStart"/>
                  <w:r>
                    <w:t>rez</w:t>
                  </w:r>
                  <w:proofErr w:type="spellEnd"/>
                  <w:r>
                    <w:t>, il y a un lustre au milieu du plafond</w:t>
                  </w:r>
                </w:p>
              </w:tc>
            </w:tr>
            <w:tr w:rsidR="00361537" w14:paraId="06BD95AD" w14:textId="77777777" w:rsidTr="00D10328">
              <w:tc>
                <w:tcPr>
                  <w:tcW w:w="0" w:type="auto"/>
                </w:tcPr>
                <w:p w14:paraId="3D066362" w14:textId="77777777" w:rsidR="00361537" w:rsidRDefault="00CF6DD2" w:rsidP="00D10328">
                  <w:r>
                    <w:t>Comptoir</w:t>
                  </w:r>
                </w:p>
              </w:tc>
              <w:tc>
                <w:tcPr>
                  <w:tcW w:w="0" w:type="auto"/>
                </w:tcPr>
                <w:p w14:paraId="391F744E" w14:textId="77777777" w:rsidR="00361537" w:rsidRDefault="00CF6DD2" w:rsidP="00D10328">
                  <w:r>
                    <w:t>Au</w:t>
                  </w:r>
                  <w:r w:rsidR="00361537">
                    <w:t xml:space="preserve"> fond de la pièce au milieu du mur, il y a un comptoir pour se renseigner et pour recevoir la clef de la chambre</w:t>
                  </w:r>
                </w:p>
              </w:tc>
            </w:tr>
            <w:tr w:rsidR="00361537" w14:paraId="1C91582D" w14:textId="77777777" w:rsidTr="00D10328">
              <w:tc>
                <w:tcPr>
                  <w:tcW w:w="0" w:type="auto"/>
                </w:tcPr>
                <w:p w14:paraId="3223D04F" w14:textId="77777777" w:rsidR="00361537" w:rsidRDefault="00361537" w:rsidP="00D10328">
                  <w:r>
                    <w:t>coin attente</w:t>
                  </w:r>
                </w:p>
              </w:tc>
              <w:tc>
                <w:tcPr>
                  <w:tcW w:w="0" w:type="auto"/>
                </w:tcPr>
                <w:p w14:paraId="22FB44F6" w14:textId="77777777" w:rsidR="00361537" w:rsidRDefault="00361537" w:rsidP="00D10328">
                  <w:r>
                    <w:t>Quand je rentre dans l'accueil à droite il y une table basse et un canapé et un fauteuil pour attendre.</w:t>
                  </w:r>
                </w:p>
              </w:tc>
            </w:tr>
            <w:tr w:rsidR="00361537" w14:paraId="13BD2823" w14:textId="77777777" w:rsidTr="00D10328">
              <w:tc>
                <w:tcPr>
                  <w:tcW w:w="0" w:type="auto"/>
                </w:tcPr>
                <w:p w14:paraId="0EF082C7" w14:textId="77777777" w:rsidR="00361537" w:rsidRDefault="00361537" w:rsidP="00D10328">
                  <w:r>
                    <w:t>sol</w:t>
                  </w:r>
                </w:p>
              </w:tc>
              <w:tc>
                <w:tcPr>
                  <w:tcW w:w="0" w:type="auto"/>
                </w:tcPr>
                <w:p w14:paraId="3BD5CA42" w14:textId="77777777" w:rsidR="00361537" w:rsidRDefault="00361537" w:rsidP="00D10328">
                  <w:r>
                    <w:t>dans la pièce le sol est en parquet</w:t>
                  </w:r>
                </w:p>
              </w:tc>
            </w:tr>
            <w:tr w:rsidR="00361537" w14:paraId="6D13E930" w14:textId="77777777" w:rsidTr="00D10328">
              <w:tc>
                <w:tcPr>
                  <w:tcW w:w="0" w:type="auto"/>
                </w:tcPr>
                <w:p w14:paraId="5AB9783E" w14:textId="77777777" w:rsidR="00361537" w:rsidRDefault="00CF6DD2" w:rsidP="00D10328">
                  <w:r>
                    <w:t>Devant</w:t>
                  </w:r>
                  <w:r w:rsidR="00361537">
                    <w:t xml:space="preserve"> le </w:t>
                  </w:r>
                  <w:r>
                    <w:t>comptoir</w:t>
                  </w:r>
                </w:p>
              </w:tc>
              <w:tc>
                <w:tcPr>
                  <w:tcW w:w="0" w:type="auto"/>
                </w:tcPr>
                <w:p w14:paraId="1846BED6" w14:textId="77777777" w:rsidR="00361537" w:rsidRDefault="00CF6DD2" w:rsidP="00D10328">
                  <w:r>
                    <w:t>Devant</w:t>
                  </w:r>
                  <w:r w:rsidR="00361537">
                    <w:t xml:space="preserve"> le comptoir il y a </w:t>
                  </w:r>
                  <w:r>
                    <w:t>deux fauteuils</w:t>
                  </w:r>
                  <w:r w:rsidR="00361537">
                    <w:t>.</w:t>
                  </w:r>
                </w:p>
              </w:tc>
            </w:tr>
            <w:tr w:rsidR="00361537" w14:paraId="34BF048B" w14:textId="77777777" w:rsidTr="00D10328">
              <w:tc>
                <w:tcPr>
                  <w:tcW w:w="0" w:type="auto"/>
                </w:tcPr>
                <w:p w14:paraId="2FE5C149" w14:textId="77777777" w:rsidR="00361537" w:rsidRDefault="00361537" w:rsidP="00D10328">
                  <w:r>
                    <w:t>couloir</w:t>
                  </w:r>
                </w:p>
              </w:tc>
              <w:tc>
                <w:tcPr>
                  <w:tcW w:w="0" w:type="auto"/>
                </w:tcPr>
                <w:p w14:paraId="1C34E843" w14:textId="77777777" w:rsidR="00361537" w:rsidRDefault="00CF6DD2" w:rsidP="00D103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D10328">
              <w:tc>
                <w:tcPr>
                  <w:tcW w:w="0" w:type="auto"/>
                </w:tcPr>
                <w:p w14:paraId="1F1E16CC" w14:textId="77777777" w:rsidR="00361537" w:rsidRDefault="00361537" w:rsidP="00D10328">
                  <w:r>
                    <w:t>tapis</w:t>
                  </w:r>
                </w:p>
              </w:tc>
              <w:tc>
                <w:tcPr>
                  <w:tcW w:w="0" w:type="auto"/>
                </w:tcPr>
                <w:p w14:paraId="605D62D4" w14:textId="77777777" w:rsidR="00361537" w:rsidRDefault="00361537" w:rsidP="00D10328">
                  <w:r>
                    <w:t>en dessous des deux chaises et de la table du couloir il y a un tapis.</w:t>
                  </w:r>
                </w:p>
              </w:tc>
            </w:tr>
            <w:tr w:rsidR="00361537" w14:paraId="6C6E66C5" w14:textId="77777777" w:rsidTr="00D10328">
              <w:tc>
                <w:tcPr>
                  <w:tcW w:w="0" w:type="auto"/>
                </w:tcPr>
                <w:p w14:paraId="5590D80E" w14:textId="77777777" w:rsidR="00361537" w:rsidRDefault="00361537" w:rsidP="00D10328">
                  <w:r>
                    <w:t>couloir</w:t>
                  </w:r>
                </w:p>
              </w:tc>
              <w:tc>
                <w:tcPr>
                  <w:tcW w:w="0" w:type="auto"/>
                </w:tcPr>
                <w:p w14:paraId="30BD623C" w14:textId="77777777" w:rsidR="00361537" w:rsidRDefault="00361537" w:rsidP="00D10328">
                  <w:r>
                    <w:t>le couloir et l'accueil sont séparé d'un demi mur perpendiculaire au mur derrière l'accueil qui mesure 8 mètre.</w:t>
                  </w:r>
                </w:p>
              </w:tc>
            </w:tr>
          </w:tbl>
          <w:p w14:paraId="62697EA3" w14:textId="77777777" w:rsidR="00361537" w:rsidRDefault="00361537" w:rsidP="00D10328"/>
        </w:tc>
      </w:tr>
    </w:tbl>
    <w:p w14:paraId="2C3F3E41" w14:textId="77777777" w:rsidR="00361537" w:rsidRDefault="00361537" w:rsidP="00361537">
      <w:r>
        <w:br w:type="page"/>
      </w:r>
    </w:p>
    <w:p w14:paraId="11441729" w14:textId="77777777" w:rsidR="00361537" w:rsidRDefault="00361537" w:rsidP="00361537"/>
    <w:p w14:paraId="7C3947AC" w14:textId="77777777" w:rsidR="00361537" w:rsidRDefault="00361537" w:rsidP="00361537">
      <w:pPr>
        <w:pStyle w:val="Titre3"/>
      </w:pPr>
      <w:bookmarkStart w:id="20" w:name="_Toc160444298"/>
      <w:r>
        <w:t>Salle du Personnel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D10328">
        <w:tc>
          <w:tcPr>
            <w:tcW w:w="0" w:type="auto"/>
          </w:tcPr>
          <w:p w14:paraId="3C7F9223" w14:textId="77777777" w:rsidR="00361537" w:rsidRDefault="00361537" w:rsidP="00D10328">
            <w:r>
              <w:t>En tant que Patron Je veux une salle du Personnel Pour des réunions</w:t>
            </w:r>
          </w:p>
        </w:tc>
      </w:tr>
      <w:tr w:rsidR="00361537" w14:paraId="153AFAE5" w14:textId="77777777" w:rsidTr="00D10328">
        <w:tc>
          <w:tcPr>
            <w:tcW w:w="0" w:type="auto"/>
          </w:tcPr>
          <w:p w14:paraId="3C863B47"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83"/>
              <w:gridCol w:w="7357"/>
            </w:tblGrid>
            <w:tr w:rsidR="00361537" w14:paraId="7D197DBF" w14:textId="77777777" w:rsidTr="00D10328">
              <w:tc>
                <w:tcPr>
                  <w:tcW w:w="0" w:type="auto"/>
                </w:tcPr>
                <w:p w14:paraId="049CDF26" w14:textId="77777777" w:rsidR="00361537" w:rsidRDefault="00361537" w:rsidP="00D10328">
                  <w:r>
                    <w:t>Salle du Personnel</w:t>
                  </w:r>
                </w:p>
              </w:tc>
              <w:tc>
                <w:tcPr>
                  <w:tcW w:w="0" w:type="auto"/>
                </w:tcPr>
                <w:p w14:paraId="11296BCE" w14:textId="77777777" w:rsidR="00361537" w:rsidRDefault="00CF6DD2" w:rsidP="00D103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D10328">
              <w:tc>
                <w:tcPr>
                  <w:tcW w:w="0" w:type="auto"/>
                </w:tcPr>
                <w:p w14:paraId="55FA0644" w14:textId="77777777" w:rsidR="00361537" w:rsidRDefault="00361537" w:rsidP="00D10328">
                  <w:r>
                    <w:t>Table ronde</w:t>
                  </w:r>
                </w:p>
              </w:tc>
              <w:tc>
                <w:tcPr>
                  <w:tcW w:w="0" w:type="auto"/>
                </w:tcPr>
                <w:p w14:paraId="73CF3E89" w14:textId="77777777" w:rsidR="00361537" w:rsidRDefault="00361537" w:rsidP="00D10328">
                  <w:r>
                    <w:t>Quand je passe la porte Au milieu de la salle  Il y a une table ronde d'un rayon de 1.5 m</w:t>
                  </w:r>
                </w:p>
              </w:tc>
            </w:tr>
            <w:tr w:rsidR="00361537" w14:paraId="59F46659" w14:textId="77777777" w:rsidTr="00D10328">
              <w:tc>
                <w:tcPr>
                  <w:tcW w:w="0" w:type="auto"/>
                </w:tcPr>
                <w:p w14:paraId="1CFCA86A" w14:textId="77777777" w:rsidR="00361537" w:rsidRDefault="00361537" w:rsidP="00D10328">
                  <w:r>
                    <w:t>Chaise</w:t>
                  </w:r>
                </w:p>
              </w:tc>
              <w:tc>
                <w:tcPr>
                  <w:tcW w:w="0" w:type="auto"/>
                </w:tcPr>
                <w:p w14:paraId="23D5BE5B" w14:textId="77777777" w:rsidR="00361537" w:rsidRDefault="00361537" w:rsidP="00D10328">
                  <w:r>
                    <w:t>Il faut 10 chaises autour de la table confortable mais sans roue</w:t>
                  </w:r>
                </w:p>
              </w:tc>
            </w:tr>
            <w:tr w:rsidR="00361537" w14:paraId="61361CD6" w14:textId="77777777" w:rsidTr="00D10328">
              <w:tc>
                <w:tcPr>
                  <w:tcW w:w="0" w:type="auto"/>
                </w:tcPr>
                <w:p w14:paraId="10075481" w14:textId="77777777" w:rsidR="00361537" w:rsidRDefault="00361537" w:rsidP="00D10328">
                  <w:r>
                    <w:t>Interrupteur</w:t>
                  </w:r>
                </w:p>
              </w:tc>
              <w:tc>
                <w:tcPr>
                  <w:tcW w:w="0" w:type="auto"/>
                </w:tcPr>
                <w:p w14:paraId="0441891F" w14:textId="77777777" w:rsidR="00361537" w:rsidRDefault="00361537" w:rsidP="00D10328">
                  <w:r>
                    <w:t>Un interrupteur qui peut régler la luminosité de l'ampoule principale de la pièce directement sur la gauche</w:t>
                  </w:r>
                </w:p>
              </w:tc>
            </w:tr>
            <w:tr w:rsidR="00361537" w14:paraId="3AAAB5EF" w14:textId="77777777" w:rsidTr="00D10328">
              <w:tc>
                <w:tcPr>
                  <w:tcW w:w="0" w:type="auto"/>
                </w:tcPr>
                <w:p w14:paraId="73FD2EE2" w14:textId="77777777" w:rsidR="00361537" w:rsidRDefault="00361537" w:rsidP="00D10328">
                  <w:r>
                    <w:t>Vidéoprojecteur</w:t>
                  </w:r>
                </w:p>
              </w:tc>
              <w:tc>
                <w:tcPr>
                  <w:tcW w:w="0" w:type="auto"/>
                </w:tcPr>
                <w:p w14:paraId="52FC7894" w14:textId="77777777" w:rsidR="00361537" w:rsidRDefault="00361537" w:rsidP="00D103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D10328">
              <w:tc>
                <w:tcPr>
                  <w:tcW w:w="0" w:type="auto"/>
                </w:tcPr>
                <w:p w14:paraId="42126871" w14:textId="77777777" w:rsidR="00361537" w:rsidRDefault="00361537" w:rsidP="00D10328">
                  <w:r>
                    <w:t>Armoire</w:t>
                  </w:r>
                </w:p>
              </w:tc>
              <w:tc>
                <w:tcPr>
                  <w:tcW w:w="0" w:type="auto"/>
                </w:tcPr>
                <w:p w14:paraId="573D8FFD" w14:textId="77777777" w:rsidR="00361537" w:rsidRDefault="00361537" w:rsidP="00D10328">
                  <w:r>
                    <w:t>Une Armoire au fond à gauche de la pièce la poignée de la porte face au mur où est placé la porte 80x52 environ pour y placer des matériaux d'échange.</w:t>
                  </w:r>
                </w:p>
              </w:tc>
            </w:tr>
            <w:tr w:rsidR="00361537" w14:paraId="3DDC1C48" w14:textId="77777777" w:rsidTr="00D10328">
              <w:tc>
                <w:tcPr>
                  <w:tcW w:w="0" w:type="auto"/>
                </w:tcPr>
                <w:p w14:paraId="2BF2AD34" w14:textId="77777777" w:rsidR="00361537" w:rsidRDefault="00361537" w:rsidP="00D10328">
                  <w:r>
                    <w:t>La porte</w:t>
                  </w:r>
                </w:p>
              </w:tc>
              <w:tc>
                <w:tcPr>
                  <w:tcW w:w="0" w:type="auto"/>
                </w:tcPr>
                <w:p w14:paraId="17EB6DB3" w14:textId="77777777" w:rsidR="00361537" w:rsidRDefault="00361537" w:rsidP="00D10328">
                  <w:r>
                    <w:t>La porte sera placé à la gauche du mur qui donnera sur le couloir</w:t>
                  </w:r>
                </w:p>
              </w:tc>
            </w:tr>
            <w:tr w:rsidR="00361537" w14:paraId="79982866" w14:textId="77777777" w:rsidTr="00D10328">
              <w:tc>
                <w:tcPr>
                  <w:tcW w:w="0" w:type="auto"/>
                </w:tcPr>
                <w:p w14:paraId="4035CF19" w14:textId="77777777" w:rsidR="00361537" w:rsidRDefault="00361537" w:rsidP="00D10328">
                  <w:r>
                    <w:t>Lumière connecté</w:t>
                  </w:r>
                </w:p>
              </w:tc>
              <w:tc>
                <w:tcPr>
                  <w:tcW w:w="0" w:type="auto"/>
                </w:tcPr>
                <w:p w14:paraId="6B56BCDC" w14:textId="77777777" w:rsidR="00361537" w:rsidRDefault="00361537" w:rsidP="00D10328">
                  <w:r>
                    <w:t>Des Lumières plafonniers en lignes sur la longueur de la pièce ( colonne 4 ligne 2 ) 5 m d'écart.</w:t>
                  </w:r>
                </w:p>
              </w:tc>
            </w:tr>
            <w:tr w:rsidR="00361537" w14:paraId="7BBCEEF6" w14:textId="77777777" w:rsidTr="00D10328">
              <w:tc>
                <w:tcPr>
                  <w:tcW w:w="0" w:type="auto"/>
                </w:tcPr>
                <w:p w14:paraId="5D52C139" w14:textId="77777777" w:rsidR="00361537" w:rsidRDefault="00361537" w:rsidP="00D10328">
                  <w:r>
                    <w:t>Pièce</w:t>
                  </w:r>
                </w:p>
              </w:tc>
              <w:tc>
                <w:tcPr>
                  <w:tcW w:w="0" w:type="auto"/>
                </w:tcPr>
                <w:p w14:paraId="4ACB7E66" w14:textId="77777777" w:rsidR="00361537" w:rsidRDefault="00361537" w:rsidP="00D10328">
                  <w:r>
                    <w:t>La pièce fera minimum 50 m carré derrière la table de réception</w:t>
                  </w:r>
                </w:p>
              </w:tc>
            </w:tr>
          </w:tbl>
          <w:p w14:paraId="1A284064" w14:textId="77777777" w:rsidR="00361537" w:rsidRDefault="00361537" w:rsidP="00D10328"/>
        </w:tc>
      </w:tr>
    </w:tbl>
    <w:p w14:paraId="12B7F05F" w14:textId="77777777" w:rsidR="00361537" w:rsidRDefault="00361537" w:rsidP="00361537"/>
    <w:p w14:paraId="358D236F" w14:textId="77777777" w:rsidR="00361537" w:rsidRDefault="00C90208" w:rsidP="00361537">
      <w:pPr>
        <w:pStyle w:val="Titre3"/>
      </w:pPr>
      <w:bookmarkStart w:id="21" w:name="_Toc160444299"/>
      <w:r>
        <w:t>Salle</w:t>
      </w:r>
      <w:r w:rsidR="00361537">
        <w:t xml:space="preserve"> d'hôtel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D10328">
        <w:tc>
          <w:tcPr>
            <w:tcW w:w="0" w:type="auto"/>
          </w:tcPr>
          <w:p w14:paraId="029538A3" w14:textId="77777777" w:rsidR="00361537" w:rsidRDefault="00361537" w:rsidP="00D10328">
            <w:r>
              <w:t>En tant que travailleur je veux une salle de relax dans hôtel  pour repos</w:t>
            </w:r>
          </w:p>
        </w:tc>
      </w:tr>
      <w:tr w:rsidR="00361537" w14:paraId="5B214D57" w14:textId="77777777" w:rsidTr="00D10328">
        <w:tc>
          <w:tcPr>
            <w:tcW w:w="0" w:type="auto"/>
          </w:tcPr>
          <w:p w14:paraId="7429ECDE"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716"/>
              <w:gridCol w:w="8324"/>
            </w:tblGrid>
            <w:tr w:rsidR="00361537" w14:paraId="27353B7E" w14:textId="77777777" w:rsidTr="00D10328">
              <w:tc>
                <w:tcPr>
                  <w:tcW w:w="0" w:type="auto"/>
                </w:tcPr>
                <w:p w14:paraId="0771013B" w14:textId="77777777" w:rsidR="00361537" w:rsidRDefault="00361537" w:rsidP="00D10328">
                  <w:r>
                    <w:t>inter</w:t>
                  </w:r>
                </w:p>
              </w:tc>
              <w:tc>
                <w:tcPr>
                  <w:tcW w:w="0" w:type="auto"/>
                </w:tcPr>
                <w:p w14:paraId="1548DC39" w14:textId="77777777" w:rsidR="00361537" w:rsidRDefault="00361537" w:rsidP="00D10328">
                  <w:r>
                    <w:t>Dans la salle  quand j'entre je vois un grand tapis bleu</w:t>
                  </w:r>
                </w:p>
              </w:tc>
            </w:tr>
            <w:tr w:rsidR="00361537" w14:paraId="15C5255C" w14:textId="77777777" w:rsidTr="00D10328">
              <w:tc>
                <w:tcPr>
                  <w:tcW w:w="0" w:type="auto"/>
                </w:tcPr>
                <w:p w14:paraId="403820DF" w14:textId="77777777" w:rsidR="00361537" w:rsidRDefault="00361537" w:rsidP="00D10328">
                  <w:r>
                    <w:t>inter2</w:t>
                  </w:r>
                </w:p>
              </w:tc>
              <w:tc>
                <w:tcPr>
                  <w:tcW w:w="0" w:type="auto"/>
                </w:tcPr>
                <w:p w14:paraId="4451EB85" w14:textId="77777777" w:rsidR="00361537" w:rsidRDefault="00361537" w:rsidP="00D10328">
                  <w:r>
                    <w:t>Dans la salle quand j'entre je vois les murs blancs</w:t>
                  </w:r>
                </w:p>
              </w:tc>
            </w:tr>
            <w:tr w:rsidR="00361537" w14:paraId="206EBA84" w14:textId="77777777" w:rsidTr="00D10328">
              <w:tc>
                <w:tcPr>
                  <w:tcW w:w="0" w:type="auto"/>
                </w:tcPr>
                <w:p w14:paraId="4736FE4F" w14:textId="77777777" w:rsidR="00361537" w:rsidRDefault="00361537" w:rsidP="00D10328">
                  <w:r>
                    <w:t>inter 3</w:t>
                  </w:r>
                </w:p>
              </w:tc>
              <w:tc>
                <w:tcPr>
                  <w:tcW w:w="0" w:type="auto"/>
                </w:tcPr>
                <w:p w14:paraId="23C6E5E8" w14:textId="77777777" w:rsidR="00361537" w:rsidRDefault="00361537" w:rsidP="00D10328">
                  <w:r>
                    <w:t>la salle a besoin d'être 10 sur 7 m avec un toilette séparé</w:t>
                  </w:r>
                </w:p>
              </w:tc>
            </w:tr>
            <w:tr w:rsidR="00361537" w14:paraId="29BA5772" w14:textId="77777777" w:rsidTr="00D10328">
              <w:tc>
                <w:tcPr>
                  <w:tcW w:w="0" w:type="auto"/>
                </w:tcPr>
                <w:p w14:paraId="52F62D7F" w14:textId="77777777" w:rsidR="00361537" w:rsidRDefault="00361537" w:rsidP="00D10328">
                  <w:r>
                    <w:t>lits</w:t>
                  </w:r>
                </w:p>
              </w:tc>
              <w:tc>
                <w:tcPr>
                  <w:tcW w:w="0" w:type="auto"/>
                </w:tcPr>
                <w:p w14:paraId="493C4F48" w14:textId="77777777" w:rsidR="00361537" w:rsidRDefault="00361537" w:rsidP="00D10328">
                  <w:r>
                    <w:t>Dans la salle quand j'entre il y a 1 petit et 1 grand lit à droite de la porte</w:t>
                  </w:r>
                </w:p>
              </w:tc>
            </w:tr>
            <w:tr w:rsidR="00361537" w14:paraId="76BF07DE" w14:textId="77777777" w:rsidTr="00D10328">
              <w:tc>
                <w:tcPr>
                  <w:tcW w:w="0" w:type="auto"/>
                </w:tcPr>
                <w:p w14:paraId="6CB98588" w14:textId="77777777" w:rsidR="00361537" w:rsidRDefault="00361537" w:rsidP="00D10328">
                  <w:r>
                    <w:t>balcon</w:t>
                  </w:r>
                </w:p>
              </w:tc>
              <w:tc>
                <w:tcPr>
                  <w:tcW w:w="0" w:type="auto"/>
                </w:tcPr>
                <w:p w14:paraId="2444996F" w14:textId="77777777" w:rsidR="00361537" w:rsidRDefault="00361537" w:rsidP="00D10328">
                  <w:r>
                    <w:t>quand j'entre  je vois un porte en face de la porte d'entrée avec un balcon</w:t>
                  </w:r>
                </w:p>
              </w:tc>
            </w:tr>
            <w:tr w:rsidR="00361537" w14:paraId="71FE4804" w14:textId="77777777" w:rsidTr="00D10328">
              <w:tc>
                <w:tcPr>
                  <w:tcW w:w="0" w:type="auto"/>
                </w:tcPr>
                <w:p w14:paraId="199DD9F8" w14:textId="77777777" w:rsidR="00361537" w:rsidRDefault="00CF6DD2" w:rsidP="00D10328">
                  <w:r>
                    <w:t>Décor</w:t>
                  </w:r>
                </w:p>
              </w:tc>
              <w:tc>
                <w:tcPr>
                  <w:tcW w:w="0" w:type="auto"/>
                </w:tcPr>
                <w:p w14:paraId="57BFBE8F" w14:textId="77777777" w:rsidR="00361537" w:rsidRDefault="00CF6DD2" w:rsidP="00D10328">
                  <w:r>
                    <w:t>Quand</w:t>
                  </w:r>
                  <w:r w:rsidR="00361537">
                    <w:t xml:space="preserve"> j'entre je vois </w:t>
                  </w:r>
                  <w:r>
                    <w:t>une télé</w:t>
                  </w:r>
                  <w:r w:rsidR="00361537">
                    <w:t xml:space="preserve"> avec une table et armoire à gauche de la porte d'entrée</w:t>
                  </w:r>
                </w:p>
              </w:tc>
            </w:tr>
            <w:tr w:rsidR="00361537" w14:paraId="547750CD" w14:textId="77777777" w:rsidTr="00D10328">
              <w:tc>
                <w:tcPr>
                  <w:tcW w:w="0" w:type="auto"/>
                </w:tcPr>
                <w:p w14:paraId="431DBA03" w14:textId="77777777" w:rsidR="00361537" w:rsidRDefault="00361537" w:rsidP="00D10328">
                  <w:r>
                    <w:t>lits1</w:t>
                  </w:r>
                </w:p>
              </w:tc>
              <w:tc>
                <w:tcPr>
                  <w:tcW w:w="0" w:type="auto"/>
                </w:tcPr>
                <w:p w14:paraId="6675E8F8" w14:textId="77777777" w:rsidR="00361537" w:rsidRDefault="00CF6DD2" w:rsidP="00D103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D10328">
              <w:tc>
                <w:tcPr>
                  <w:tcW w:w="0" w:type="auto"/>
                </w:tcPr>
                <w:p w14:paraId="0063B918" w14:textId="77777777" w:rsidR="00361537" w:rsidRDefault="00361537" w:rsidP="00D10328">
                  <w:r>
                    <w:t>toilette</w:t>
                  </w:r>
                </w:p>
              </w:tc>
              <w:tc>
                <w:tcPr>
                  <w:tcW w:w="0" w:type="auto"/>
                </w:tcPr>
                <w:p w14:paraId="0CC0816C" w14:textId="77777777" w:rsidR="00361537" w:rsidRDefault="00361537" w:rsidP="00D10328">
                  <w:r>
                    <w:t>dans toilette quand j'entre il y a toilette, lavabo et douche</w:t>
                  </w:r>
                </w:p>
              </w:tc>
            </w:tr>
          </w:tbl>
          <w:p w14:paraId="217D332F" w14:textId="77777777" w:rsidR="00361537" w:rsidRDefault="00361537" w:rsidP="00D10328"/>
        </w:tc>
      </w:tr>
    </w:tbl>
    <w:p w14:paraId="27A0F672" w14:textId="77777777" w:rsidR="00361537" w:rsidRDefault="00361537" w:rsidP="00361537">
      <w:r>
        <w:br w:type="page"/>
      </w:r>
    </w:p>
    <w:p w14:paraId="651B4635" w14:textId="77777777" w:rsidR="00361537" w:rsidRDefault="00361537" w:rsidP="00361537"/>
    <w:p w14:paraId="62615471" w14:textId="77777777" w:rsidR="00361537" w:rsidRDefault="00361537" w:rsidP="00361537">
      <w:pPr>
        <w:pStyle w:val="Titre3"/>
      </w:pPr>
      <w:bookmarkStart w:id="22" w:name="_Toc160444300"/>
      <w:r>
        <w:t>Chambre d'hôtel - 1</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D10328">
        <w:tc>
          <w:tcPr>
            <w:tcW w:w="0" w:type="auto"/>
          </w:tcPr>
          <w:p w14:paraId="4AF15030" w14:textId="77777777" w:rsidR="00361537" w:rsidRDefault="00361537" w:rsidP="00D10328">
            <w:r>
              <w:t>En tant qu'entrepreneur Je souhaite une chambre d'hôtel Pour dormir lors de mes déplacements</w:t>
            </w:r>
          </w:p>
        </w:tc>
      </w:tr>
      <w:tr w:rsidR="00361537" w14:paraId="7F3093C0" w14:textId="77777777" w:rsidTr="00D10328">
        <w:tc>
          <w:tcPr>
            <w:tcW w:w="0" w:type="auto"/>
          </w:tcPr>
          <w:p w14:paraId="19447315" w14:textId="3B22B8BA" w:rsidR="00361537" w:rsidRDefault="00361537" w:rsidP="00D103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648"/>
              <w:gridCol w:w="7392"/>
            </w:tblGrid>
            <w:tr w:rsidR="00361537" w14:paraId="0BC3140B" w14:textId="77777777" w:rsidTr="00D10328">
              <w:tc>
                <w:tcPr>
                  <w:tcW w:w="0" w:type="auto"/>
                </w:tcPr>
                <w:p w14:paraId="71FFA4F9" w14:textId="77777777" w:rsidR="00361537" w:rsidRDefault="00361537" w:rsidP="00D10328">
                  <w:r>
                    <w:t>Size</w:t>
                  </w:r>
                </w:p>
              </w:tc>
              <w:tc>
                <w:tcPr>
                  <w:tcW w:w="0" w:type="auto"/>
                </w:tcPr>
                <w:p w14:paraId="7768D512" w14:textId="77777777" w:rsidR="00361537" w:rsidRDefault="00361537" w:rsidP="00D10328">
                  <w:r>
                    <w:t>Depuis le couloir quand j'ouvre la porte je vois une pièce de 6 mètres par 6 mètres</w:t>
                  </w:r>
                </w:p>
              </w:tc>
            </w:tr>
            <w:tr w:rsidR="00361537" w14:paraId="217AB904" w14:textId="77777777" w:rsidTr="00D10328">
              <w:tc>
                <w:tcPr>
                  <w:tcW w:w="0" w:type="auto"/>
                </w:tcPr>
                <w:p w14:paraId="55E4B140" w14:textId="77777777" w:rsidR="00361537" w:rsidRDefault="00361537" w:rsidP="00D10328">
                  <w:r>
                    <w:t>Windows</w:t>
                  </w:r>
                </w:p>
              </w:tc>
              <w:tc>
                <w:tcPr>
                  <w:tcW w:w="0" w:type="auto"/>
                </w:tcPr>
                <w:p w14:paraId="4170DA7D" w14:textId="77777777" w:rsidR="00361537" w:rsidRDefault="00361537" w:rsidP="00D10328">
                  <w:r>
                    <w:t>Depuis la porte quand je regarde en face de moi je vois une fenêtre de 2m x 2m qui se trouve au milieu du mure opposé</w:t>
                  </w:r>
                </w:p>
              </w:tc>
            </w:tr>
            <w:tr w:rsidR="00361537" w14:paraId="30599967" w14:textId="77777777" w:rsidTr="00D10328">
              <w:tc>
                <w:tcPr>
                  <w:tcW w:w="0" w:type="auto"/>
                </w:tcPr>
                <w:p w14:paraId="7C188C7E" w14:textId="77777777" w:rsidR="00361537" w:rsidRDefault="00361537" w:rsidP="00D10328">
                  <w:r>
                    <w:t>Porte</w:t>
                  </w:r>
                </w:p>
              </w:tc>
              <w:tc>
                <w:tcPr>
                  <w:tcW w:w="0" w:type="auto"/>
                </w:tcPr>
                <w:p w14:paraId="54D2A6E6" w14:textId="5AAC4F82" w:rsidR="00361537" w:rsidRDefault="00361537" w:rsidP="00D10328">
                  <w:r>
                    <w:t xml:space="preserve">Depuis le centre de la </w:t>
                  </w:r>
                  <w:r w:rsidR="00530A2E">
                    <w:t>pièce quand</w:t>
                  </w:r>
                  <w:r>
                    <w:t xml:space="preserve"> je regarde la porte elle se trouve au milieu du mure</w:t>
                  </w:r>
                </w:p>
              </w:tc>
            </w:tr>
            <w:tr w:rsidR="00361537" w14:paraId="60DA306D" w14:textId="77777777" w:rsidTr="00D10328">
              <w:tc>
                <w:tcPr>
                  <w:tcW w:w="0" w:type="auto"/>
                </w:tcPr>
                <w:p w14:paraId="785EC1B5" w14:textId="77777777" w:rsidR="00361537" w:rsidRDefault="00361537" w:rsidP="00D10328">
                  <w:r>
                    <w:t>Lit</w:t>
                  </w:r>
                </w:p>
              </w:tc>
              <w:tc>
                <w:tcPr>
                  <w:tcW w:w="0" w:type="auto"/>
                </w:tcPr>
                <w:p w14:paraId="663A2CEB" w14:textId="1C0BFA36" w:rsidR="00361537" w:rsidRDefault="00361537" w:rsidP="00D103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D10328">
              <w:tc>
                <w:tcPr>
                  <w:tcW w:w="0" w:type="auto"/>
                </w:tcPr>
                <w:p w14:paraId="2D80A582" w14:textId="77777777" w:rsidR="00361537" w:rsidRDefault="00361537" w:rsidP="00D10328">
                  <w:r>
                    <w:t>Salle de bain</w:t>
                  </w:r>
                </w:p>
              </w:tc>
              <w:tc>
                <w:tcPr>
                  <w:tcW w:w="0" w:type="auto"/>
                </w:tcPr>
                <w:p w14:paraId="3B5A32E2" w14:textId="77777777" w:rsidR="00361537" w:rsidRDefault="00361537" w:rsidP="00D103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D10328">
              <w:tc>
                <w:tcPr>
                  <w:tcW w:w="0" w:type="auto"/>
                </w:tcPr>
                <w:p w14:paraId="6AB53936" w14:textId="77777777" w:rsidR="00361537" w:rsidRDefault="00361537" w:rsidP="00D10328">
                  <w:r>
                    <w:t>Porte secondaire</w:t>
                  </w:r>
                </w:p>
              </w:tc>
              <w:tc>
                <w:tcPr>
                  <w:tcW w:w="0" w:type="auto"/>
                </w:tcPr>
                <w:p w14:paraId="4560AE06" w14:textId="26751723" w:rsidR="00361537" w:rsidRDefault="00361537" w:rsidP="00D103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D10328">
              <w:tc>
                <w:tcPr>
                  <w:tcW w:w="0" w:type="auto"/>
                </w:tcPr>
                <w:p w14:paraId="25AE66B2" w14:textId="77777777" w:rsidR="00361537" w:rsidRDefault="00361537" w:rsidP="00D10328">
                  <w:r>
                    <w:t>Contenu salle de bain</w:t>
                  </w:r>
                </w:p>
              </w:tc>
              <w:tc>
                <w:tcPr>
                  <w:tcW w:w="0" w:type="auto"/>
                </w:tcPr>
                <w:p w14:paraId="2EA6885E" w14:textId="68B843AA" w:rsidR="00361537" w:rsidRDefault="00361537" w:rsidP="00D103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D10328">
              <w:tc>
                <w:tcPr>
                  <w:tcW w:w="0" w:type="auto"/>
                </w:tcPr>
                <w:p w14:paraId="7AF260DE" w14:textId="77777777" w:rsidR="00361537" w:rsidRDefault="00361537" w:rsidP="00D10328">
                  <w:r>
                    <w:t>Contenu salle de bain - 2</w:t>
                  </w:r>
                </w:p>
              </w:tc>
              <w:tc>
                <w:tcPr>
                  <w:tcW w:w="0" w:type="auto"/>
                </w:tcPr>
                <w:p w14:paraId="3F7B2946" w14:textId="689F3494" w:rsidR="00361537" w:rsidRDefault="00361537" w:rsidP="00D103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D10328"/>
        </w:tc>
      </w:tr>
    </w:tbl>
    <w:p w14:paraId="05A11D99" w14:textId="77777777" w:rsidR="00361537" w:rsidRDefault="00361537" w:rsidP="00361537"/>
    <w:p w14:paraId="10F918FA" w14:textId="77777777" w:rsidR="00361537" w:rsidRDefault="00CF6DD2" w:rsidP="00361537">
      <w:pPr>
        <w:pStyle w:val="Titre3"/>
      </w:pPr>
      <w:r>
        <w:t>Couloir</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D10328">
        <w:tc>
          <w:tcPr>
            <w:tcW w:w="0" w:type="auto"/>
          </w:tcPr>
          <w:p w14:paraId="3F3FF09C" w14:textId="77777777" w:rsidR="00361537" w:rsidRDefault="00361537" w:rsidP="00D10328">
            <w:r>
              <w:t>En tant que dans hôtel il a besoin d'être un couloir</w:t>
            </w:r>
          </w:p>
        </w:tc>
      </w:tr>
      <w:tr w:rsidR="00361537" w14:paraId="3AD5432D" w14:textId="77777777" w:rsidTr="00D10328">
        <w:tc>
          <w:tcPr>
            <w:tcW w:w="0" w:type="auto"/>
          </w:tcPr>
          <w:p w14:paraId="424C57AA" w14:textId="2748BF3C" w:rsidR="00361537" w:rsidRDefault="00361537" w:rsidP="00D103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D10328">
              <w:tc>
                <w:tcPr>
                  <w:tcW w:w="0" w:type="auto"/>
                </w:tcPr>
                <w:p w14:paraId="05CBDDD1" w14:textId="77777777" w:rsidR="00361537" w:rsidRDefault="00361537" w:rsidP="00D10328">
                  <w:r>
                    <w:t>dehors</w:t>
                  </w:r>
                </w:p>
              </w:tc>
              <w:tc>
                <w:tcPr>
                  <w:tcW w:w="0" w:type="auto"/>
                </w:tcPr>
                <w:p w14:paraId="79095238" w14:textId="77777777" w:rsidR="00361537" w:rsidRDefault="00CF6DD2" w:rsidP="00D10328">
                  <w:r>
                    <w:t>Dans</w:t>
                  </w:r>
                  <w:r w:rsidR="00361537">
                    <w:t xml:space="preserve"> le salon quand je </w:t>
                  </w:r>
                  <w:r>
                    <w:t>sors</w:t>
                  </w:r>
                  <w:r w:rsidR="00361537">
                    <w:t xml:space="preserve"> il y a 2 ascenseurs</w:t>
                  </w:r>
                </w:p>
              </w:tc>
            </w:tr>
            <w:tr w:rsidR="00361537" w14:paraId="182CF35F" w14:textId="77777777" w:rsidTr="00D10328">
              <w:tc>
                <w:tcPr>
                  <w:tcW w:w="0" w:type="auto"/>
                </w:tcPr>
                <w:p w14:paraId="36E53F3F" w14:textId="77777777" w:rsidR="00361537" w:rsidRDefault="00361537" w:rsidP="00D10328">
                  <w:r>
                    <w:t>couloir</w:t>
                  </w:r>
                </w:p>
              </w:tc>
              <w:tc>
                <w:tcPr>
                  <w:tcW w:w="0" w:type="auto"/>
                </w:tcPr>
                <w:p w14:paraId="13B815E7" w14:textId="77777777" w:rsidR="00361537" w:rsidRDefault="00361537" w:rsidP="00D10328">
                  <w:r>
                    <w:t>Dans le couloir il y a des peintures  entre les portes</w:t>
                  </w:r>
                </w:p>
              </w:tc>
            </w:tr>
            <w:tr w:rsidR="00361537" w14:paraId="1C8BF236" w14:textId="77777777" w:rsidTr="00D10328">
              <w:tc>
                <w:tcPr>
                  <w:tcW w:w="0" w:type="auto"/>
                </w:tcPr>
                <w:p w14:paraId="0F813CAF" w14:textId="77777777" w:rsidR="00361537" w:rsidRDefault="00CF6DD2" w:rsidP="00D10328">
                  <w:r>
                    <w:t>Lumière</w:t>
                  </w:r>
                </w:p>
              </w:tc>
              <w:tc>
                <w:tcPr>
                  <w:tcW w:w="0" w:type="auto"/>
                </w:tcPr>
                <w:p w14:paraId="6C01CFC0" w14:textId="77777777" w:rsidR="00361537" w:rsidRDefault="00CF6DD2" w:rsidP="00D103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D10328">
              <w:tc>
                <w:tcPr>
                  <w:tcW w:w="0" w:type="auto"/>
                </w:tcPr>
                <w:p w14:paraId="3FD7C607" w14:textId="77777777" w:rsidR="00361537" w:rsidRDefault="00361537" w:rsidP="00D10328">
                  <w:r>
                    <w:t>poubelle</w:t>
                  </w:r>
                </w:p>
              </w:tc>
              <w:tc>
                <w:tcPr>
                  <w:tcW w:w="0" w:type="auto"/>
                </w:tcPr>
                <w:p w14:paraId="53D4CE29" w14:textId="77777777" w:rsidR="00361537" w:rsidRDefault="00CF6DD2" w:rsidP="00D10328">
                  <w:r>
                    <w:t xml:space="preserve"> Dans</w:t>
                  </w:r>
                  <w:r w:rsidR="00361537">
                    <w:t xml:space="preserve"> </w:t>
                  </w:r>
                  <w:r>
                    <w:t>couloir quand</w:t>
                  </w:r>
                  <w:r w:rsidR="00361537">
                    <w:t xml:space="preserve"> je passe il y a des poubelles</w:t>
                  </w:r>
                </w:p>
              </w:tc>
            </w:tr>
            <w:tr w:rsidR="00361537" w14:paraId="79A34D13" w14:textId="77777777" w:rsidTr="00D10328">
              <w:tc>
                <w:tcPr>
                  <w:tcW w:w="0" w:type="auto"/>
                </w:tcPr>
                <w:p w14:paraId="670552E4" w14:textId="77777777" w:rsidR="00361537" w:rsidRDefault="00361537" w:rsidP="00D10328">
                  <w:r>
                    <w:t>chemins</w:t>
                  </w:r>
                </w:p>
              </w:tc>
              <w:tc>
                <w:tcPr>
                  <w:tcW w:w="0" w:type="auto"/>
                </w:tcPr>
                <w:p w14:paraId="5249F0AF" w14:textId="77777777" w:rsidR="00361537" w:rsidRDefault="00361537" w:rsidP="00D10328">
                  <w:r>
                    <w:t>dans couloirs  quand je passe  il y a chemin au garage</w:t>
                  </w:r>
                </w:p>
              </w:tc>
            </w:tr>
            <w:tr w:rsidR="00361537" w14:paraId="74DDA6B2" w14:textId="77777777" w:rsidTr="00D10328">
              <w:tc>
                <w:tcPr>
                  <w:tcW w:w="0" w:type="auto"/>
                </w:tcPr>
                <w:p w14:paraId="08D0DA80" w14:textId="77777777" w:rsidR="00361537" w:rsidRDefault="00361537" w:rsidP="00D10328">
                  <w:r>
                    <w:t>couloir</w:t>
                  </w:r>
                </w:p>
              </w:tc>
              <w:tc>
                <w:tcPr>
                  <w:tcW w:w="0" w:type="auto"/>
                </w:tcPr>
                <w:p w14:paraId="4F5B1912" w14:textId="77777777" w:rsidR="00361537" w:rsidRDefault="00361537" w:rsidP="00D10328">
                  <w:r>
                    <w:t>dans couloir quand je passe il y a un tapis à toute longueur de couloir</w:t>
                  </w:r>
                </w:p>
              </w:tc>
            </w:tr>
            <w:tr w:rsidR="00361537" w14:paraId="3DB548D6" w14:textId="77777777" w:rsidTr="00D10328">
              <w:tc>
                <w:tcPr>
                  <w:tcW w:w="0" w:type="auto"/>
                </w:tcPr>
                <w:p w14:paraId="7650EEBA" w14:textId="77777777" w:rsidR="00361537" w:rsidRDefault="00361537" w:rsidP="00D10328">
                  <w:r>
                    <w:t>wifi</w:t>
                  </w:r>
                </w:p>
              </w:tc>
              <w:tc>
                <w:tcPr>
                  <w:tcW w:w="0" w:type="auto"/>
                </w:tcPr>
                <w:p w14:paraId="19E33D59" w14:textId="77777777" w:rsidR="00361537" w:rsidRDefault="00361537" w:rsidP="00D10328">
                  <w:r>
                    <w:t>dans le couloir quand j'entre il y a une borne wifi pour étage</w:t>
                  </w:r>
                </w:p>
              </w:tc>
            </w:tr>
            <w:tr w:rsidR="00361537" w14:paraId="78AA0D54" w14:textId="77777777" w:rsidTr="00D10328">
              <w:tc>
                <w:tcPr>
                  <w:tcW w:w="0" w:type="auto"/>
                </w:tcPr>
                <w:p w14:paraId="6EB81AD9" w14:textId="77777777" w:rsidR="00361537" w:rsidRDefault="00361537" w:rsidP="00D10328">
                  <w:r>
                    <w:t>eau</w:t>
                  </w:r>
                </w:p>
              </w:tc>
              <w:tc>
                <w:tcPr>
                  <w:tcW w:w="0" w:type="auto"/>
                </w:tcPr>
                <w:p w14:paraId="27EAE042" w14:textId="77777777" w:rsidR="00361537" w:rsidRDefault="00361537" w:rsidP="00D10328">
                  <w:r>
                    <w:t>dans le couloirs quand je passe il y a des machines é l'eau</w:t>
                  </w:r>
                </w:p>
              </w:tc>
            </w:tr>
          </w:tbl>
          <w:p w14:paraId="2ECE490D" w14:textId="77777777" w:rsidR="00361537" w:rsidRDefault="00361537" w:rsidP="00D10328"/>
        </w:tc>
      </w:tr>
    </w:tbl>
    <w:p w14:paraId="227EEBD1" w14:textId="77777777" w:rsidR="00361537" w:rsidRDefault="00361537" w:rsidP="00361537">
      <w:r>
        <w:br w:type="page"/>
      </w:r>
    </w:p>
    <w:p w14:paraId="7A297BED" w14:textId="77777777" w:rsidR="00361537" w:rsidRDefault="00361537" w:rsidP="00361537"/>
    <w:p w14:paraId="24842C7C" w14:textId="77777777" w:rsidR="00361537" w:rsidRDefault="00361537" w:rsidP="00361537">
      <w:pPr>
        <w:pStyle w:val="Titre3"/>
      </w:pPr>
      <w:bookmarkStart w:id="23" w:name="_Toc160444302"/>
      <w:r>
        <w:t>Karting</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D10328">
        <w:tc>
          <w:tcPr>
            <w:tcW w:w="0" w:type="auto"/>
          </w:tcPr>
          <w:p w14:paraId="7DAB4E69" w14:textId="77777777" w:rsidR="00361537" w:rsidRDefault="00361537" w:rsidP="00D10328">
            <w:r>
              <w:t>En tant que parent je souhaite un Karting pour jouer avec mes enfants</w:t>
            </w:r>
          </w:p>
        </w:tc>
      </w:tr>
      <w:tr w:rsidR="00361537" w14:paraId="4409BB9C" w14:textId="77777777" w:rsidTr="00D10328">
        <w:tc>
          <w:tcPr>
            <w:tcW w:w="0" w:type="auto"/>
          </w:tcPr>
          <w:p w14:paraId="0D2CE1CE"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021"/>
              <w:gridCol w:w="8019"/>
            </w:tblGrid>
            <w:tr w:rsidR="00361537" w14:paraId="6FA3ED1D" w14:textId="77777777" w:rsidTr="00D10328">
              <w:tc>
                <w:tcPr>
                  <w:tcW w:w="0" w:type="auto"/>
                </w:tcPr>
                <w:p w14:paraId="0DDF5CBA" w14:textId="77777777" w:rsidR="00361537" w:rsidRDefault="00361537" w:rsidP="00D10328">
                  <w:r>
                    <w:t>Accueil</w:t>
                  </w:r>
                </w:p>
              </w:tc>
              <w:tc>
                <w:tcPr>
                  <w:tcW w:w="0" w:type="auto"/>
                </w:tcPr>
                <w:p w14:paraId="4CF50A96" w14:textId="77777777" w:rsidR="00361537" w:rsidRDefault="00361537" w:rsidP="00D10328">
                  <w:r>
                    <w:t>Depuis le haut de l'escalier  quand je regarde devant je vois un stand</w:t>
                  </w:r>
                </w:p>
              </w:tc>
            </w:tr>
            <w:tr w:rsidR="00361537" w14:paraId="0B3ACA45" w14:textId="77777777" w:rsidTr="00D10328">
              <w:tc>
                <w:tcPr>
                  <w:tcW w:w="0" w:type="auto"/>
                </w:tcPr>
                <w:p w14:paraId="7ECC5C74" w14:textId="77777777" w:rsidR="00361537" w:rsidRDefault="00361537" w:rsidP="00D10328">
                  <w:r>
                    <w:t>Sécurité</w:t>
                  </w:r>
                </w:p>
              </w:tc>
              <w:tc>
                <w:tcPr>
                  <w:tcW w:w="0" w:type="auto"/>
                </w:tcPr>
                <w:p w14:paraId="0103D624" w14:textId="77777777" w:rsidR="00361537" w:rsidRDefault="00361537" w:rsidP="00D10328">
                  <w:r>
                    <w:t>Depuis le haut des escaliers lorsque je regarde au tour de ce stand je vois des barrières de sécurité empêchant n'importe qui d'accéder à la piste</w:t>
                  </w:r>
                </w:p>
              </w:tc>
            </w:tr>
            <w:tr w:rsidR="00361537" w14:paraId="69D2374E" w14:textId="77777777" w:rsidTr="00D10328">
              <w:tc>
                <w:tcPr>
                  <w:tcW w:w="0" w:type="auto"/>
                </w:tcPr>
                <w:p w14:paraId="696E6C77" w14:textId="77777777" w:rsidR="00361537" w:rsidRDefault="00361537" w:rsidP="00D10328">
                  <w:r>
                    <w:t>Check</w:t>
                  </w:r>
                </w:p>
              </w:tc>
              <w:tc>
                <w:tcPr>
                  <w:tcW w:w="0" w:type="auto"/>
                </w:tcPr>
                <w:p w14:paraId="4C440DCC" w14:textId="77777777" w:rsidR="00361537" w:rsidRDefault="00361537" w:rsidP="00D10328">
                  <w:r>
                    <w:t>depuis le stand quand je regarde à droite  se trouve un portique donnant à un accès d'attente</w:t>
                  </w:r>
                </w:p>
              </w:tc>
            </w:tr>
            <w:tr w:rsidR="00361537" w14:paraId="14778E07" w14:textId="77777777" w:rsidTr="00D10328">
              <w:tc>
                <w:tcPr>
                  <w:tcW w:w="0" w:type="auto"/>
                </w:tcPr>
                <w:p w14:paraId="40A09044" w14:textId="77777777" w:rsidR="00361537" w:rsidRDefault="00361537" w:rsidP="00D10328">
                  <w:r>
                    <w:t>couloir</w:t>
                  </w:r>
                </w:p>
              </w:tc>
              <w:tc>
                <w:tcPr>
                  <w:tcW w:w="0" w:type="auto"/>
                </w:tcPr>
                <w:p w14:paraId="6ACB4DE1" w14:textId="77777777" w:rsidR="00361537" w:rsidRDefault="00361537" w:rsidP="00D10328">
                  <w:r>
                    <w:t>Apres le portique quand je regarde droit je vois un couloir parallèle au stand *voir maquette*</w:t>
                  </w:r>
                </w:p>
              </w:tc>
            </w:tr>
            <w:tr w:rsidR="00361537" w14:paraId="4EBF63B5" w14:textId="77777777" w:rsidTr="00D10328">
              <w:tc>
                <w:tcPr>
                  <w:tcW w:w="0" w:type="auto"/>
                </w:tcPr>
                <w:p w14:paraId="49905B90" w14:textId="77777777" w:rsidR="00361537" w:rsidRDefault="00361537" w:rsidP="00D10328">
                  <w:r>
                    <w:t>Attente</w:t>
                  </w:r>
                </w:p>
              </w:tc>
              <w:tc>
                <w:tcPr>
                  <w:tcW w:w="0" w:type="auto"/>
                </w:tcPr>
                <w:p w14:paraId="421585EB" w14:textId="77777777" w:rsidR="00361537" w:rsidRDefault="00361537" w:rsidP="00D10328">
                  <w:r>
                    <w:t>Depuis l'entrée de la salle d'attente  quand je regarde sur la droite se trouve une grande baie vitrée donnant une vue sur la piste</w:t>
                  </w:r>
                </w:p>
              </w:tc>
            </w:tr>
            <w:tr w:rsidR="00361537" w14:paraId="211C9AB6" w14:textId="77777777" w:rsidTr="00D10328">
              <w:tc>
                <w:tcPr>
                  <w:tcW w:w="0" w:type="auto"/>
                </w:tcPr>
                <w:p w14:paraId="1F6100B4" w14:textId="77777777" w:rsidR="00361537" w:rsidRDefault="00361537" w:rsidP="00D10328">
                  <w:r>
                    <w:t>Kart</w:t>
                  </w:r>
                </w:p>
              </w:tc>
              <w:tc>
                <w:tcPr>
                  <w:tcW w:w="0" w:type="auto"/>
                </w:tcPr>
                <w:p w14:paraId="6764CD15" w14:textId="77777777" w:rsidR="00361537" w:rsidRDefault="00361537" w:rsidP="00D10328">
                  <w:r>
                    <w:t>depuis la salle d'attente quand je regarde à gauche de la fenêtre, je vois la file ou sont rangés les karts</w:t>
                  </w:r>
                </w:p>
              </w:tc>
            </w:tr>
            <w:tr w:rsidR="00361537" w14:paraId="07FC829D" w14:textId="77777777" w:rsidTr="00D10328">
              <w:tc>
                <w:tcPr>
                  <w:tcW w:w="0" w:type="auto"/>
                </w:tcPr>
                <w:p w14:paraId="61680A29" w14:textId="77777777" w:rsidR="00361537" w:rsidRDefault="00361537" w:rsidP="00D10328">
                  <w:r>
                    <w:t>Casque</w:t>
                  </w:r>
                </w:p>
              </w:tc>
              <w:tc>
                <w:tcPr>
                  <w:tcW w:w="0" w:type="auto"/>
                </w:tcPr>
                <w:p w14:paraId="6F5AC320" w14:textId="77777777" w:rsidR="00361537" w:rsidRDefault="00361537" w:rsidP="00D10328">
                  <w:r>
                    <w:t>Depuis la salle d'attente  quand je regarde en face de la baie vitrée je voie une armoire avec des casques</w:t>
                  </w:r>
                </w:p>
              </w:tc>
            </w:tr>
            <w:tr w:rsidR="00361537" w14:paraId="6625BC71" w14:textId="77777777" w:rsidTr="00D10328">
              <w:tc>
                <w:tcPr>
                  <w:tcW w:w="0" w:type="auto"/>
                </w:tcPr>
                <w:p w14:paraId="7D2B685E" w14:textId="77777777" w:rsidR="00361537" w:rsidRDefault="00361537" w:rsidP="00D10328">
                  <w:r>
                    <w:t>Gant</w:t>
                  </w:r>
                </w:p>
              </w:tc>
              <w:tc>
                <w:tcPr>
                  <w:tcW w:w="0" w:type="auto"/>
                </w:tcPr>
                <w:p w14:paraId="054FEC37" w14:textId="77777777" w:rsidR="00361537" w:rsidRDefault="00361537" w:rsidP="00D10328">
                  <w:r>
                    <w:t>depuis la salle d'attente quand je regarde à droite de l'armoire  je vois un bac contenant des gants</w:t>
                  </w:r>
                </w:p>
              </w:tc>
            </w:tr>
            <w:tr w:rsidR="00361537" w14:paraId="4B7AAF70" w14:textId="77777777" w:rsidTr="00D10328">
              <w:tc>
                <w:tcPr>
                  <w:tcW w:w="0" w:type="auto"/>
                </w:tcPr>
                <w:p w14:paraId="50BB194F" w14:textId="77777777" w:rsidR="00361537" w:rsidRDefault="00CF6DD2" w:rsidP="00D10328">
                  <w:r>
                    <w:t>Sécurité</w:t>
                  </w:r>
                  <w:r w:rsidR="00361537">
                    <w:t xml:space="preserve"> kart</w:t>
                  </w:r>
                </w:p>
              </w:tc>
              <w:tc>
                <w:tcPr>
                  <w:tcW w:w="0" w:type="auto"/>
                </w:tcPr>
                <w:p w14:paraId="34C6D8DF" w14:textId="77777777" w:rsidR="00361537" w:rsidRDefault="00361537" w:rsidP="00D10328">
                  <w:r>
                    <w:t>depuis la salle d'attente  quand je regarde à travers la baie vitrée je vois que dans les virages, des pneus y sont installés en cas d'accidents</w:t>
                  </w:r>
                </w:p>
              </w:tc>
            </w:tr>
          </w:tbl>
          <w:p w14:paraId="3CA94004" w14:textId="77777777" w:rsidR="00361537" w:rsidRDefault="00361537" w:rsidP="00D10328"/>
        </w:tc>
      </w:tr>
    </w:tbl>
    <w:p w14:paraId="446F2790" w14:textId="77777777" w:rsidR="00361537" w:rsidRDefault="00361537" w:rsidP="00361537"/>
    <w:p w14:paraId="774D9B9F" w14:textId="77777777" w:rsidR="00361537" w:rsidRDefault="00361537" w:rsidP="00361537">
      <w:pPr>
        <w:pStyle w:val="Titre3"/>
      </w:pPr>
      <w:bookmarkStart w:id="24" w:name="_Toc160444303"/>
      <w:r>
        <w:t>Piscine</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D10328">
        <w:tc>
          <w:tcPr>
            <w:tcW w:w="0" w:type="auto"/>
          </w:tcPr>
          <w:p w14:paraId="77581A92" w14:textId="77777777" w:rsidR="00361537" w:rsidRDefault="00361537" w:rsidP="00D10328">
            <w:r>
              <w:t>En tant que gérant de l'hôtel  je veux une piscine qui est vue depuis la salle de sport  pour que mes clients puissent aller se relaxer après le sport</w:t>
            </w:r>
          </w:p>
        </w:tc>
      </w:tr>
      <w:tr w:rsidR="00361537" w14:paraId="2056B74E" w14:textId="77777777" w:rsidTr="00D10328">
        <w:tc>
          <w:tcPr>
            <w:tcW w:w="0" w:type="auto"/>
          </w:tcPr>
          <w:p w14:paraId="4655E800"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2060"/>
              <w:gridCol w:w="6980"/>
            </w:tblGrid>
            <w:tr w:rsidR="00361537" w14:paraId="6BB399B8" w14:textId="77777777" w:rsidTr="00D10328">
              <w:tc>
                <w:tcPr>
                  <w:tcW w:w="0" w:type="auto"/>
                </w:tcPr>
                <w:p w14:paraId="68B21579" w14:textId="77777777" w:rsidR="00361537" w:rsidRDefault="00361537" w:rsidP="00D10328">
                  <w:r>
                    <w:t>emplacement</w:t>
                  </w:r>
                </w:p>
              </w:tc>
              <w:tc>
                <w:tcPr>
                  <w:tcW w:w="0" w:type="auto"/>
                </w:tcPr>
                <w:p w14:paraId="12EEBC1F" w14:textId="77777777" w:rsidR="00361537" w:rsidRDefault="00CF6DD2" w:rsidP="00D10328">
                  <w:r>
                    <w:t>La</w:t>
                  </w:r>
                  <w:r w:rsidR="00361537">
                    <w:t xml:space="preserve"> salle piscine se trouve </w:t>
                  </w:r>
                  <w:r>
                    <w:t>à</w:t>
                  </w:r>
                  <w:r w:rsidR="00361537">
                    <w:t xml:space="preserve"> l'étage en dessous de la salle de sport (3eme étage)</w:t>
                  </w:r>
                </w:p>
              </w:tc>
            </w:tr>
            <w:tr w:rsidR="00361537" w14:paraId="085AED5C" w14:textId="77777777" w:rsidTr="00D10328">
              <w:tc>
                <w:tcPr>
                  <w:tcW w:w="0" w:type="auto"/>
                </w:tcPr>
                <w:p w14:paraId="641D2B57" w14:textId="77777777" w:rsidR="00361537" w:rsidRDefault="00361537" w:rsidP="00D10328">
                  <w:r>
                    <w:t>taille</w:t>
                  </w:r>
                </w:p>
              </w:tc>
              <w:tc>
                <w:tcPr>
                  <w:tcW w:w="0" w:type="auto"/>
                </w:tcPr>
                <w:p w14:paraId="4E14A06A" w14:textId="77777777" w:rsidR="00361537" w:rsidRDefault="00361537" w:rsidP="00D10328">
                  <w:r>
                    <w:t>la salle fait la moitié d'un étage</w:t>
                  </w:r>
                </w:p>
              </w:tc>
            </w:tr>
            <w:tr w:rsidR="00361537" w14:paraId="321F2F5E" w14:textId="77777777" w:rsidTr="00D10328">
              <w:tc>
                <w:tcPr>
                  <w:tcW w:w="0" w:type="auto"/>
                </w:tcPr>
                <w:p w14:paraId="235096A6" w14:textId="77777777" w:rsidR="00361537" w:rsidRDefault="00361537" w:rsidP="00D10328">
                  <w:r>
                    <w:t>grand bassin</w:t>
                  </w:r>
                </w:p>
              </w:tc>
              <w:tc>
                <w:tcPr>
                  <w:tcW w:w="0" w:type="auto"/>
                </w:tcPr>
                <w:p w14:paraId="65B028EE" w14:textId="77777777" w:rsidR="00361537" w:rsidRDefault="00CF6DD2" w:rsidP="00D10328">
                  <w:r>
                    <w:t>Le</w:t>
                  </w:r>
                  <w:r w:rsidR="00361537">
                    <w:t xml:space="preserve"> grand bassin se trouve </w:t>
                  </w:r>
                  <w:r>
                    <w:t>à</w:t>
                  </w:r>
                  <w:r w:rsidR="00361537">
                    <w:t xml:space="preserve"> droite du bâtiment depuis l'entrée sur la largeur</w:t>
                  </w:r>
                </w:p>
              </w:tc>
            </w:tr>
            <w:tr w:rsidR="00361537" w14:paraId="595E4013" w14:textId="77777777" w:rsidTr="00D10328">
              <w:tc>
                <w:tcPr>
                  <w:tcW w:w="0" w:type="auto"/>
                </w:tcPr>
                <w:p w14:paraId="7168FB1E" w14:textId="77777777" w:rsidR="00361537" w:rsidRDefault="00361537" w:rsidP="00D10328">
                  <w:r>
                    <w:t>petit bassin</w:t>
                  </w:r>
                </w:p>
              </w:tc>
              <w:tc>
                <w:tcPr>
                  <w:tcW w:w="0" w:type="auto"/>
                </w:tcPr>
                <w:p w14:paraId="6376A329" w14:textId="77777777" w:rsidR="00361537" w:rsidRDefault="00361537" w:rsidP="00D10328">
                  <w:r>
                    <w:t>le petit bassin se trouve derrière le grand bassin</w:t>
                  </w:r>
                </w:p>
              </w:tc>
            </w:tr>
            <w:tr w:rsidR="00361537" w14:paraId="10166442" w14:textId="77777777" w:rsidTr="00D10328">
              <w:tc>
                <w:tcPr>
                  <w:tcW w:w="0" w:type="auto"/>
                </w:tcPr>
                <w:p w14:paraId="0FCCED20" w14:textId="77777777" w:rsidR="00361537" w:rsidRDefault="00361537" w:rsidP="00D10328">
                  <w:r>
                    <w:t>pataugeoire avec toboggan</w:t>
                  </w:r>
                </w:p>
              </w:tc>
              <w:tc>
                <w:tcPr>
                  <w:tcW w:w="0" w:type="auto"/>
                </w:tcPr>
                <w:p w14:paraId="43B19E65" w14:textId="77777777" w:rsidR="00361537" w:rsidRDefault="00361537" w:rsidP="00D10328">
                  <w:r>
                    <w:t>la pataugeoire se trouve directement en face de la sortie d'ascenseur</w:t>
                  </w:r>
                </w:p>
              </w:tc>
            </w:tr>
            <w:tr w:rsidR="00361537" w14:paraId="058A9CED" w14:textId="77777777" w:rsidTr="00D10328">
              <w:tc>
                <w:tcPr>
                  <w:tcW w:w="0" w:type="auto"/>
                </w:tcPr>
                <w:p w14:paraId="4610EA1B" w14:textId="77777777" w:rsidR="00361537" w:rsidRDefault="00361537" w:rsidP="00D10328">
                  <w:r>
                    <w:t>chaise longue</w:t>
                  </w:r>
                </w:p>
              </w:tc>
              <w:tc>
                <w:tcPr>
                  <w:tcW w:w="0" w:type="auto"/>
                </w:tcPr>
                <w:p w14:paraId="11F1D525" w14:textId="77777777" w:rsidR="00361537" w:rsidRDefault="00361537" w:rsidP="00D10328">
                  <w:r>
                    <w:t>au bord droite du grand bassin depuis la sortie d'ascenseur entre le bassin et les fenêtre il y a 4 chaises longues des deux côté de la chaise haute.</w:t>
                  </w:r>
                </w:p>
              </w:tc>
            </w:tr>
            <w:tr w:rsidR="00361537" w14:paraId="0D966B15" w14:textId="77777777" w:rsidTr="00D10328">
              <w:tc>
                <w:tcPr>
                  <w:tcW w:w="0" w:type="auto"/>
                </w:tcPr>
                <w:p w14:paraId="31B2D138" w14:textId="77777777" w:rsidR="00361537" w:rsidRDefault="00361537" w:rsidP="00D10328">
                  <w:r>
                    <w:t>chaise haute</w:t>
                  </w:r>
                </w:p>
              </w:tc>
              <w:tc>
                <w:tcPr>
                  <w:tcW w:w="0" w:type="auto"/>
                </w:tcPr>
                <w:p w14:paraId="34110FC3" w14:textId="77777777" w:rsidR="00361537" w:rsidRDefault="00CF6DD2" w:rsidP="00D103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D10328">
              <w:tc>
                <w:tcPr>
                  <w:tcW w:w="0" w:type="auto"/>
                </w:tcPr>
                <w:p w14:paraId="5E96C3CB" w14:textId="77777777" w:rsidR="00361537" w:rsidRDefault="00361537" w:rsidP="00D10328">
                  <w:r>
                    <w:t>couloir vestiaire</w:t>
                  </w:r>
                </w:p>
              </w:tc>
              <w:tc>
                <w:tcPr>
                  <w:tcW w:w="0" w:type="auto"/>
                </w:tcPr>
                <w:p w14:paraId="58E2214E" w14:textId="77777777" w:rsidR="00361537" w:rsidRDefault="00CF6DD2" w:rsidP="00D103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D10328"/>
        </w:tc>
      </w:tr>
    </w:tbl>
    <w:p w14:paraId="39C2FF7B" w14:textId="77777777" w:rsidR="00361537" w:rsidRDefault="00361537" w:rsidP="00361537">
      <w:r>
        <w:br w:type="page"/>
      </w:r>
    </w:p>
    <w:p w14:paraId="08CFEADA" w14:textId="77777777" w:rsidR="00361537" w:rsidRDefault="00361537" w:rsidP="00361537"/>
    <w:p w14:paraId="2B716684" w14:textId="77777777" w:rsidR="00361537" w:rsidRDefault="00CF6DD2" w:rsidP="00361537">
      <w:pPr>
        <w:pStyle w:val="Titre3"/>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D10328">
        <w:tc>
          <w:tcPr>
            <w:tcW w:w="0" w:type="auto"/>
          </w:tcPr>
          <w:p w14:paraId="3876AE12" w14:textId="77777777" w:rsidR="00361537" w:rsidRDefault="00361537" w:rsidP="00D10328">
            <w:r>
              <w:t>En tant que cuisiner Je veux une partie restaurant pour y accueillir les clients</w:t>
            </w:r>
          </w:p>
        </w:tc>
      </w:tr>
      <w:tr w:rsidR="00361537" w14:paraId="297D0B60" w14:textId="77777777" w:rsidTr="00D10328">
        <w:tc>
          <w:tcPr>
            <w:tcW w:w="0" w:type="auto"/>
          </w:tcPr>
          <w:p w14:paraId="01EEEEC8"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74"/>
              <w:gridCol w:w="7566"/>
            </w:tblGrid>
            <w:tr w:rsidR="00361537" w14:paraId="521FDC18" w14:textId="77777777" w:rsidTr="00D10328">
              <w:tc>
                <w:tcPr>
                  <w:tcW w:w="0" w:type="auto"/>
                </w:tcPr>
                <w:p w14:paraId="464B0DE7" w14:textId="77777777" w:rsidR="00361537" w:rsidRDefault="00361537" w:rsidP="00D10328">
                  <w:r>
                    <w:t>Buffet</w:t>
                  </w:r>
                </w:p>
              </w:tc>
              <w:tc>
                <w:tcPr>
                  <w:tcW w:w="0" w:type="auto"/>
                </w:tcPr>
                <w:p w14:paraId="486126F2" w14:textId="77777777" w:rsidR="00361537" w:rsidRDefault="00361537" w:rsidP="00D10328">
                  <w:r>
                    <w:t>Dans le coin au fond à ma droite quand je rentre dans la pièce il y a un buffet de minimum 6 m de long.#</w:t>
                  </w:r>
                </w:p>
              </w:tc>
            </w:tr>
            <w:tr w:rsidR="00361537" w14:paraId="0BC123FF" w14:textId="77777777" w:rsidTr="00D10328">
              <w:tc>
                <w:tcPr>
                  <w:tcW w:w="0" w:type="auto"/>
                </w:tcPr>
                <w:p w14:paraId="2B4B57D1" w14:textId="77777777" w:rsidR="00361537" w:rsidRDefault="00361537" w:rsidP="00D10328">
                  <w:r>
                    <w:t>Vitrine</w:t>
                  </w:r>
                </w:p>
              </w:tc>
              <w:tc>
                <w:tcPr>
                  <w:tcW w:w="0" w:type="auto"/>
                </w:tcPr>
                <w:p w14:paraId="0474B144" w14:textId="77777777" w:rsidR="00361537" w:rsidRDefault="00361537" w:rsidP="00D10328">
                  <w:r>
                    <w:t>Un mur en demi vitrine pour apercevoir le personnel de cuisine travailler</w:t>
                  </w:r>
                </w:p>
              </w:tc>
            </w:tr>
            <w:tr w:rsidR="00361537" w14:paraId="6BD1FDCF" w14:textId="77777777" w:rsidTr="00D10328">
              <w:tc>
                <w:tcPr>
                  <w:tcW w:w="0" w:type="auto"/>
                </w:tcPr>
                <w:p w14:paraId="0B8E9A26" w14:textId="77777777" w:rsidR="00361537" w:rsidRDefault="00361537" w:rsidP="00D10328">
                  <w:r>
                    <w:t>Tables</w:t>
                  </w:r>
                </w:p>
              </w:tc>
              <w:tc>
                <w:tcPr>
                  <w:tcW w:w="0" w:type="auto"/>
                </w:tcPr>
                <w:p w14:paraId="78BC533B" w14:textId="77777777" w:rsidR="00361537" w:rsidRDefault="00361537" w:rsidP="00D10328">
                  <w:r>
                    <w:t>Des Tables de différentes grandeurs de 1 à 6 personnes pour une diversité.</w:t>
                  </w:r>
                </w:p>
              </w:tc>
            </w:tr>
            <w:tr w:rsidR="00361537" w14:paraId="604AFA7F" w14:textId="77777777" w:rsidTr="00D10328">
              <w:tc>
                <w:tcPr>
                  <w:tcW w:w="0" w:type="auto"/>
                </w:tcPr>
                <w:p w14:paraId="7202E64E" w14:textId="77777777" w:rsidR="00361537" w:rsidRDefault="00361537" w:rsidP="00D10328">
                  <w:r>
                    <w:t>Chaises</w:t>
                  </w:r>
                </w:p>
              </w:tc>
              <w:tc>
                <w:tcPr>
                  <w:tcW w:w="0" w:type="auto"/>
                </w:tcPr>
                <w:p w14:paraId="744A4521" w14:textId="77777777" w:rsidR="00361537" w:rsidRDefault="00361537" w:rsidP="00D10328">
                  <w:r>
                    <w:t>Chaises confortables minimum deux par tables</w:t>
                  </w:r>
                </w:p>
              </w:tc>
            </w:tr>
            <w:tr w:rsidR="00361537" w14:paraId="2F37A5EE" w14:textId="77777777" w:rsidTr="00D10328">
              <w:tc>
                <w:tcPr>
                  <w:tcW w:w="0" w:type="auto"/>
                </w:tcPr>
                <w:p w14:paraId="3778CF8D" w14:textId="77777777" w:rsidR="00361537" w:rsidRDefault="00361537" w:rsidP="00D10328">
                  <w:r>
                    <w:t>Un mur en verre</w:t>
                  </w:r>
                </w:p>
              </w:tc>
              <w:tc>
                <w:tcPr>
                  <w:tcW w:w="0" w:type="auto"/>
                </w:tcPr>
                <w:p w14:paraId="30BF1FE7" w14:textId="77777777" w:rsidR="00361537" w:rsidRDefault="00361537" w:rsidP="00D10328">
                  <w:r>
                    <w:t>avec une barrière pour la sécurité pour y montrer une belle vue et un bon éclairage.</w:t>
                  </w:r>
                </w:p>
              </w:tc>
            </w:tr>
            <w:tr w:rsidR="00361537" w14:paraId="3D325905" w14:textId="77777777" w:rsidTr="00D10328">
              <w:tc>
                <w:tcPr>
                  <w:tcW w:w="0" w:type="auto"/>
                </w:tcPr>
                <w:p w14:paraId="04E55A1B" w14:textId="77777777" w:rsidR="00361537" w:rsidRDefault="00361537" w:rsidP="00D10328">
                  <w:r>
                    <w:t>Une commode</w:t>
                  </w:r>
                </w:p>
              </w:tc>
              <w:tc>
                <w:tcPr>
                  <w:tcW w:w="0" w:type="auto"/>
                </w:tcPr>
                <w:p w14:paraId="6DBE6B96" w14:textId="77777777" w:rsidR="00361537" w:rsidRDefault="00D946BA" w:rsidP="00D103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D10328">
              <w:tc>
                <w:tcPr>
                  <w:tcW w:w="0" w:type="auto"/>
                </w:tcPr>
                <w:p w14:paraId="4F8DF4A6" w14:textId="77777777" w:rsidR="00361537" w:rsidRDefault="00361537" w:rsidP="00D10328">
                  <w:r>
                    <w:t>Lampadaires</w:t>
                  </w:r>
                </w:p>
              </w:tc>
              <w:tc>
                <w:tcPr>
                  <w:tcW w:w="0" w:type="auto"/>
                </w:tcPr>
                <w:p w14:paraId="13EF6A5C" w14:textId="77777777" w:rsidR="00361537" w:rsidRDefault="00361537" w:rsidP="00D10328">
                  <w:r>
                    <w:t>Lampadaires de type suspendu pour un éclairage nette sur un endroit spécifique</w:t>
                  </w:r>
                </w:p>
              </w:tc>
            </w:tr>
          </w:tbl>
          <w:p w14:paraId="62B7351A" w14:textId="77777777" w:rsidR="00361537" w:rsidRDefault="00361537" w:rsidP="00D10328"/>
        </w:tc>
      </w:tr>
    </w:tbl>
    <w:p w14:paraId="3D2A2F0D" w14:textId="77777777" w:rsidR="00361537" w:rsidRDefault="00361537" w:rsidP="00361537"/>
    <w:p w14:paraId="165BE303" w14:textId="77777777" w:rsidR="00361537" w:rsidRDefault="00CF6DD2" w:rsidP="00361537">
      <w:pPr>
        <w:pStyle w:val="Titre3"/>
      </w:pPr>
      <w:bookmarkStart w:id="25" w:name="_Toc160444305"/>
      <w:r>
        <w:t>Salle</w:t>
      </w:r>
      <w:r w:rsidR="00361537">
        <w:t xml:space="preserve"> des repos</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D10328">
        <w:tc>
          <w:tcPr>
            <w:tcW w:w="0" w:type="auto"/>
          </w:tcPr>
          <w:p w14:paraId="5E20A309" w14:textId="77777777" w:rsidR="00361537" w:rsidRDefault="00361537" w:rsidP="00D10328">
            <w:r>
              <w:t xml:space="preserve">En tant que les visiteurs </w:t>
            </w:r>
            <w:r w:rsidR="00CF6DD2">
              <w:t>veulent</w:t>
            </w:r>
            <w:r>
              <w:t xml:space="preserve"> repos</w:t>
            </w:r>
          </w:p>
        </w:tc>
      </w:tr>
      <w:tr w:rsidR="00361537" w14:paraId="7B42A45D" w14:textId="77777777" w:rsidTr="00D10328">
        <w:tc>
          <w:tcPr>
            <w:tcW w:w="0" w:type="auto"/>
          </w:tcPr>
          <w:p w14:paraId="280782BE"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D10328">
              <w:tc>
                <w:tcPr>
                  <w:tcW w:w="0" w:type="auto"/>
                </w:tcPr>
                <w:p w14:paraId="432F763C" w14:textId="77777777" w:rsidR="00361537" w:rsidRDefault="00361537" w:rsidP="00D10328">
                  <w:r>
                    <w:t>centre</w:t>
                  </w:r>
                </w:p>
              </w:tc>
              <w:tc>
                <w:tcPr>
                  <w:tcW w:w="0" w:type="auto"/>
                </w:tcPr>
                <w:p w14:paraId="0ED7B304" w14:textId="77777777" w:rsidR="00361537" w:rsidRDefault="00361537" w:rsidP="00D10328">
                  <w:r>
                    <w:t>dans la salle quand j' entre  au centre il y a une table</w:t>
                  </w:r>
                </w:p>
              </w:tc>
            </w:tr>
            <w:tr w:rsidR="00361537" w14:paraId="6E66BBDB" w14:textId="77777777" w:rsidTr="00D10328">
              <w:tc>
                <w:tcPr>
                  <w:tcW w:w="0" w:type="auto"/>
                </w:tcPr>
                <w:p w14:paraId="5E4806AE" w14:textId="77777777" w:rsidR="00361537" w:rsidRDefault="00361537" w:rsidP="00D10328">
                  <w:r>
                    <w:t>salle</w:t>
                  </w:r>
                </w:p>
              </w:tc>
              <w:tc>
                <w:tcPr>
                  <w:tcW w:w="0" w:type="auto"/>
                </w:tcPr>
                <w:p w14:paraId="0C3528B1" w14:textId="77777777" w:rsidR="00361537" w:rsidRDefault="00361537" w:rsidP="00D10328">
                  <w:r>
                    <w:t>dans la salle  quand j'entre en face de la porte il y a un grand télé sur le mur</w:t>
                  </w:r>
                </w:p>
              </w:tc>
            </w:tr>
            <w:tr w:rsidR="00361537" w14:paraId="4C0D9C6A" w14:textId="77777777" w:rsidTr="00D10328">
              <w:tc>
                <w:tcPr>
                  <w:tcW w:w="0" w:type="auto"/>
                </w:tcPr>
                <w:p w14:paraId="7641AB2E" w14:textId="77777777" w:rsidR="00361537" w:rsidRDefault="00361537" w:rsidP="00D10328">
                  <w:r>
                    <w:t>salle</w:t>
                  </w:r>
                </w:p>
              </w:tc>
              <w:tc>
                <w:tcPr>
                  <w:tcW w:w="0" w:type="auto"/>
                </w:tcPr>
                <w:p w14:paraId="5050EFD5" w14:textId="77777777" w:rsidR="00361537" w:rsidRDefault="00361537" w:rsidP="00D10328">
                  <w:r>
                    <w:t>dans la salle  quand j'entre  il y a beaucoup de sacs ottomans</w:t>
                  </w:r>
                </w:p>
              </w:tc>
            </w:tr>
            <w:tr w:rsidR="00361537" w14:paraId="4036800D" w14:textId="77777777" w:rsidTr="00D10328">
              <w:tc>
                <w:tcPr>
                  <w:tcW w:w="0" w:type="auto"/>
                </w:tcPr>
                <w:p w14:paraId="413666C6" w14:textId="77777777" w:rsidR="00361537" w:rsidRDefault="00CF6DD2" w:rsidP="00D10328">
                  <w:r>
                    <w:t>Salo</w:t>
                  </w:r>
                </w:p>
              </w:tc>
              <w:tc>
                <w:tcPr>
                  <w:tcW w:w="0" w:type="auto"/>
                </w:tcPr>
                <w:p w14:paraId="5F1192B8" w14:textId="77777777" w:rsidR="00361537" w:rsidRDefault="00CF6DD2" w:rsidP="00D10328">
                  <w:r>
                    <w:t>Dans</w:t>
                  </w:r>
                  <w:r w:rsidR="00361537">
                    <w:t xml:space="preserve"> la salle Quand </w:t>
                  </w:r>
                  <w:r>
                    <w:t>j’entre il</w:t>
                  </w:r>
                  <w:r w:rsidR="00361537">
                    <w:t xml:space="preserve"> y a un console des jeux sous </w:t>
                  </w:r>
                  <w:r>
                    <w:t>la télé</w:t>
                  </w:r>
                </w:p>
              </w:tc>
            </w:tr>
            <w:tr w:rsidR="00361537" w14:paraId="46766E5D" w14:textId="77777777" w:rsidTr="00D10328">
              <w:tc>
                <w:tcPr>
                  <w:tcW w:w="0" w:type="auto"/>
                </w:tcPr>
                <w:p w14:paraId="05DB3916" w14:textId="77777777" w:rsidR="00361537" w:rsidRDefault="00361537" w:rsidP="00D10328">
                  <w:r>
                    <w:t>lumières</w:t>
                  </w:r>
                </w:p>
              </w:tc>
              <w:tc>
                <w:tcPr>
                  <w:tcW w:w="0" w:type="auto"/>
                </w:tcPr>
                <w:p w14:paraId="4629A39C" w14:textId="77777777" w:rsidR="00361537" w:rsidRDefault="00361537" w:rsidP="00D10328">
                  <w:r>
                    <w:t>dans la salle  quand j'entre  il y a le néon sur le tout périmètre de la salle</w:t>
                  </w:r>
                </w:p>
              </w:tc>
            </w:tr>
            <w:tr w:rsidR="00361537" w14:paraId="679FA2A4" w14:textId="77777777" w:rsidTr="00D10328">
              <w:tc>
                <w:tcPr>
                  <w:tcW w:w="0" w:type="auto"/>
                </w:tcPr>
                <w:p w14:paraId="4874C5B1" w14:textId="77777777" w:rsidR="00361537" w:rsidRDefault="00361537" w:rsidP="00D10328">
                  <w:r>
                    <w:t>fenêtres</w:t>
                  </w:r>
                </w:p>
              </w:tc>
              <w:tc>
                <w:tcPr>
                  <w:tcW w:w="0" w:type="auto"/>
                </w:tcPr>
                <w:p w14:paraId="42D10452" w14:textId="77777777" w:rsidR="00361537" w:rsidRDefault="00CF6DD2" w:rsidP="00D10328">
                  <w:r>
                    <w:t>Dans</w:t>
                  </w:r>
                  <w:r w:rsidR="00361537">
                    <w:t xml:space="preserve"> la salle quand j'entre il y a 2 fenêtres aux </w:t>
                  </w:r>
                  <w:r>
                    <w:t>côtés</w:t>
                  </w:r>
                  <w:r w:rsidR="00361537">
                    <w:t xml:space="preserve"> du télé</w:t>
                  </w:r>
                </w:p>
              </w:tc>
            </w:tr>
            <w:tr w:rsidR="00361537" w14:paraId="7546078C" w14:textId="77777777" w:rsidTr="00D10328">
              <w:tc>
                <w:tcPr>
                  <w:tcW w:w="0" w:type="auto"/>
                </w:tcPr>
                <w:p w14:paraId="722F5A25" w14:textId="77777777" w:rsidR="00361537" w:rsidRDefault="00361537" w:rsidP="00D10328">
                  <w:r>
                    <w:t>stores</w:t>
                  </w:r>
                </w:p>
              </w:tc>
              <w:tc>
                <w:tcPr>
                  <w:tcW w:w="0" w:type="auto"/>
                </w:tcPr>
                <w:p w14:paraId="1DA24537" w14:textId="77777777" w:rsidR="00361537" w:rsidRDefault="00361537" w:rsidP="00D10328">
                  <w:r>
                    <w:t>dans la salle quand j'entre  il y a des store sur des fenêtres</w:t>
                  </w:r>
                </w:p>
              </w:tc>
            </w:tr>
            <w:tr w:rsidR="00361537" w14:paraId="3530BD6A" w14:textId="77777777" w:rsidTr="00D10328">
              <w:tc>
                <w:tcPr>
                  <w:tcW w:w="0" w:type="auto"/>
                </w:tcPr>
                <w:p w14:paraId="1A9C8B62" w14:textId="77777777" w:rsidR="00361537" w:rsidRDefault="00361537" w:rsidP="00D10328">
                  <w:r>
                    <w:t>bibliothèque</w:t>
                  </w:r>
                </w:p>
              </w:tc>
              <w:tc>
                <w:tcPr>
                  <w:tcW w:w="0" w:type="auto"/>
                </w:tcPr>
                <w:p w14:paraId="029BFC75" w14:textId="77777777" w:rsidR="00361537" w:rsidRDefault="00361537" w:rsidP="00D10328">
                  <w:r>
                    <w:t>dans la salle  quand j'entre il y a une bibliothèque à droite de la porte d'entrée</w:t>
                  </w:r>
                </w:p>
              </w:tc>
            </w:tr>
          </w:tbl>
          <w:p w14:paraId="29DF6C18" w14:textId="77777777" w:rsidR="00361537" w:rsidRDefault="00361537" w:rsidP="00D10328"/>
        </w:tc>
      </w:tr>
    </w:tbl>
    <w:p w14:paraId="46A88736" w14:textId="77777777" w:rsidR="00361537" w:rsidRDefault="00361537" w:rsidP="00361537"/>
    <w:p w14:paraId="4A57ED2C" w14:textId="77777777" w:rsidR="00361537" w:rsidRDefault="00361537" w:rsidP="00361537">
      <w:pPr>
        <w:pStyle w:val="Titre3"/>
      </w:pPr>
      <w:bookmarkStart w:id="26" w:name="_Toc160444306"/>
      <w:r>
        <w:t>Jardin</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D10328">
        <w:tc>
          <w:tcPr>
            <w:tcW w:w="0" w:type="auto"/>
          </w:tcPr>
          <w:p w14:paraId="2A32808F" w14:textId="77777777" w:rsidR="00361537" w:rsidRDefault="00361537" w:rsidP="00D10328">
            <w:r>
              <w:t>En tant que gérant de l'hôtel  je souhaite avoir un jardin  afin d'enjoliver mon hôtel</w:t>
            </w:r>
          </w:p>
        </w:tc>
      </w:tr>
      <w:tr w:rsidR="00361537" w14:paraId="1333C16C" w14:textId="77777777" w:rsidTr="00D10328">
        <w:tc>
          <w:tcPr>
            <w:tcW w:w="0" w:type="auto"/>
          </w:tcPr>
          <w:p w14:paraId="76BFA885"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867"/>
              <w:gridCol w:w="8173"/>
            </w:tblGrid>
            <w:tr w:rsidR="00361537" w14:paraId="3BCC8009" w14:textId="77777777" w:rsidTr="00D10328">
              <w:tc>
                <w:tcPr>
                  <w:tcW w:w="0" w:type="auto"/>
                </w:tcPr>
                <w:p w14:paraId="31B0DDF2" w14:textId="77777777" w:rsidR="00361537" w:rsidRDefault="00361537" w:rsidP="00D10328">
                  <w:r>
                    <w:t>Entrée</w:t>
                  </w:r>
                </w:p>
              </w:tc>
              <w:tc>
                <w:tcPr>
                  <w:tcW w:w="0" w:type="auto"/>
                </w:tcPr>
                <w:p w14:paraId="693F487B" w14:textId="77777777" w:rsidR="00361537" w:rsidRDefault="00361537" w:rsidP="00D10328">
                  <w:r>
                    <w:t>Depuis l'accueil, quand je regarde derrière la réception je vois une porte donnant accès au jardin</w:t>
                  </w:r>
                </w:p>
              </w:tc>
            </w:tr>
            <w:tr w:rsidR="00361537" w14:paraId="6A3AF830" w14:textId="77777777" w:rsidTr="00D10328">
              <w:tc>
                <w:tcPr>
                  <w:tcW w:w="0" w:type="auto"/>
                </w:tcPr>
                <w:p w14:paraId="2F589B95" w14:textId="77777777" w:rsidR="00361537" w:rsidRDefault="00361537" w:rsidP="00D10328">
                  <w:r>
                    <w:t>Size</w:t>
                  </w:r>
                </w:p>
              </w:tc>
              <w:tc>
                <w:tcPr>
                  <w:tcW w:w="0" w:type="auto"/>
                </w:tcPr>
                <w:p w14:paraId="75557373" w14:textId="77777777" w:rsidR="00361537" w:rsidRDefault="00361537" w:rsidP="00D10328">
                  <w:r>
                    <w:t>Depuis la porte, quand j'observe le jardin je remarque qu'il mesure la largeur du bâtiment + 20 mètres</w:t>
                  </w:r>
                </w:p>
              </w:tc>
            </w:tr>
            <w:tr w:rsidR="00361537" w14:paraId="4FE2AF58" w14:textId="77777777" w:rsidTr="00D10328">
              <w:tc>
                <w:tcPr>
                  <w:tcW w:w="0" w:type="auto"/>
                </w:tcPr>
                <w:p w14:paraId="73503B8D" w14:textId="77777777" w:rsidR="00361537" w:rsidRDefault="00361537" w:rsidP="00D10328">
                  <w:r>
                    <w:t>Fontaine</w:t>
                  </w:r>
                </w:p>
              </w:tc>
              <w:tc>
                <w:tcPr>
                  <w:tcW w:w="0" w:type="auto"/>
                </w:tcPr>
                <w:p w14:paraId="68098290" w14:textId="77777777" w:rsidR="00361537" w:rsidRDefault="00361537" w:rsidP="00D10328">
                  <w:r>
                    <w:t>depuis la porte  quand je regarde droit je vois une fontaine en cercle</w:t>
                  </w:r>
                </w:p>
              </w:tc>
            </w:tr>
            <w:tr w:rsidR="00361537" w14:paraId="21BC0FD4" w14:textId="77777777" w:rsidTr="00D10328">
              <w:tc>
                <w:tcPr>
                  <w:tcW w:w="0" w:type="auto"/>
                </w:tcPr>
                <w:p w14:paraId="466DA56D" w14:textId="77777777" w:rsidR="00361537" w:rsidRDefault="00361537" w:rsidP="00D10328">
                  <w:r>
                    <w:t>Haie</w:t>
                  </w:r>
                </w:p>
              </w:tc>
              <w:tc>
                <w:tcPr>
                  <w:tcW w:w="0" w:type="auto"/>
                </w:tcPr>
                <w:p w14:paraId="777013FF" w14:textId="77777777" w:rsidR="00361537" w:rsidRDefault="00361537" w:rsidP="00D10328">
                  <w:r>
                    <w:t>Depuis la porte, quand je regarde sur la gauche et la droite  je voie une haie qui mesure toute la largeur du jardin</w:t>
                  </w:r>
                </w:p>
              </w:tc>
            </w:tr>
            <w:tr w:rsidR="00361537" w14:paraId="39A032E2" w14:textId="77777777" w:rsidTr="00D10328">
              <w:tc>
                <w:tcPr>
                  <w:tcW w:w="0" w:type="auto"/>
                </w:tcPr>
                <w:p w14:paraId="46B80AF6" w14:textId="77777777" w:rsidR="00361537" w:rsidRDefault="00361537" w:rsidP="00D10328">
                  <w:r>
                    <w:t>Arbres</w:t>
                  </w:r>
                </w:p>
              </w:tc>
              <w:tc>
                <w:tcPr>
                  <w:tcW w:w="0" w:type="auto"/>
                </w:tcPr>
                <w:p w14:paraId="1D895C21" w14:textId="77777777" w:rsidR="00361537" w:rsidRDefault="00361537" w:rsidP="00D10328">
                  <w:r>
                    <w:t>Depuis la porte,  quand je regarde derrière la fontaine, je vois trois arbres à égales distances</w:t>
                  </w:r>
                </w:p>
              </w:tc>
            </w:tr>
            <w:tr w:rsidR="00361537" w14:paraId="3BFB455C" w14:textId="77777777" w:rsidTr="00D10328">
              <w:tc>
                <w:tcPr>
                  <w:tcW w:w="0" w:type="auto"/>
                </w:tcPr>
                <w:p w14:paraId="51CCDA39" w14:textId="77777777" w:rsidR="00361537" w:rsidRDefault="00361537" w:rsidP="00D10328">
                  <w:r>
                    <w:t>Barrière</w:t>
                  </w:r>
                </w:p>
              </w:tc>
              <w:tc>
                <w:tcPr>
                  <w:tcW w:w="0" w:type="auto"/>
                </w:tcPr>
                <w:p w14:paraId="3ADC998B" w14:textId="77777777" w:rsidR="00361537" w:rsidRDefault="00361537" w:rsidP="00D10328">
                  <w:r>
                    <w:t>Depuis la porte, quand je regarde derrière la fontaine, une barrière en bois sur toutes la longueur du jardin</w:t>
                  </w:r>
                </w:p>
              </w:tc>
            </w:tr>
            <w:tr w:rsidR="00361537" w14:paraId="2F9F31C1" w14:textId="77777777" w:rsidTr="00D10328">
              <w:tc>
                <w:tcPr>
                  <w:tcW w:w="0" w:type="auto"/>
                </w:tcPr>
                <w:p w14:paraId="31A0A86C" w14:textId="77777777" w:rsidR="00361537" w:rsidRDefault="00361537" w:rsidP="00D10328">
                  <w:r>
                    <w:t>Banc</w:t>
                  </w:r>
                </w:p>
              </w:tc>
              <w:tc>
                <w:tcPr>
                  <w:tcW w:w="0" w:type="auto"/>
                </w:tcPr>
                <w:p w14:paraId="7B6A1471" w14:textId="77777777" w:rsidR="00361537" w:rsidRDefault="00361537" w:rsidP="00D10328">
                  <w:r>
                    <w:t>Depuis la porte, quand je regarde à droite et à gauche je vois des bancs contre le mur</w:t>
                  </w:r>
                </w:p>
              </w:tc>
            </w:tr>
            <w:tr w:rsidR="00361537" w14:paraId="1B3729B5" w14:textId="77777777" w:rsidTr="00D10328">
              <w:tc>
                <w:tcPr>
                  <w:tcW w:w="0" w:type="auto"/>
                </w:tcPr>
                <w:p w14:paraId="094498F3" w14:textId="77777777" w:rsidR="00361537" w:rsidRDefault="00361537" w:rsidP="00D10328">
                  <w:r>
                    <w:t>Sol</w:t>
                  </w:r>
                </w:p>
              </w:tc>
              <w:tc>
                <w:tcPr>
                  <w:tcW w:w="0" w:type="auto"/>
                </w:tcPr>
                <w:p w14:paraId="27AC61F8" w14:textId="77777777" w:rsidR="00361537" w:rsidRDefault="00361537" w:rsidP="00D10328">
                  <w:r>
                    <w:t>Depuis le jardin, quand je regarde le sol, je vois du gravier</w:t>
                  </w:r>
                </w:p>
              </w:tc>
            </w:tr>
          </w:tbl>
          <w:p w14:paraId="2E47CA97" w14:textId="77777777" w:rsidR="00361537" w:rsidRDefault="00361537" w:rsidP="00D10328"/>
        </w:tc>
      </w:tr>
    </w:tbl>
    <w:p w14:paraId="43901969" w14:textId="77777777" w:rsidR="00361537" w:rsidRDefault="00361537" w:rsidP="00361537">
      <w:r>
        <w:br w:type="page"/>
      </w:r>
    </w:p>
    <w:p w14:paraId="0A2BAE6F" w14:textId="77777777" w:rsidR="00361537" w:rsidRDefault="00361537" w:rsidP="00361537"/>
    <w:p w14:paraId="48CF9145" w14:textId="77777777" w:rsidR="00361537" w:rsidRDefault="00361537" w:rsidP="00361537">
      <w:pPr>
        <w:pStyle w:val="Titre3"/>
      </w:pPr>
      <w:bookmarkStart w:id="27" w:name="_Toc160444307"/>
      <w:r>
        <w:t>Bar</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D10328">
        <w:tc>
          <w:tcPr>
            <w:tcW w:w="0" w:type="auto"/>
          </w:tcPr>
          <w:p w14:paraId="5E04DFB4" w14:textId="77777777" w:rsidR="00361537" w:rsidRDefault="00361537" w:rsidP="00D10328">
            <w:r>
              <w:t>En tant que Barman</w:t>
            </w:r>
          </w:p>
        </w:tc>
      </w:tr>
      <w:tr w:rsidR="00361537" w14:paraId="7370342B" w14:textId="77777777" w:rsidTr="00D10328">
        <w:tc>
          <w:tcPr>
            <w:tcW w:w="0" w:type="auto"/>
          </w:tcPr>
          <w:p w14:paraId="2E2CFD68" w14:textId="77777777" w:rsidR="00361537" w:rsidRDefault="00361537" w:rsidP="00D103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D10328">
              <w:tc>
                <w:tcPr>
                  <w:tcW w:w="0" w:type="auto"/>
                </w:tcPr>
                <w:p w14:paraId="0F025613" w14:textId="77777777" w:rsidR="00361537" w:rsidRDefault="00361537" w:rsidP="00D10328">
                  <w:r>
                    <w:t>Pièce</w:t>
                  </w:r>
                </w:p>
              </w:tc>
              <w:tc>
                <w:tcPr>
                  <w:tcW w:w="0" w:type="auto"/>
                </w:tcPr>
                <w:p w14:paraId="67ACE1D4" w14:textId="77777777" w:rsidR="00361537" w:rsidRDefault="00361537" w:rsidP="00D10328">
                  <w:r>
                    <w:t>une pièce de</w:t>
                  </w:r>
                </w:p>
              </w:tc>
            </w:tr>
            <w:tr w:rsidR="00361537" w14:paraId="791FA120" w14:textId="77777777" w:rsidTr="00D10328">
              <w:tc>
                <w:tcPr>
                  <w:tcW w:w="0" w:type="auto"/>
                </w:tcPr>
                <w:p w14:paraId="055F87D1" w14:textId="77777777" w:rsidR="00361537" w:rsidRDefault="00361537" w:rsidP="00D10328">
                  <w:r>
                    <w:t>Un long bar</w:t>
                  </w:r>
                </w:p>
              </w:tc>
              <w:tc>
                <w:tcPr>
                  <w:tcW w:w="0" w:type="auto"/>
                </w:tcPr>
                <w:p w14:paraId="3CEA071C" w14:textId="77777777" w:rsidR="00361537" w:rsidRDefault="00361537" w:rsidP="00D10328">
                  <w:r>
                    <w:t>qui fait toute la pièce avec une petite sortie au bout du bar</w:t>
                  </w:r>
                </w:p>
              </w:tc>
            </w:tr>
            <w:tr w:rsidR="00361537" w14:paraId="3A7FB1E7" w14:textId="77777777" w:rsidTr="00D10328">
              <w:tc>
                <w:tcPr>
                  <w:tcW w:w="0" w:type="auto"/>
                </w:tcPr>
                <w:p w14:paraId="4D752E4D" w14:textId="77777777" w:rsidR="00361537" w:rsidRDefault="00361537" w:rsidP="00D10328">
                  <w:r>
                    <w:t>Ambiance</w:t>
                  </w:r>
                </w:p>
              </w:tc>
              <w:tc>
                <w:tcPr>
                  <w:tcW w:w="0" w:type="auto"/>
                </w:tcPr>
                <w:p w14:paraId="237E2C8C" w14:textId="77777777" w:rsidR="00361537" w:rsidRDefault="00CF6DD2" w:rsidP="00D10328">
                  <w:r>
                    <w:t>Des</w:t>
                  </w:r>
                  <w:r w:rsidR="00361537">
                    <w:t xml:space="preserve"> luminaires chic, suspendu et </w:t>
                  </w:r>
                  <w:r>
                    <w:t>glacée</w:t>
                  </w:r>
                  <w:r w:rsidR="00361537">
                    <w:t xml:space="preserve"> avec des ampoules très forte.</w:t>
                  </w:r>
                </w:p>
              </w:tc>
            </w:tr>
            <w:tr w:rsidR="00361537" w14:paraId="71BC63C2" w14:textId="77777777" w:rsidTr="00D10328">
              <w:tc>
                <w:tcPr>
                  <w:tcW w:w="0" w:type="auto"/>
                </w:tcPr>
                <w:p w14:paraId="4FD8C9DA" w14:textId="77777777" w:rsidR="00361537" w:rsidRDefault="00361537" w:rsidP="00D10328">
                  <w:r>
                    <w:t>Chaises</w:t>
                  </w:r>
                </w:p>
              </w:tc>
              <w:tc>
                <w:tcPr>
                  <w:tcW w:w="0" w:type="auto"/>
                </w:tcPr>
                <w:p w14:paraId="4AC48F5B" w14:textId="77777777" w:rsidR="00361537" w:rsidRDefault="00361537" w:rsidP="00D10328">
                  <w:r>
                    <w:t>Des chaises tout au long du bar 1 chaque 20 cm</w:t>
                  </w:r>
                </w:p>
              </w:tc>
            </w:tr>
          </w:tbl>
          <w:p w14:paraId="634BF12D" w14:textId="77777777" w:rsidR="00361537" w:rsidRDefault="00361537" w:rsidP="00D10328"/>
        </w:tc>
      </w:tr>
    </w:tbl>
    <w:p w14:paraId="328E5A3F" w14:textId="77777777" w:rsidR="00361537" w:rsidRDefault="00361537" w:rsidP="00361537"/>
    <w:p w14:paraId="1A28E9D9" w14:textId="77777777" w:rsidR="00446E95" w:rsidRPr="00A400FD" w:rsidRDefault="00446E95" w:rsidP="00361537">
      <w:pPr>
        <w:pStyle w:val="Informations"/>
        <w:ind w:left="0"/>
      </w:pPr>
    </w:p>
    <w:p w14:paraId="2E9FDDD5" w14:textId="77777777" w:rsidR="00446E95" w:rsidRDefault="00446E95" w:rsidP="008E53F9">
      <w:pPr>
        <w:pStyle w:val="Titre2"/>
      </w:pPr>
      <w:bookmarkStart w:id="28" w:name="_Toc160444308"/>
      <w:r>
        <w:t>Architecture</w:t>
      </w:r>
      <w:bookmarkEnd w:id="28"/>
    </w:p>
    <w:p w14:paraId="460E1077" w14:textId="77777777" w:rsidR="00446E95" w:rsidRPr="00446E95" w:rsidRDefault="00446E95" w:rsidP="005C1848">
      <w:pPr>
        <w:pStyle w:val="Informations"/>
      </w:pPr>
      <w:r>
        <w:t xml:space="preserve">Ce chapitre décrit </w:t>
      </w:r>
      <w:r w:rsidR="005C1848">
        <w:t xml:space="preserve">de manière avant tout graphique </w:t>
      </w:r>
      <w:r>
        <w:t xml:space="preserve">les divers composants que le projet va </w:t>
      </w:r>
      <w:r w:rsidR="005C1848">
        <w:t>fournir, ainsi que ses interfaces vers le monde extérieur</w:t>
      </w:r>
    </w:p>
    <w:p w14:paraId="249A8823" w14:textId="77777777" w:rsidR="00446E95" w:rsidRDefault="00446E95" w:rsidP="008E53F9">
      <w:pPr>
        <w:pStyle w:val="Titre2"/>
      </w:pPr>
      <w:bookmarkStart w:id="29" w:name="_Toc160444309"/>
      <w:r>
        <w:t>Modèles de donnée</w:t>
      </w:r>
      <w:bookmarkEnd w:id="29"/>
    </w:p>
    <w:p w14:paraId="57657790" w14:textId="77777777" w:rsidR="00446E95" w:rsidRDefault="00446E95" w:rsidP="00446E95">
      <w:pPr>
        <w:pStyle w:val="Informations"/>
      </w:pPr>
      <w:r>
        <w:t>Ce chapitre est toujours applicable à un projet de développement. Il n’est que parfois applicable à un projet système ou réseau.</w:t>
      </w:r>
    </w:p>
    <w:p w14:paraId="6AA8A8C6" w14:textId="77777777" w:rsidR="00446E95" w:rsidRDefault="00446E95" w:rsidP="00446E95">
      <w:pPr>
        <w:pStyle w:val="Informations"/>
      </w:pPr>
    </w:p>
    <w:p w14:paraId="635FAF7C" w14:textId="77777777" w:rsidR="00446E95" w:rsidRDefault="00446E95" w:rsidP="00446E95">
      <w:pPr>
        <w:pStyle w:val="Informations"/>
      </w:pPr>
      <w:r>
        <w:t>Le chapitre contient toujours au moins un modèle conceptuel de données (dictionnaire de données)</w:t>
      </w:r>
    </w:p>
    <w:p w14:paraId="68DC160A" w14:textId="77777777" w:rsidR="00446E95" w:rsidRDefault="00446E95" w:rsidP="00446E95">
      <w:pPr>
        <w:pStyle w:val="Informations"/>
      </w:pPr>
    </w:p>
    <w:p w14:paraId="5E467059" w14:textId="77777777" w:rsidR="00446E95" w:rsidRDefault="00446E95" w:rsidP="00446E95">
      <w:pPr>
        <w:pStyle w:val="Informations"/>
      </w:pPr>
      <w:r w:rsidRPr="0037071E">
        <w:t>Si le projet inclut une base de données</w:t>
      </w:r>
      <w:r>
        <w:t>, ce chapitre contiendra également un m</w:t>
      </w:r>
      <w:r w:rsidRPr="0037071E">
        <w:t>odèle logique des données.</w:t>
      </w:r>
    </w:p>
    <w:p w14:paraId="4F50E3B1" w14:textId="77777777" w:rsidR="007F30AE" w:rsidRPr="007F30AE" w:rsidRDefault="005C1848" w:rsidP="008E53F9">
      <w:pPr>
        <w:pStyle w:val="Titre2"/>
      </w:pPr>
      <w:bookmarkStart w:id="30" w:name="_Toc160444310"/>
      <w:bookmarkEnd w:id="17"/>
      <w:bookmarkEnd w:id="18"/>
      <w:r>
        <w:t>Implémentations spécifiques</w:t>
      </w:r>
      <w:bookmarkEnd w:id="30"/>
    </w:p>
    <w:p w14:paraId="6D3BE393" w14:textId="77777777" w:rsidR="0037071E" w:rsidRPr="0037071E" w:rsidRDefault="00ED6F41" w:rsidP="005C1848">
      <w:pPr>
        <w:pStyle w:val="Informations"/>
      </w:pPr>
      <w:r w:rsidRPr="0037071E">
        <w:t xml:space="preserve">Ce paragraphe </w:t>
      </w:r>
      <w:r w:rsidR="007F30AE" w:rsidRPr="0037071E">
        <w:t xml:space="preserve">décrit </w:t>
      </w:r>
      <w:r w:rsidR="005C1848" w:rsidRPr="0037071E">
        <w:t xml:space="preserve">de manière détaillée </w:t>
      </w:r>
      <w:r w:rsidR="007F30AE" w:rsidRPr="0037071E">
        <w:t>le fonctionnement</w:t>
      </w:r>
      <w:r w:rsidR="005C1848">
        <w:t xml:space="preserve"> de points particuliers qu’un développeur externe ne peut que difficilement saisir à la simple lecture du code</w:t>
      </w:r>
      <w:r w:rsidR="007F30AE" w:rsidRPr="0037071E">
        <w:t>.</w:t>
      </w:r>
      <w:r w:rsidR="005C1848">
        <w:t xml:space="preserve"> </w:t>
      </w:r>
    </w:p>
    <w:p w14:paraId="2D967C49" w14:textId="77777777" w:rsidR="0037071E" w:rsidRDefault="007F30AE">
      <w:pPr>
        <w:pStyle w:val="Informations"/>
        <w:numPr>
          <w:ilvl w:val="0"/>
          <w:numId w:val="5"/>
        </w:numPr>
      </w:pPr>
      <w:r w:rsidRPr="0037071E">
        <w:t>Autant que possible de manière graphique</w:t>
      </w:r>
      <w:r w:rsidR="007211A1">
        <w:t>, imagée, tableaux, etc.</w:t>
      </w:r>
    </w:p>
    <w:p w14:paraId="012AB5FE" w14:textId="77777777" w:rsidR="007F30AE" w:rsidRDefault="007F30AE">
      <w:pPr>
        <w:pStyle w:val="Informations"/>
        <w:numPr>
          <w:ilvl w:val="0"/>
          <w:numId w:val="5"/>
        </w:numPr>
      </w:pPr>
      <w:r w:rsidRPr="0037071E">
        <w:t>Tous les cas particuliers devraient y être spécifiés</w:t>
      </w:r>
      <w:r w:rsidR="00B147A7" w:rsidRPr="0037071E">
        <w:t>…</w:t>
      </w:r>
    </w:p>
    <w:p w14:paraId="5E9490F6" w14:textId="77777777" w:rsidR="005C1848" w:rsidRDefault="005C1848">
      <w:pPr>
        <w:pStyle w:val="Informations"/>
        <w:numPr>
          <w:ilvl w:val="0"/>
          <w:numId w:val="5"/>
        </w:numPr>
      </w:pPr>
      <w:r>
        <w:t>Justifier les choix</w:t>
      </w:r>
    </w:p>
    <w:p w14:paraId="048A1659" w14:textId="77777777" w:rsidR="007F30AE" w:rsidRPr="007F30AE" w:rsidRDefault="007F30AE" w:rsidP="008E53F9">
      <w:pPr>
        <w:pStyle w:val="Titre1"/>
      </w:pPr>
      <w:bookmarkStart w:id="31" w:name="_Toc532179964"/>
      <w:bookmarkStart w:id="32" w:name="_Toc165969648"/>
      <w:bookmarkStart w:id="33" w:name="_Toc160444311"/>
      <w:r w:rsidRPr="007F30AE">
        <w:t>Réalisation</w:t>
      </w:r>
      <w:bookmarkEnd w:id="31"/>
      <w:bookmarkEnd w:id="32"/>
      <w:bookmarkEnd w:id="33"/>
    </w:p>
    <w:p w14:paraId="4087FF44" w14:textId="77777777" w:rsidR="007F30AE" w:rsidRDefault="00116F07" w:rsidP="008E53F9">
      <w:pPr>
        <w:pStyle w:val="Titre2"/>
      </w:pPr>
      <w:bookmarkStart w:id="34" w:name="_Toc160444312"/>
      <w:r>
        <w:t>Installation de l’e</w:t>
      </w:r>
      <w:r w:rsidR="005C1848">
        <w:t>nvironnement de travail</w:t>
      </w:r>
      <w:bookmarkEnd w:id="34"/>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30011CC5" w14:textId="6846605F" w:rsidR="005D1DAA" w:rsidRPr="005D1DAA" w:rsidRDefault="005D1DAA" w:rsidP="005D1DAA">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71DA3860" w14:textId="77777777" w:rsidR="005D1DAA" w:rsidRPr="005D1DAA" w:rsidRDefault="005D1DAA" w:rsidP="005D1DAA">
      <w:pPr>
        <w:pStyle w:val="Retraitcorpsdetexte"/>
        <w:ind w:left="1494"/>
      </w:pPr>
    </w:p>
    <w:p w14:paraId="3C58B09D" w14:textId="77777777" w:rsidR="00B147A7" w:rsidRPr="00920F4E" w:rsidRDefault="00B147A7" w:rsidP="005C1848">
      <w:pPr>
        <w:pStyle w:val="Informations"/>
      </w:pPr>
      <w:r w:rsidRPr="00920F4E">
        <w:t>Ce</w:t>
      </w:r>
      <w:r w:rsidR="007211A1">
        <w:t>tte partie</w:t>
      </w:r>
      <w:r w:rsidRPr="00920F4E">
        <w:t xml:space="preserve"> permet de reproduire ou reprendre le projet par un tiers.</w:t>
      </w:r>
    </w:p>
    <w:p w14:paraId="317C59DE" w14:textId="77777777" w:rsidR="00920F4E" w:rsidRPr="00920F4E" w:rsidRDefault="00B147A7">
      <w:pPr>
        <w:pStyle w:val="Informations"/>
        <w:numPr>
          <w:ilvl w:val="0"/>
          <w:numId w:val="5"/>
        </w:numPr>
      </w:pPr>
      <w:r w:rsidRPr="00920F4E">
        <w:t>Versions des outils logiciels utilisés (OS, applications, pilotes, librairies, etc.)</w:t>
      </w:r>
    </w:p>
    <w:p w14:paraId="0A906388" w14:textId="77777777" w:rsidR="00920F4E" w:rsidRPr="00920F4E" w:rsidRDefault="007F30AE">
      <w:pPr>
        <w:pStyle w:val="Informations"/>
        <w:numPr>
          <w:ilvl w:val="0"/>
          <w:numId w:val="5"/>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60470FA0" w14:textId="77777777" w:rsidR="00E81328" w:rsidRDefault="00AB1CA6">
      <w:pPr>
        <w:pStyle w:val="Informations"/>
        <w:numPr>
          <w:ilvl w:val="0"/>
          <w:numId w:val="5"/>
        </w:numPr>
      </w:pPr>
      <w:r w:rsidRPr="00920F4E">
        <w:t>Arborescences des documents produits</w:t>
      </w:r>
      <w:r w:rsidR="00552D07" w:rsidRPr="00920F4E">
        <w:t>.</w:t>
      </w:r>
    </w:p>
    <w:p w14:paraId="212F684F" w14:textId="77777777" w:rsidR="002B1E09" w:rsidRPr="00920F4E" w:rsidRDefault="002B1E09">
      <w:pPr>
        <w:pStyle w:val="Informations"/>
        <w:numPr>
          <w:ilvl w:val="0"/>
          <w:numId w:val="5"/>
        </w:numPr>
      </w:pPr>
      <w:r>
        <w:t>Comment accéder au code (repository)</w:t>
      </w:r>
    </w:p>
    <w:p w14:paraId="32C169DA" w14:textId="77777777" w:rsidR="00116F07" w:rsidRDefault="00116F07" w:rsidP="00116F07">
      <w:pPr>
        <w:pStyle w:val="Titre2"/>
      </w:pPr>
      <w:bookmarkStart w:id="35" w:name="_Toc160444313"/>
      <w:r>
        <w:t>Installation</w:t>
      </w:r>
      <w:bookmarkEnd w:id="35"/>
    </w:p>
    <w:p w14:paraId="71F7B964" w14:textId="77777777" w:rsidR="005D1DAA" w:rsidRPr="005D1DAA" w:rsidRDefault="005D1DAA" w:rsidP="005D1DAA">
      <w:pPr>
        <w:pStyle w:val="Retraitcorpsdetexte"/>
      </w:pPr>
    </w:p>
    <w:p w14:paraId="4106B127" w14:textId="77777777" w:rsidR="00116F07" w:rsidRDefault="00116F07" w:rsidP="00116F07">
      <w:pPr>
        <w:pStyle w:val="Informations"/>
      </w:pPr>
      <w:r>
        <w:t>Ce chapitre décrit comment mettre en œuvre le produit dans un environnement de test (</w:t>
      </w:r>
      <w:proofErr w:type="spellStart"/>
      <w:r>
        <w:t>staging</w:t>
      </w:r>
      <w:proofErr w:type="spellEnd"/>
      <w:r>
        <w:t xml:space="preserve"> server) et/ou de production</w:t>
      </w:r>
    </w:p>
    <w:p w14:paraId="74E50618" w14:textId="77777777" w:rsidR="00827F5A" w:rsidRPr="00116F07" w:rsidRDefault="00827F5A" w:rsidP="00116F07">
      <w:pPr>
        <w:pStyle w:val="Informations"/>
      </w:pPr>
    </w:p>
    <w:p w14:paraId="38C700A8" w14:textId="77777777" w:rsidR="005C1848" w:rsidRDefault="00576CCE" w:rsidP="005C1848">
      <w:pPr>
        <w:pStyle w:val="Titre2"/>
      </w:pPr>
      <w:r>
        <w:lastRenderedPageBreak/>
        <w:t>Déroulement effectif</w:t>
      </w:r>
    </w:p>
    <w:p w14:paraId="7633EF34" w14:textId="5F94124F" w:rsidR="00827F5A" w:rsidRDefault="00827F5A" w:rsidP="00827F5A">
      <w:pPr>
        <w:pStyle w:val="Retraitcorpsdetexte"/>
      </w:pPr>
      <w:r>
        <w:t>Sprint 1 :</w:t>
      </w:r>
    </w:p>
    <w:p w14:paraId="69ED78F9" w14:textId="65E3AFCE" w:rsidR="00827F5A" w:rsidRPr="00827F5A" w:rsidRDefault="00827F5A" w:rsidP="00827F5A">
      <w:pPr>
        <w:pStyle w:val="Retraitcorpsdetexte"/>
      </w:pPr>
    </w:p>
    <w:p w14:paraId="7E2A1DC0" w14:textId="7AC95AC1" w:rsidR="00827F5A" w:rsidRDefault="00530A2E" w:rsidP="00827F5A">
      <w:pPr>
        <w:pStyle w:val="Retraitcorpsdetexte"/>
      </w:pPr>
      <w:r>
        <w:t xml:space="preserve">Aucune stories n’a été commencé durant ce sprint, ce sprint à été la préparation de toute les stories dans le </w:t>
      </w:r>
      <w:proofErr w:type="spellStart"/>
      <w:r>
        <w:t>backlog</w:t>
      </w:r>
      <w:proofErr w:type="spellEnd"/>
      <w:r>
        <w:t xml:space="preserve"> pour commencer à construire durant le sprint 2.</w:t>
      </w:r>
    </w:p>
    <w:p w14:paraId="6891D369" w14:textId="77777777" w:rsidR="00530A2E" w:rsidRDefault="00530A2E" w:rsidP="00827F5A">
      <w:pPr>
        <w:pStyle w:val="Retraitcorpsdetexte"/>
      </w:pPr>
    </w:p>
    <w:p w14:paraId="6722D13D" w14:textId="77DF2FB2" w:rsidR="00530A2E" w:rsidRDefault="00530A2E" w:rsidP="00827F5A">
      <w:pPr>
        <w:pStyle w:val="Retraitcorpsdetexte"/>
      </w:pPr>
      <w:r>
        <w:t>Sprint 2 :</w:t>
      </w:r>
    </w:p>
    <w:p w14:paraId="4E25FAD1" w14:textId="77777777" w:rsidR="00530A2E" w:rsidRDefault="00530A2E" w:rsidP="00827F5A">
      <w:pPr>
        <w:pStyle w:val="Retraitcorpsdetexte"/>
      </w:pPr>
    </w:p>
    <w:p w14:paraId="72E4466B" w14:textId="0FFD7B7D" w:rsidR="00530A2E" w:rsidRDefault="00530A2E" w:rsidP="00827F5A">
      <w:pPr>
        <w:pStyle w:val="Retraitcorpsdetexte"/>
      </w:pPr>
      <w:r>
        <w:t xml:space="preserve">Les </w:t>
      </w:r>
      <w:proofErr w:type="spellStart"/>
      <w:r w:rsidR="009B550A">
        <w:t>u</w:t>
      </w:r>
      <w:r>
        <w:t>sers</w:t>
      </w:r>
      <w:proofErr w:type="spellEnd"/>
      <w:r>
        <w:t xml:space="preserve"> </w:t>
      </w:r>
      <w:r w:rsidR="009B550A">
        <w:t>s</w:t>
      </w:r>
      <w:r>
        <w:t xml:space="preserve">tories de </w:t>
      </w:r>
      <w:r w:rsidR="009B550A">
        <w:t>s</w:t>
      </w:r>
      <w:r>
        <w:t>alle de sport, restaurant, salle de ménage, salle du personnel</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80FD023" w14:textId="5E87808E" w:rsidR="009B550A" w:rsidRDefault="009B550A" w:rsidP="00827F5A">
      <w:pPr>
        <w:pStyle w:val="Retraitcorpsdetexte"/>
      </w:pPr>
      <w:r>
        <w:rPr>
          <w:noProof/>
        </w:rPr>
        <w:drawing>
          <wp:inline distT="0" distB="0" distL="0" distR="0" wp14:anchorId="0F5BA0D4" wp14:editId="3BC3D515">
            <wp:extent cx="5314950" cy="2790495"/>
            <wp:effectExtent l="0" t="0" r="0" b="0"/>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8789" cy="2797761"/>
                    </a:xfrm>
                    <a:prstGeom prst="rect">
                      <a:avLst/>
                    </a:prstGeom>
                  </pic:spPr>
                </pic:pic>
              </a:graphicData>
            </a:graphic>
          </wp:inline>
        </w:drawing>
      </w:r>
    </w:p>
    <w:p w14:paraId="642F67FF" w14:textId="17482FB4" w:rsidR="00DA21CC" w:rsidRDefault="00DA21CC" w:rsidP="00827F5A">
      <w:pPr>
        <w:pStyle w:val="Retraitcorpsdetexte"/>
      </w:pPr>
      <w:r>
        <w:rPr>
          <w:noProof/>
        </w:rPr>
        <w:drawing>
          <wp:inline distT="0" distB="0" distL="0" distR="0" wp14:anchorId="475ACF3A" wp14:editId="4D0CB771">
            <wp:extent cx="4919319" cy="3703320"/>
            <wp:effectExtent l="0" t="0" r="0" b="0"/>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6360" cy="3708620"/>
                    </a:xfrm>
                    <a:prstGeom prst="rect">
                      <a:avLst/>
                    </a:prstGeom>
                  </pic:spPr>
                </pic:pic>
              </a:graphicData>
            </a:graphic>
          </wp:inline>
        </w:drawing>
      </w:r>
    </w:p>
    <w:p w14:paraId="1A42A552" w14:textId="1BA87DA0" w:rsidR="009B550A" w:rsidRDefault="009B550A" w:rsidP="00827F5A">
      <w:pPr>
        <w:pStyle w:val="Retraitcorpsdetexte"/>
      </w:pPr>
      <w:r>
        <w:lastRenderedPageBreak/>
        <w:t>Sprint 3 :</w:t>
      </w:r>
    </w:p>
    <w:p w14:paraId="5779ACDF" w14:textId="77777777" w:rsidR="00CD5702" w:rsidRDefault="00CD5702" w:rsidP="00827F5A">
      <w:pPr>
        <w:pStyle w:val="Retraitcorpsdetexte"/>
      </w:pPr>
    </w:p>
    <w:p w14:paraId="01E00404" w14:textId="77777777" w:rsidR="00DA21CC" w:rsidRDefault="00DA21CC" w:rsidP="00827F5A">
      <w:pPr>
        <w:pStyle w:val="Retraitcorpsdetexte"/>
      </w:pPr>
    </w:p>
    <w:p w14:paraId="41A28AEF" w14:textId="77777777" w:rsidR="00DA21CC" w:rsidRDefault="00DA21CC" w:rsidP="00827F5A">
      <w:pPr>
        <w:pStyle w:val="Retraitcorpsdetexte"/>
      </w:pPr>
    </w:p>
    <w:p w14:paraId="354AB781" w14:textId="42F0586A" w:rsidR="00DA21CC" w:rsidRDefault="00DA21CC" w:rsidP="00827F5A">
      <w:pPr>
        <w:pStyle w:val="Retraitcorpsdetexte"/>
      </w:pPr>
      <w:r>
        <w:rPr>
          <w:noProof/>
        </w:rPr>
        <w:drawing>
          <wp:inline distT="0" distB="0" distL="0" distR="0" wp14:anchorId="197CA151" wp14:editId="5AA37D59">
            <wp:extent cx="5005291" cy="3739896"/>
            <wp:effectExtent l="0" t="0" r="5080" b="0"/>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8026" cy="3741939"/>
                    </a:xfrm>
                    <a:prstGeom prst="rect">
                      <a:avLst/>
                    </a:prstGeom>
                  </pic:spPr>
                </pic:pic>
              </a:graphicData>
            </a:graphic>
          </wp:inline>
        </w:drawing>
      </w:r>
    </w:p>
    <w:p w14:paraId="6C26D0BB" w14:textId="77777777" w:rsidR="009B550A" w:rsidRDefault="009B550A" w:rsidP="00827F5A">
      <w:pPr>
        <w:pStyle w:val="Retraitcorpsdetexte"/>
      </w:pPr>
    </w:p>
    <w:p w14:paraId="47506846" w14:textId="5BC9BDF7" w:rsidR="009B550A" w:rsidRDefault="009B550A" w:rsidP="00827F5A">
      <w:pPr>
        <w:pStyle w:val="Retraitcorpsdetexte"/>
      </w:pPr>
      <w:r>
        <w:t>Sprint 4 :</w:t>
      </w:r>
    </w:p>
    <w:p w14:paraId="6C0696DA" w14:textId="5C96FA71" w:rsidR="00CD5702" w:rsidRDefault="00DA21CC" w:rsidP="00827F5A">
      <w:pPr>
        <w:pStyle w:val="Retraitcorpsdetexte"/>
      </w:pPr>
      <w:r>
        <w:rPr>
          <w:noProof/>
        </w:rPr>
        <w:drawing>
          <wp:inline distT="0" distB="0" distL="0" distR="0" wp14:anchorId="2712B81D" wp14:editId="389F844E">
            <wp:extent cx="4743711" cy="3575304"/>
            <wp:effectExtent l="0" t="0" r="0" b="6350"/>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0562" cy="3580467"/>
                    </a:xfrm>
                    <a:prstGeom prst="rect">
                      <a:avLst/>
                    </a:prstGeom>
                  </pic:spPr>
                </pic:pic>
              </a:graphicData>
            </a:graphic>
          </wp:inline>
        </w:drawing>
      </w:r>
    </w:p>
    <w:p w14:paraId="5914B3B4" w14:textId="009FE1A5" w:rsidR="00CD5702" w:rsidRDefault="00CD5702" w:rsidP="00827F5A">
      <w:pPr>
        <w:pStyle w:val="Retraitcorpsdetexte"/>
      </w:pPr>
      <w:r>
        <w:t>Sprint 5 :</w:t>
      </w:r>
    </w:p>
    <w:p w14:paraId="45B82140" w14:textId="164D9E9D" w:rsidR="00DA21CC" w:rsidRPr="00827F5A" w:rsidRDefault="00DA21CC" w:rsidP="00827F5A">
      <w:pPr>
        <w:pStyle w:val="Retraitcorpsdetexte"/>
      </w:pPr>
      <w:r>
        <w:rPr>
          <w:noProof/>
        </w:rPr>
        <w:lastRenderedPageBreak/>
        <w:drawing>
          <wp:inline distT="0" distB="0" distL="0" distR="0" wp14:anchorId="3ACAA8C1" wp14:editId="482B1A5F">
            <wp:extent cx="5020056" cy="1701948"/>
            <wp:effectExtent l="0" t="0" r="0" b="0"/>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525" cy="1708888"/>
                    </a:xfrm>
                    <a:prstGeom prst="rect">
                      <a:avLst/>
                    </a:prstGeom>
                  </pic:spPr>
                </pic:pic>
              </a:graphicData>
            </a:graphic>
          </wp:inline>
        </w:drawing>
      </w:r>
    </w:p>
    <w:p w14:paraId="4570FE8E" w14:textId="77777777" w:rsidR="005C1848" w:rsidRDefault="005C1848" w:rsidP="005C1848">
      <w:pPr>
        <w:pStyle w:val="Informations"/>
      </w:pPr>
      <w:bookmarkStart w:id="36" w:name="_Toc532179961"/>
      <w:r>
        <w:t>Liste des sprints avec les stories qui ont été réalisées dans chacun.</w:t>
      </w:r>
    </w:p>
    <w:p w14:paraId="1AE2590B" w14:textId="77777777" w:rsidR="002B1E09" w:rsidRDefault="002B1E09" w:rsidP="005C1848">
      <w:pPr>
        <w:pStyle w:val="Informations"/>
      </w:pPr>
      <w:r>
        <w:t>On doit pouvoir voir si une story a été débutée dans un sprint mais terminée dans un autre.</w:t>
      </w:r>
    </w:p>
    <w:bookmarkEnd w:id="36"/>
    <w:p w14:paraId="787EAB19" w14:textId="77777777" w:rsidR="00505421" w:rsidRDefault="00AF6043" w:rsidP="008E53F9">
      <w:pPr>
        <w:pStyle w:val="Titre2"/>
      </w:pPr>
      <w:r>
        <w:t>Processus d’intégration</w:t>
      </w:r>
    </w:p>
    <w:p w14:paraId="42E1EAA5" w14:textId="0ADEC6CE"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081CEBC8" w14:textId="3C5DBFC4" w:rsidR="009B550A" w:rsidRPr="009B550A" w:rsidRDefault="009B550A" w:rsidP="009B550A">
      <w:pPr>
        <w:pStyle w:val="Retraitcorpsdetexte"/>
      </w:pPr>
      <w:r>
        <w:t xml:space="preserve">Les intégrations de nos pièces se sont </w:t>
      </w:r>
      <w:r w:rsidR="00676C26">
        <w:t>déroulées</w:t>
      </w:r>
      <w:r>
        <w:t xml:space="preserve"> de manière très fluide et il y a eu quelque changement comme pour le restaurant avec l’accueil. Nous avons </w:t>
      </w:r>
      <w:r w:rsidR="00676C26">
        <w:t>dû enlever</w:t>
      </w:r>
      <w:r>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des chambres après l’intégration pour avoir plusieurs chambres dans l’hôtel, qu’un seul et unique exemplaire.</w:t>
      </w:r>
    </w:p>
    <w:p w14:paraId="2E76CF73" w14:textId="77777777" w:rsidR="00920F4E" w:rsidRPr="00920F4E" w:rsidRDefault="00505421" w:rsidP="002B1E09">
      <w:pPr>
        <w:pStyle w:val="Informations"/>
      </w:pPr>
      <w:r w:rsidRPr="00920F4E">
        <w:t>Historique</w:t>
      </w:r>
      <w:r w:rsidRPr="007F30AE">
        <w:t xml:space="preserve"> des modifications demandées (ou nécessaires) au</w:t>
      </w:r>
      <w:r>
        <w:t>x</w:t>
      </w:r>
      <w:r w:rsidRPr="007F30AE">
        <w:t xml:space="preserve"> spécifications détaillé</w:t>
      </w:r>
      <w:r>
        <w:t>es.</w:t>
      </w:r>
    </w:p>
    <w:p w14:paraId="1F0141E0" w14:textId="77777777" w:rsidR="00505421" w:rsidRPr="00920F4E" w:rsidRDefault="00505421" w:rsidP="002B1E09">
      <w:pPr>
        <w:pStyle w:val="Informations"/>
      </w:pPr>
      <w:r>
        <w:t>Date, raison, description, etc.</w:t>
      </w:r>
    </w:p>
    <w:p w14:paraId="0E48F2B7" w14:textId="77777777" w:rsidR="007F30AE" w:rsidRPr="007F30AE" w:rsidRDefault="007F30AE" w:rsidP="008E53F9">
      <w:pPr>
        <w:pStyle w:val="Titre1"/>
      </w:pPr>
      <w:bookmarkStart w:id="37" w:name="_Toc532179966"/>
      <w:bookmarkStart w:id="38" w:name="_Toc165969650"/>
      <w:bookmarkStart w:id="39" w:name="_Toc160444316"/>
      <w:r w:rsidRPr="007F30AE">
        <w:t>Tests</w:t>
      </w:r>
      <w:bookmarkEnd w:id="37"/>
      <w:bookmarkEnd w:id="38"/>
      <w:bookmarkEnd w:id="39"/>
    </w:p>
    <w:p w14:paraId="1F93FCC5" w14:textId="77777777" w:rsidR="005C1848" w:rsidRDefault="005C1848" w:rsidP="008E53F9">
      <w:pPr>
        <w:pStyle w:val="Titre2"/>
      </w:pPr>
      <w:bookmarkStart w:id="40" w:name="_Toc160444317"/>
      <w:bookmarkStart w:id="41" w:name="_Toc532179968"/>
      <w:bookmarkStart w:id="42" w:name="_Toc165969652"/>
      <w:bookmarkStart w:id="43" w:name="_Ref308525868"/>
      <w:r>
        <w:t>Stratégie de test</w:t>
      </w:r>
      <w:bookmarkEnd w:id="40"/>
    </w:p>
    <w:p w14:paraId="0B54E471" w14:textId="77777777" w:rsidR="005C1848" w:rsidRPr="00920F4E" w:rsidRDefault="005C1848" w:rsidP="005C1848">
      <w:pPr>
        <w:pStyle w:val="Informations"/>
      </w:pPr>
      <w:r w:rsidRPr="00920F4E">
        <w:t>Qui, quand, avec quelles données, dans quel ordre, etc.</w:t>
      </w:r>
    </w:p>
    <w:p w14:paraId="52CC727B" w14:textId="77777777" w:rsidR="007F30AE" w:rsidRPr="007F30AE" w:rsidRDefault="007F30AE" w:rsidP="008E53F9">
      <w:pPr>
        <w:pStyle w:val="Titre2"/>
      </w:pPr>
      <w:bookmarkStart w:id="44" w:name="_Toc160444318"/>
      <w:r w:rsidRPr="007F30AE">
        <w:t>Dossier des tests</w:t>
      </w:r>
      <w:bookmarkEnd w:id="41"/>
      <w:bookmarkEnd w:id="42"/>
      <w:bookmarkEnd w:id="43"/>
      <w:bookmarkEnd w:id="44"/>
    </w:p>
    <w:p w14:paraId="0850B1B4" w14:textId="77777777" w:rsidR="007F30AE" w:rsidRPr="00920F4E" w:rsidRDefault="00A3107E" w:rsidP="002B1E09">
      <w:pPr>
        <w:pStyle w:val="Informations"/>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1ABDF1C7" w14:textId="77777777" w:rsidR="007F30AE" w:rsidRDefault="002B1E09" w:rsidP="002B1E09">
      <w:pPr>
        <w:pStyle w:val="Informations"/>
      </w:pPr>
      <w:r>
        <w:t>Expliquer les raisons s</w:t>
      </w:r>
      <w:r w:rsidR="007F30AE" w:rsidRPr="00920F4E">
        <w:t>i des tests prévus</w:t>
      </w:r>
      <w:r>
        <w:t xml:space="preserve"> </w:t>
      </w:r>
      <w:r w:rsidR="007F30AE" w:rsidRPr="00920F4E">
        <w:t xml:space="preserve">n'ont pas pu être </w:t>
      </w:r>
      <w:proofErr w:type="gramStart"/>
      <w:r w:rsidR="00920F4E" w:rsidRPr="00920F4E">
        <w:t>effectués </w:t>
      </w:r>
      <w:r>
        <w:t>.</w:t>
      </w:r>
      <w:proofErr w:type="gramEnd"/>
    </w:p>
    <w:p w14:paraId="03F1194B" w14:textId="77777777" w:rsidR="002B1E09" w:rsidRPr="00920F4E" w:rsidRDefault="002B1E09" w:rsidP="002B1E09">
      <w:pPr>
        <w:pStyle w:val="Titre2"/>
      </w:pPr>
      <w:bookmarkStart w:id="45" w:name="_Toc160444319"/>
      <w:r>
        <w:t>Problèmes restants</w:t>
      </w:r>
      <w:bookmarkEnd w:id="45"/>
    </w:p>
    <w:p w14:paraId="5363F5FC" w14:textId="77777777" w:rsidR="002B1E09" w:rsidRDefault="007F30AE" w:rsidP="002B1E09">
      <w:pPr>
        <w:pStyle w:val="Informations"/>
      </w:pPr>
      <w:r w:rsidRPr="00920F4E">
        <w:t>Liste des bugs répertoriés avec</w:t>
      </w:r>
    </w:p>
    <w:p w14:paraId="3CE0B70A" w14:textId="77777777" w:rsidR="002B1E09" w:rsidRDefault="002B1E09">
      <w:pPr>
        <w:pStyle w:val="Informations"/>
        <w:numPr>
          <w:ilvl w:val="0"/>
          <w:numId w:val="5"/>
        </w:numPr>
      </w:pPr>
      <w:r>
        <w:t>D</w:t>
      </w:r>
      <w:r w:rsidR="007F30AE" w:rsidRPr="00920F4E">
        <w:t>ate de découverte</w:t>
      </w:r>
    </w:p>
    <w:p w14:paraId="13DAC317" w14:textId="77777777" w:rsidR="00920F4E" w:rsidRDefault="002B1E09">
      <w:pPr>
        <w:pStyle w:val="Informations"/>
        <w:numPr>
          <w:ilvl w:val="0"/>
          <w:numId w:val="5"/>
        </w:numPr>
      </w:pPr>
      <w:r>
        <w:t>Impact</w:t>
      </w:r>
    </w:p>
    <w:p w14:paraId="4A7B15A2" w14:textId="77777777" w:rsidR="002B1E09" w:rsidRDefault="002B1E09">
      <w:pPr>
        <w:pStyle w:val="Informations"/>
        <w:numPr>
          <w:ilvl w:val="0"/>
          <w:numId w:val="5"/>
        </w:numPr>
      </w:pPr>
      <w:r>
        <w:t>Comment le contourner</w:t>
      </w:r>
    </w:p>
    <w:p w14:paraId="6EF9BE3E" w14:textId="77777777" w:rsidR="002B1E09" w:rsidRDefault="002B1E09">
      <w:pPr>
        <w:pStyle w:val="Informations"/>
        <w:numPr>
          <w:ilvl w:val="0"/>
          <w:numId w:val="5"/>
        </w:numPr>
      </w:pPr>
      <w:r>
        <w:t>Piste de résolution</w:t>
      </w:r>
    </w:p>
    <w:p w14:paraId="7E043AEB" w14:textId="77777777" w:rsidR="007F30AE" w:rsidRPr="007F30AE" w:rsidRDefault="007F30AE" w:rsidP="008E53F9">
      <w:pPr>
        <w:pStyle w:val="Titre1"/>
      </w:pPr>
      <w:bookmarkStart w:id="46" w:name="_Toc165969653"/>
      <w:bookmarkStart w:id="47" w:name="_Toc160444320"/>
      <w:r w:rsidRPr="007F30AE">
        <w:t>Conclusion</w:t>
      </w:r>
      <w:bookmarkEnd w:id="46"/>
      <w:bookmarkEnd w:id="47"/>
    </w:p>
    <w:p w14:paraId="035546E1" w14:textId="77777777" w:rsidR="007F30AE" w:rsidRDefault="007F30AE" w:rsidP="008E53F9">
      <w:pPr>
        <w:pStyle w:val="Titre2"/>
      </w:pPr>
      <w:bookmarkStart w:id="48" w:name="_Toc165969654"/>
      <w:bookmarkStart w:id="49" w:name="_Toc160444321"/>
      <w:r w:rsidRPr="00152A26">
        <w:t xml:space="preserve">Bilan des </w:t>
      </w:r>
      <w:bookmarkEnd w:id="48"/>
      <w:r w:rsidR="008E53F9">
        <w:t>fon</w:t>
      </w:r>
      <w:bookmarkStart w:id="50" w:name="_GoBack"/>
      <w:bookmarkEnd w:id="50"/>
      <w:r w:rsidR="008E53F9">
        <w:t>ctionnalités demandées</w:t>
      </w:r>
      <w:bookmarkEnd w:id="49"/>
    </w:p>
    <w:p w14:paraId="2437B418" w14:textId="2D1B40AB" w:rsidR="00516623" w:rsidRDefault="00516623" w:rsidP="0035415B">
      <w:pPr>
        <w:pStyle w:val="Retraitcorpsdetexte"/>
        <w:ind w:left="0"/>
      </w:pPr>
    </w:p>
    <w:p w14:paraId="395803C6" w14:textId="77777777" w:rsidR="00516623" w:rsidRPr="00B04D07" w:rsidRDefault="00516623" w:rsidP="00B04D07">
      <w:pPr>
        <w:pStyle w:val="Retraitcorpsdetexte"/>
      </w:pPr>
    </w:p>
    <w:p w14:paraId="798CE2CD" w14:textId="77777777"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14:paraId="2CE5D41A" w14:textId="77777777"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14:paraId="0806BD25" w14:textId="38F0B4E3" w:rsidR="007F30AE" w:rsidRDefault="007F30AE" w:rsidP="008E53F9">
      <w:pPr>
        <w:pStyle w:val="Titre2"/>
      </w:pPr>
      <w:bookmarkStart w:id="51" w:name="_Toc165969655"/>
      <w:bookmarkStart w:id="52" w:name="_Toc160444322"/>
      <w:r w:rsidRPr="007F30AE">
        <w:lastRenderedPageBreak/>
        <w:t>Bilan de la planification</w:t>
      </w:r>
      <w:bookmarkEnd w:id="51"/>
      <w:bookmarkEnd w:id="52"/>
    </w:p>
    <w:p w14:paraId="5052ECB2" w14:textId="77777777" w:rsidR="0035415B" w:rsidRDefault="0035415B" w:rsidP="0035415B">
      <w:pPr>
        <w:pStyle w:val="Retraitcorpsdetexte"/>
      </w:pPr>
      <w:r>
        <w:t xml:space="preserve">Lors de ce projet, j’ai eu à faire deux constructions l’accueil et le couloir des étage 1 et 2 de l’hôtel, </w:t>
      </w:r>
      <w:proofErr w:type="spellStart"/>
      <w:r>
        <w:t>jai</w:t>
      </w:r>
      <w:proofErr w:type="spellEnd"/>
      <w:r>
        <w:t xml:space="preserve"> eu beaucoup de complication pour concevoir l’accueil dû à un manque cruel de mobilier pour le bâtir, cependant même avec le problème illustré, j’ai pu le finir à 100% avec les tests d’</w:t>
      </w:r>
      <w:proofErr w:type="spellStart"/>
      <w:r>
        <w:t>acceptances</w:t>
      </w:r>
      <w:proofErr w:type="spellEnd"/>
      <w:r>
        <w:t xml:space="preserve">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05583AE4" w14:textId="77777777" w:rsidR="0035415B" w:rsidRPr="0035415B" w:rsidRDefault="0035415B" w:rsidP="0035415B">
      <w:pPr>
        <w:pStyle w:val="Retraitcorpsdetexte"/>
      </w:pPr>
    </w:p>
    <w:p w14:paraId="3CCF3DE3" w14:textId="7ECA949F" w:rsidR="00B04D07" w:rsidRDefault="0035415B" w:rsidP="00B04D07">
      <w:pPr>
        <w:pStyle w:val="Retraitcorpsdetexte"/>
      </w:pPr>
      <w:r>
        <w:rPr>
          <w:noProof/>
        </w:rPr>
        <w:drawing>
          <wp:inline distT="0" distB="0" distL="0" distR="0" wp14:anchorId="5697B079" wp14:editId="4F780EC0">
            <wp:extent cx="5759450" cy="302387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inline>
        </w:drawing>
      </w:r>
    </w:p>
    <w:p w14:paraId="3CB4A141" w14:textId="5F449C8A" w:rsidR="0035415B" w:rsidRDefault="0035415B" w:rsidP="00B04D07">
      <w:pPr>
        <w:pStyle w:val="Retraitcorpsdetexte"/>
      </w:pPr>
    </w:p>
    <w:p w14:paraId="66363757" w14:textId="78A800F9" w:rsidR="0035415B" w:rsidRPr="00B04D07" w:rsidRDefault="0035415B" w:rsidP="00B04D07">
      <w:pPr>
        <w:pStyle w:val="Retraitcorpsdetexte"/>
      </w:pPr>
      <w:r>
        <w:rPr>
          <w:noProof/>
        </w:rPr>
        <w:drawing>
          <wp:inline distT="0" distB="0" distL="0" distR="0" wp14:anchorId="603A427F" wp14:editId="0228EBB6">
            <wp:extent cx="5759450" cy="302387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inline>
        </w:drawing>
      </w:r>
    </w:p>
    <w:p w14:paraId="6F39DB27" w14:textId="77777777" w:rsidR="007F30AE" w:rsidRDefault="007F30AE" w:rsidP="008E53F9">
      <w:pPr>
        <w:pStyle w:val="Titre2"/>
      </w:pPr>
      <w:bookmarkStart w:id="53" w:name="_Toc165969656"/>
      <w:bookmarkStart w:id="54" w:name="_Toc160444323"/>
      <w:r w:rsidRPr="007F30AE">
        <w:lastRenderedPageBreak/>
        <w:t>Bilan personnel</w:t>
      </w:r>
      <w:bookmarkEnd w:id="53"/>
      <w:bookmarkEnd w:id="54"/>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64F8784B" w14:textId="2E2ABD81" w:rsidR="00B04D07" w:rsidRDefault="00B04D07" w:rsidP="00CC63D7">
      <w:pPr>
        <w:pStyle w:val="Retraitcorpsdetexte"/>
      </w:pPr>
      <w:r>
        <w:rPr>
          <w:noProof/>
        </w:rPr>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26B80118" w14:textId="77777777" w:rsidR="00EE011D" w:rsidRPr="00CC63D7" w:rsidRDefault="00EE011D" w:rsidP="00CC63D7">
      <w:pPr>
        <w:pStyle w:val="Retraitcorpsdetexte"/>
      </w:pPr>
    </w:p>
    <w:p w14:paraId="19996367" w14:textId="77777777" w:rsidR="00920F4E" w:rsidRDefault="007F30AE" w:rsidP="002B1E09">
      <w:pPr>
        <w:pStyle w:val="Informations"/>
      </w:pPr>
      <w:r w:rsidRPr="00920F4E">
        <w:t>Si c’était à refaire</w:t>
      </w:r>
      <w:r w:rsidR="00A3107E" w:rsidRPr="00920F4E">
        <w:t>:</w:t>
      </w:r>
    </w:p>
    <w:p w14:paraId="2C872030" w14:textId="77777777" w:rsidR="00920F4E" w:rsidRDefault="00A3107E">
      <w:pPr>
        <w:pStyle w:val="Informations"/>
        <w:numPr>
          <w:ilvl w:val="0"/>
          <w:numId w:val="5"/>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56EAAD00" w14:textId="77777777" w:rsidR="007F30AE" w:rsidRPr="00920F4E" w:rsidRDefault="00A3107E">
      <w:pPr>
        <w:pStyle w:val="Informations"/>
        <w:numPr>
          <w:ilvl w:val="0"/>
          <w:numId w:val="5"/>
        </w:numPr>
      </w:pPr>
      <w:r w:rsidRPr="00920F4E">
        <w:t>Q</w:t>
      </w:r>
      <w:r w:rsidR="007F30AE" w:rsidRPr="00920F4E">
        <w:t xml:space="preserve">u’est-ce </w:t>
      </w:r>
      <w:r w:rsidRPr="00920F4E">
        <w:t>qu’il faudrait gérer, réaliser ou traiter différemment ?</w:t>
      </w:r>
    </w:p>
    <w:p w14:paraId="03FBB17F" w14:textId="77777777" w:rsidR="00A3107E" w:rsidRPr="00920F4E" w:rsidRDefault="00A3107E" w:rsidP="002B1E09">
      <w:pPr>
        <w:pStyle w:val="Informations"/>
      </w:pPr>
      <w:r w:rsidRPr="00920F4E">
        <w:t>Qu’est que ce projet m’a appris ?</w:t>
      </w:r>
    </w:p>
    <w:p w14:paraId="69D4F61A" w14:textId="77777777" w:rsidR="004206A2" w:rsidRPr="00920F4E" w:rsidRDefault="004206A2" w:rsidP="002B1E09">
      <w:pPr>
        <w:pStyle w:val="Informations"/>
      </w:pPr>
      <w:r w:rsidRPr="00920F4E">
        <w:t>Suite à donner, améliorations souhaitables, …</w:t>
      </w:r>
    </w:p>
    <w:p w14:paraId="29F240A7" w14:textId="77777777" w:rsidR="00A3107E" w:rsidRPr="00920F4E" w:rsidRDefault="00A3107E" w:rsidP="002B1E09">
      <w:pPr>
        <w:pStyle w:val="Informations"/>
      </w:pPr>
      <w:r w:rsidRPr="00920F4E">
        <w:t>Remerciements, signature, etc.</w:t>
      </w:r>
    </w:p>
    <w:p w14:paraId="4DA70E26" w14:textId="77777777" w:rsidR="007F30AE" w:rsidRPr="007F30AE" w:rsidRDefault="007F30AE" w:rsidP="008E53F9">
      <w:pPr>
        <w:pStyle w:val="Titre1"/>
      </w:pPr>
      <w:bookmarkStart w:id="55" w:name="_Toc532179971"/>
      <w:bookmarkStart w:id="56" w:name="_Toc165969657"/>
      <w:bookmarkStart w:id="57" w:name="_Toc160444324"/>
      <w:r w:rsidRPr="007F30AE">
        <w:lastRenderedPageBreak/>
        <w:t>Divers</w:t>
      </w:r>
      <w:bookmarkEnd w:id="55"/>
      <w:bookmarkEnd w:id="56"/>
      <w:bookmarkEnd w:id="57"/>
    </w:p>
    <w:p w14:paraId="1CD6AC96" w14:textId="77777777" w:rsidR="007F30AE" w:rsidRDefault="007F30AE" w:rsidP="008E53F9">
      <w:pPr>
        <w:pStyle w:val="Titre2"/>
      </w:pPr>
      <w:bookmarkStart w:id="58" w:name="_Toc532179972"/>
      <w:bookmarkStart w:id="59" w:name="_Toc165969658"/>
      <w:bookmarkStart w:id="60" w:name="_Toc160444325"/>
      <w:r w:rsidRPr="007F30AE">
        <w:t>Journal de travail</w:t>
      </w:r>
      <w:bookmarkEnd w:id="58"/>
      <w:bookmarkEnd w:id="59"/>
      <w:bookmarkEnd w:id="60"/>
    </w:p>
    <w:p w14:paraId="600AF746" w14:textId="4A20540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(Mon journal de travail…).</w:t>
      </w:r>
    </w:p>
    <w:p w14:paraId="26F3AC77" w14:textId="77777777" w:rsidR="007F30AE" w:rsidRPr="007F30AE" w:rsidRDefault="00A3107E" w:rsidP="008E53F9">
      <w:pPr>
        <w:pStyle w:val="Titre2"/>
      </w:pPr>
      <w:bookmarkStart w:id="61" w:name="_Toc160444326"/>
      <w:r>
        <w:t>Bibliographie</w:t>
      </w:r>
      <w:bookmarkEnd w:id="61"/>
    </w:p>
    <w:p w14:paraId="6D2C0980" w14:textId="77777777" w:rsidR="007F30AE" w:rsidRPr="00920F4E" w:rsidRDefault="00A3107E" w:rsidP="002B1E09">
      <w:pPr>
        <w:pStyle w:val="Informations"/>
      </w:pPr>
      <w:r w:rsidRPr="00920F4E">
        <w:t>Références des livres</w:t>
      </w:r>
      <w:r w:rsidR="009D480B">
        <w:t>, revues et publications</w:t>
      </w:r>
      <w:r w:rsidR="00F1003D">
        <w:t xml:space="preserve"> u</w:t>
      </w:r>
      <w:r w:rsidR="00903FEF" w:rsidRPr="00920F4E">
        <w:t>tilisés durant le projet.</w:t>
      </w:r>
    </w:p>
    <w:p w14:paraId="4D755D26" w14:textId="77777777" w:rsidR="00903FEF" w:rsidRPr="007F30AE" w:rsidRDefault="00903FEF" w:rsidP="008E53F9">
      <w:pPr>
        <w:pStyle w:val="Titre2"/>
      </w:pPr>
      <w:bookmarkStart w:id="62" w:name="_Toc160444327"/>
      <w:r>
        <w:t>Webographie</w:t>
      </w:r>
      <w:bookmarkEnd w:id="62"/>
    </w:p>
    <w:p w14:paraId="2A835924" w14:textId="15F4949F" w:rsidR="00903FEF" w:rsidRPr="00920F4E" w:rsidRDefault="00CD5702" w:rsidP="002B1E09">
      <w:pPr>
        <w:pStyle w:val="Informations"/>
      </w:pPr>
      <w:r w:rsidRPr="00CD5702">
        <w:t>https://chat.openai.com/</w:t>
      </w:r>
    </w:p>
    <w:p w14:paraId="0BFF87DB" w14:textId="77777777" w:rsidR="00903FEF" w:rsidRPr="007F30AE" w:rsidRDefault="00903FEF" w:rsidP="008E53F9">
      <w:pPr>
        <w:pStyle w:val="Titre1"/>
      </w:pPr>
      <w:bookmarkStart w:id="63" w:name="_Toc160444328"/>
      <w:r>
        <w:t>Annexes</w:t>
      </w:r>
      <w:bookmarkEnd w:id="63"/>
    </w:p>
    <w:p w14:paraId="650BA4DD" w14:textId="77777777" w:rsidR="00903FEF" w:rsidRPr="00920F4E" w:rsidRDefault="00B64C66" w:rsidP="002B1E09">
      <w:pPr>
        <w:pStyle w:val="Informations"/>
      </w:pPr>
      <w:r w:rsidRPr="00920F4E">
        <w:t>Listing du code source (partiel ou, plus rarement complet)</w:t>
      </w:r>
    </w:p>
    <w:p w14:paraId="0AC096FE" w14:textId="77777777"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14:paraId="196D468C" w14:textId="77777777"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10382C26" w14:textId="0AD7E65C" w:rsidR="007F30AE" w:rsidRPr="00920F4E" w:rsidRDefault="00903FEF" w:rsidP="002B1E09">
      <w:pPr>
        <w:pStyle w:val="Informations"/>
      </w:pPr>
      <w:r>
        <w:t>Extraits</w:t>
      </w:r>
      <w:r w:rsidR="00ED6F46">
        <w:t xml:space="preserve"> de catalogue, documentation de fabricant</w:t>
      </w:r>
      <w:r>
        <w:t>, etc.</w:t>
      </w:r>
    </w:p>
    <w:sectPr w:rsidR="007F30AE" w:rsidRPr="00920F4E" w:rsidSect="009020B1">
      <w:headerReference w:type="default" r:id="rId22"/>
      <w:footerReference w:type="default" r:id="rId23"/>
      <w:footerReference w:type="first" r:id="rId2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2653C" w14:textId="77777777" w:rsidR="004075D5" w:rsidRDefault="004075D5">
      <w:r>
        <w:separator/>
      </w:r>
    </w:p>
  </w:endnote>
  <w:endnote w:type="continuationSeparator" w:id="0">
    <w:p w14:paraId="54F7E811" w14:textId="77777777" w:rsidR="004075D5" w:rsidRDefault="00407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Gentium Basic"/>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A4393" w:rsidRPr="00000197" w14:paraId="5F46D320" w14:textId="77777777" w:rsidTr="00E52B61">
      <w:trPr>
        <w:trHeight w:hRule="exact" w:val="227"/>
        <w:jc w:val="center"/>
      </w:trPr>
      <w:tc>
        <w:tcPr>
          <w:tcW w:w="3510" w:type="dxa"/>
          <w:vAlign w:val="center"/>
        </w:tcPr>
        <w:p w14:paraId="69644CFD" w14:textId="77777777" w:rsidR="00AA4393" w:rsidRDefault="00AA4393" w:rsidP="00742484">
          <w:pPr>
            <w:pStyle w:val="-Pieddepage"/>
          </w:pPr>
          <w:r w:rsidRPr="00742484">
            <w:t>Auteur</w:t>
          </w:r>
          <w:r w:rsidRPr="00000197">
            <w:rPr>
              <w:rFonts w:cs="Arial"/>
              <w:szCs w:val="16"/>
            </w:rPr>
            <w:t> :</w:t>
          </w:r>
          <w:r w:rsidR="004075D5">
            <w:fldChar w:fldCharType="begin"/>
          </w:r>
          <w:r w:rsidR="004075D5">
            <w:instrText xml:space="preserve"> AUTHOR   \* MERGEFORMAT </w:instrText>
          </w:r>
          <w:r w:rsidR="004075D5">
            <w:fldChar w:fldCharType="separate"/>
          </w:r>
          <w:r w:rsidR="00A71BAA" w:rsidRPr="00A71BAA">
            <w:rPr>
              <w:rFonts w:cs="Arial"/>
              <w:noProof/>
              <w:szCs w:val="16"/>
            </w:rPr>
            <w:t>Ryan dePinaCorreia</w:t>
          </w:r>
          <w:r w:rsidR="004075D5">
            <w:rPr>
              <w:rFonts w:cs="Arial"/>
              <w:noProof/>
              <w:szCs w:val="16"/>
            </w:rPr>
            <w:fldChar w:fldCharType="end"/>
          </w:r>
        </w:p>
        <w:p w14:paraId="47EA74BB" w14:textId="77777777" w:rsidR="00AA4393" w:rsidRPr="00000197" w:rsidRDefault="00AA4393" w:rsidP="002D7D46">
          <w:pPr>
            <w:pStyle w:val="-Pieddepage"/>
            <w:rPr>
              <w:rFonts w:cs="Arial"/>
              <w:szCs w:val="16"/>
            </w:rPr>
          </w:pPr>
        </w:p>
      </w:tc>
      <w:tc>
        <w:tcPr>
          <w:tcW w:w="2680" w:type="dxa"/>
          <w:vAlign w:val="center"/>
        </w:tcPr>
        <w:p w14:paraId="088CF637" w14:textId="77777777" w:rsidR="00AA4393" w:rsidRPr="00000197" w:rsidRDefault="00AA4393" w:rsidP="00955930">
          <w:pPr>
            <w:pStyle w:val="-Pieddepage"/>
            <w:jc w:val="center"/>
            <w:rPr>
              <w:rFonts w:cs="Arial"/>
              <w:szCs w:val="16"/>
            </w:rPr>
          </w:pPr>
        </w:p>
      </w:tc>
      <w:tc>
        <w:tcPr>
          <w:tcW w:w="3096" w:type="dxa"/>
          <w:vAlign w:val="center"/>
        </w:tcPr>
        <w:p w14:paraId="22CE4C03"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A71BAA">
            <w:rPr>
              <w:rFonts w:cs="Arial"/>
              <w:noProof/>
              <w:szCs w:val="16"/>
            </w:rPr>
            <w:t>29.01.2024</w:t>
          </w:r>
          <w:r w:rsidR="00A65F0B">
            <w:rPr>
              <w:rFonts w:cs="Arial"/>
              <w:szCs w:val="16"/>
            </w:rPr>
            <w:fldChar w:fldCharType="end"/>
          </w:r>
        </w:p>
      </w:tc>
    </w:tr>
    <w:tr w:rsidR="00AA4393" w:rsidRPr="00000197" w14:paraId="4CDB6AA0" w14:textId="77777777" w:rsidTr="00E52B61">
      <w:trPr>
        <w:jc w:val="center"/>
      </w:trPr>
      <w:tc>
        <w:tcPr>
          <w:tcW w:w="3510" w:type="dxa"/>
          <w:vAlign w:val="center"/>
        </w:tcPr>
        <w:p w14:paraId="3B1E49C4" w14:textId="77777777" w:rsidR="00AA4393" w:rsidRPr="00000197" w:rsidRDefault="00AA4393" w:rsidP="002D7D46">
          <w:pPr>
            <w:pStyle w:val="-Pieddepage"/>
            <w:rPr>
              <w:rFonts w:cs="Arial"/>
              <w:szCs w:val="16"/>
            </w:rPr>
          </w:pPr>
          <w:r>
            <w:rPr>
              <w:rFonts w:cs="Arial"/>
              <w:szCs w:val="16"/>
            </w:rPr>
            <w:t xml:space="preserve">Modifié par : </w:t>
          </w:r>
          <w:r w:rsidR="002B1E09">
            <w:rPr>
              <w:rFonts w:cs="Arial"/>
              <w:szCs w:val="16"/>
            </w:rPr>
            <w:t>X. Carrel</w:t>
          </w:r>
          <w:r w:rsidR="00A65F0B">
            <w:fldChar w:fldCharType="begin"/>
          </w:r>
          <w:r>
            <w:instrText xml:space="preserve"> LASTSAVEDBY   \* MERGEFORMAT </w:instrText>
          </w:r>
          <w:r w:rsidR="00A65F0B">
            <w:fldChar w:fldCharType="separate"/>
          </w:r>
          <w:r w:rsidR="00A71BAA">
            <w:rPr>
              <w:noProof/>
            </w:rPr>
            <w:t>Ryan dePinaCorreia</w:t>
          </w:r>
          <w:r w:rsidR="00A65F0B">
            <w:rPr>
              <w:rFonts w:cs="Arial"/>
              <w:noProof/>
              <w:szCs w:val="16"/>
            </w:rPr>
            <w:fldChar w:fldCharType="end"/>
          </w:r>
        </w:p>
      </w:tc>
      <w:tc>
        <w:tcPr>
          <w:tcW w:w="2680" w:type="dxa"/>
          <w:vAlign w:val="center"/>
        </w:tcPr>
        <w:p w14:paraId="1400C790" w14:textId="6EA98A9F"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35415B">
            <w:rPr>
              <w:rStyle w:val="Numrodepage"/>
              <w:rFonts w:cs="Arial"/>
              <w:noProof/>
              <w:szCs w:val="16"/>
            </w:rPr>
            <w:t>14</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35415B">
            <w:rPr>
              <w:rStyle w:val="Numrodepage"/>
              <w:rFonts w:cs="Arial"/>
              <w:noProof/>
              <w:szCs w:val="16"/>
            </w:rPr>
            <w:t>16</w:t>
          </w:r>
          <w:r w:rsidR="00A65F0B" w:rsidRPr="00000197">
            <w:rPr>
              <w:rStyle w:val="Numrodepage"/>
              <w:rFonts w:cs="Arial"/>
              <w:szCs w:val="16"/>
            </w:rPr>
            <w:fldChar w:fldCharType="end"/>
          </w:r>
        </w:p>
      </w:tc>
      <w:tc>
        <w:tcPr>
          <w:tcW w:w="3096" w:type="dxa"/>
          <w:vAlign w:val="center"/>
        </w:tcPr>
        <w:p w14:paraId="7CF48D3D"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71BAA">
            <w:rPr>
              <w:rFonts w:cs="Arial"/>
              <w:noProof/>
              <w:szCs w:val="16"/>
            </w:rPr>
            <w:t>30.01.2024 15:42</w:t>
          </w:r>
          <w:r w:rsidR="00A65F0B">
            <w:rPr>
              <w:rFonts w:cs="Arial"/>
              <w:szCs w:val="16"/>
            </w:rPr>
            <w:fldChar w:fldCharType="end"/>
          </w:r>
        </w:p>
      </w:tc>
    </w:tr>
    <w:tr w:rsidR="00AA4393" w:rsidRPr="00000197" w14:paraId="4ED12A4E" w14:textId="77777777" w:rsidTr="00E52B61">
      <w:trPr>
        <w:jc w:val="center"/>
      </w:trPr>
      <w:tc>
        <w:tcPr>
          <w:tcW w:w="3510" w:type="dxa"/>
          <w:vAlign w:val="center"/>
        </w:tcPr>
        <w:p w14:paraId="18965392" w14:textId="27932724" w:rsidR="00AA4393" w:rsidRPr="00000197" w:rsidRDefault="00957462" w:rsidP="001764CE">
          <w:pPr>
            <w:pStyle w:val="-Pieddepage"/>
            <w:rPr>
              <w:rFonts w:cs="Arial"/>
              <w:szCs w:val="16"/>
            </w:rPr>
          </w:pPr>
          <w:r w:rsidRPr="00000197">
            <w:rPr>
              <w:rFonts w:cs="Arial"/>
              <w:szCs w:val="16"/>
            </w:rPr>
            <w:t>Version :</w:t>
          </w:r>
          <w:r w:rsidR="00AA4393" w:rsidRPr="00000197">
            <w:rPr>
              <w:rFonts w:cs="Arial"/>
              <w:szCs w:val="16"/>
            </w:rPr>
            <w:t xml:space="preserve"> </w:t>
          </w:r>
          <w:r w:rsidR="004075D5">
            <w:fldChar w:fldCharType="begin"/>
          </w:r>
          <w:r w:rsidR="004075D5">
            <w:instrText xml:space="preserve"> REVNUM   \* MERGEFORMAT </w:instrText>
          </w:r>
          <w:r w:rsidR="004075D5">
            <w:fldChar w:fldCharType="separate"/>
          </w:r>
          <w:r w:rsidR="00A71BAA" w:rsidRPr="00A71BAA">
            <w:rPr>
              <w:rFonts w:cs="Arial"/>
              <w:noProof/>
              <w:szCs w:val="16"/>
            </w:rPr>
            <w:t>19</w:t>
          </w:r>
          <w:r w:rsidR="004075D5">
            <w:rPr>
              <w:rFonts w:cs="Arial"/>
              <w:noProof/>
              <w:szCs w:val="16"/>
            </w:rPr>
            <w:fldChar w:fldCharType="end"/>
          </w:r>
          <w:r w:rsidR="00AA4393">
            <w:rPr>
              <w:rFonts w:cs="Arial"/>
              <w:szCs w:val="16"/>
            </w:rPr>
            <w:t xml:space="preserve"> du </w:t>
          </w:r>
          <w:r w:rsidR="00A65F0B">
            <w:rPr>
              <w:rFonts w:cs="Arial"/>
              <w:szCs w:val="16"/>
            </w:rPr>
            <w:fldChar w:fldCharType="begin"/>
          </w:r>
          <w:r w:rsidR="00AA4393">
            <w:rPr>
              <w:rFonts w:cs="Arial"/>
              <w:szCs w:val="16"/>
            </w:rPr>
            <w:instrText xml:space="preserve"> SAVEDATE  \@ "dd.MM.yyyy HH:mm"  \* MERGEFORMAT </w:instrText>
          </w:r>
          <w:r w:rsidR="00A65F0B">
            <w:rPr>
              <w:rFonts w:cs="Arial"/>
              <w:szCs w:val="16"/>
            </w:rPr>
            <w:fldChar w:fldCharType="separate"/>
          </w:r>
          <w:r w:rsidR="0035415B">
            <w:rPr>
              <w:rFonts w:cs="Arial"/>
              <w:noProof/>
              <w:szCs w:val="16"/>
            </w:rPr>
            <w:t>13.03.2024 21:06</w:t>
          </w:r>
          <w:r w:rsidR="00A65F0B">
            <w:rPr>
              <w:rFonts w:cs="Arial"/>
              <w:szCs w:val="16"/>
            </w:rPr>
            <w:fldChar w:fldCharType="end"/>
          </w:r>
        </w:p>
      </w:tc>
      <w:tc>
        <w:tcPr>
          <w:tcW w:w="5776" w:type="dxa"/>
          <w:gridSpan w:val="2"/>
          <w:vAlign w:val="center"/>
        </w:tcPr>
        <w:p w14:paraId="5A10BA8A" w14:textId="77777777" w:rsidR="00AA4393" w:rsidRPr="00000197" w:rsidRDefault="004075D5" w:rsidP="00955930">
          <w:pPr>
            <w:pStyle w:val="-Pieddepage"/>
            <w:jc w:val="right"/>
            <w:rPr>
              <w:rFonts w:cs="Arial"/>
              <w:szCs w:val="16"/>
            </w:rPr>
          </w:pPr>
          <w:r>
            <w:fldChar w:fldCharType="begin"/>
          </w:r>
          <w:r>
            <w:instrText xml:space="preserve"> FILENAME  \* FirstCap  \* MERGEFORMAT </w:instrText>
          </w:r>
          <w:r>
            <w:fldChar w:fldCharType="separate"/>
          </w:r>
          <w:r w:rsidR="00A71BAA" w:rsidRPr="00A71BAA">
            <w:rPr>
              <w:rFonts w:cs="Arial"/>
              <w:noProof/>
              <w:szCs w:val="16"/>
            </w:rPr>
            <w:t>Rapport</w:t>
          </w:r>
          <w:r w:rsidR="00A71BAA">
            <w:rPr>
              <w:noProof/>
            </w:rPr>
            <w:t xml:space="preserve"> de projet_Ryan-de-Pina</w:t>
          </w:r>
          <w:r>
            <w:rPr>
              <w:noProof/>
            </w:rPr>
            <w:fldChar w:fldCharType="end"/>
          </w:r>
        </w:p>
      </w:tc>
    </w:tr>
  </w:tbl>
  <w:p w14:paraId="4950DAF0" w14:textId="77777777" w:rsidR="00AA4393" w:rsidRPr="00000197" w:rsidRDefault="00AA4393"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D2E59" w:rsidRPr="00000197" w14:paraId="20F46725" w14:textId="77777777" w:rsidTr="00D10328">
      <w:trPr>
        <w:trHeight w:hRule="exact" w:val="227"/>
        <w:jc w:val="center"/>
      </w:trPr>
      <w:tc>
        <w:tcPr>
          <w:tcW w:w="3510" w:type="dxa"/>
          <w:vAlign w:val="center"/>
        </w:tcPr>
        <w:p w14:paraId="1FC491AB" w14:textId="77777777" w:rsidR="00AD2E59" w:rsidRDefault="00AD2E59" w:rsidP="00AD2E59">
          <w:pPr>
            <w:pStyle w:val="-Pieddepage"/>
          </w:pPr>
          <w:r w:rsidRPr="00742484">
            <w:t>Auteur</w:t>
          </w:r>
          <w:r w:rsidRPr="00000197">
            <w:rPr>
              <w:rFonts w:cs="Arial"/>
              <w:szCs w:val="16"/>
            </w:rPr>
            <w:t> :</w:t>
          </w:r>
          <w:r w:rsidR="004075D5">
            <w:fldChar w:fldCharType="begin"/>
          </w:r>
          <w:r w:rsidR="004075D5">
            <w:instrText xml:space="preserve"> AUTHOR   \* MERGEFORMAT </w:instrText>
          </w:r>
          <w:r w:rsidR="004075D5">
            <w:fldChar w:fldCharType="separate"/>
          </w:r>
          <w:r w:rsidR="00A71BAA" w:rsidRPr="00A71BAA">
            <w:rPr>
              <w:rFonts w:cs="Arial"/>
              <w:noProof/>
              <w:szCs w:val="16"/>
            </w:rPr>
            <w:t>Ryan dePinaCorreia</w:t>
          </w:r>
          <w:r w:rsidR="004075D5">
            <w:rPr>
              <w:rFonts w:cs="Arial"/>
              <w:noProof/>
              <w:szCs w:val="16"/>
            </w:rPr>
            <w:fldChar w:fldCharType="end"/>
          </w:r>
        </w:p>
        <w:p w14:paraId="5315186C" w14:textId="77777777" w:rsidR="00AD2E59" w:rsidRPr="00000197" w:rsidRDefault="00AD2E59" w:rsidP="00AD2E59">
          <w:pPr>
            <w:pStyle w:val="-Pieddepage"/>
            <w:rPr>
              <w:rFonts w:cs="Arial"/>
              <w:szCs w:val="16"/>
            </w:rPr>
          </w:pPr>
        </w:p>
      </w:tc>
      <w:tc>
        <w:tcPr>
          <w:tcW w:w="2680" w:type="dxa"/>
          <w:vAlign w:val="center"/>
        </w:tcPr>
        <w:p w14:paraId="6B56D620" w14:textId="77777777" w:rsidR="00AD2E59" w:rsidRPr="00000197" w:rsidRDefault="00AD2E59" w:rsidP="00AD2E59">
          <w:pPr>
            <w:pStyle w:val="-Pieddepage"/>
            <w:jc w:val="center"/>
            <w:rPr>
              <w:rFonts w:cs="Arial"/>
              <w:szCs w:val="16"/>
            </w:rPr>
          </w:pPr>
        </w:p>
      </w:tc>
      <w:tc>
        <w:tcPr>
          <w:tcW w:w="3096" w:type="dxa"/>
          <w:vAlign w:val="center"/>
        </w:tcPr>
        <w:p w14:paraId="7D61833B" w14:textId="77777777" w:rsidR="00AD2E59" w:rsidRPr="00000197" w:rsidRDefault="00AD2E59"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A71BAA">
            <w:rPr>
              <w:rFonts w:cs="Arial"/>
              <w:noProof/>
              <w:szCs w:val="16"/>
            </w:rPr>
            <w:t>29.01.2024</w:t>
          </w:r>
          <w:r>
            <w:rPr>
              <w:rFonts w:cs="Arial"/>
              <w:szCs w:val="16"/>
            </w:rPr>
            <w:fldChar w:fldCharType="end"/>
          </w:r>
        </w:p>
      </w:tc>
    </w:tr>
    <w:tr w:rsidR="00AD2E59" w:rsidRPr="00000197" w14:paraId="3ABE6613" w14:textId="77777777" w:rsidTr="00D10328">
      <w:trPr>
        <w:jc w:val="center"/>
      </w:trPr>
      <w:tc>
        <w:tcPr>
          <w:tcW w:w="3510" w:type="dxa"/>
          <w:vAlign w:val="center"/>
        </w:tcPr>
        <w:p w14:paraId="5B25C1E5" w14:textId="37290583" w:rsidR="00AD2E59" w:rsidRPr="00000197" w:rsidRDefault="00AD2E59" w:rsidP="00AD2E59">
          <w:pPr>
            <w:pStyle w:val="-Pieddepage"/>
            <w:rPr>
              <w:rFonts w:cs="Arial"/>
              <w:szCs w:val="16"/>
            </w:rPr>
          </w:pPr>
          <w:r>
            <w:rPr>
              <w:rFonts w:cs="Arial"/>
              <w:szCs w:val="16"/>
            </w:rPr>
            <w:t xml:space="preserve">Modifié par : </w:t>
          </w:r>
          <w:r w:rsidR="004075D5">
            <w:fldChar w:fldCharType="begin"/>
          </w:r>
          <w:r w:rsidR="004075D5">
            <w:instrText xml:space="preserve"> LASTSAVEDBY   \* MERGEFORMAT </w:instrText>
          </w:r>
          <w:r w:rsidR="004075D5">
            <w:fldChar w:fldCharType="separate"/>
          </w:r>
          <w:r w:rsidR="00A71BAA">
            <w:rPr>
              <w:noProof/>
            </w:rPr>
            <w:t>Ryan dePinaCorreia</w:t>
          </w:r>
          <w:r w:rsidR="004075D5">
            <w:rPr>
              <w:noProof/>
            </w:rPr>
            <w:fldChar w:fldCharType="end"/>
          </w:r>
        </w:p>
      </w:tc>
      <w:tc>
        <w:tcPr>
          <w:tcW w:w="2680" w:type="dxa"/>
          <w:vAlign w:val="center"/>
        </w:tcPr>
        <w:p w14:paraId="528C44A8" w14:textId="5125B2E9" w:rsidR="00AD2E59" w:rsidRPr="00000197" w:rsidRDefault="00AD2E59"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35415B">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35415B">
            <w:rPr>
              <w:rStyle w:val="Numrodepage"/>
              <w:rFonts w:cs="Arial"/>
              <w:noProof/>
              <w:szCs w:val="16"/>
            </w:rPr>
            <w:t>16</w:t>
          </w:r>
          <w:r w:rsidRPr="00000197">
            <w:rPr>
              <w:rStyle w:val="Numrodepage"/>
              <w:rFonts w:cs="Arial"/>
              <w:szCs w:val="16"/>
            </w:rPr>
            <w:fldChar w:fldCharType="end"/>
          </w:r>
        </w:p>
      </w:tc>
      <w:tc>
        <w:tcPr>
          <w:tcW w:w="3096" w:type="dxa"/>
          <w:vAlign w:val="center"/>
        </w:tcPr>
        <w:p w14:paraId="6A32D265" w14:textId="77777777" w:rsidR="00AD2E59" w:rsidRPr="00000197" w:rsidRDefault="00AD2E59"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A71BAA">
            <w:rPr>
              <w:rFonts w:cs="Arial"/>
              <w:noProof/>
              <w:szCs w:val="16"/>
            </w:rPr>
            <w:t>30.01.2024 15:42</w:t>
          </w:r>
          <w:r>
            <w:rPr>
              <w:rFonts w:cs="Arial"/>
              <w:szCs w:val="16"/>
            </w:rPr>
            <w:fldChar w:fldCharType="end"/>
          </w:r>
        </w:p>
      </w:tc>
    </w:tr>
    <w:tr w:rsidR="00AD2E59" w:rsidRPr="00000197" w14:paraId="1196C1A0" w14:textId="77777777" w:rsidTr="00D10328">
      <w:trPr>
        <w:jc w:val="center"/>
      </w:trPr>
      <w:tc>
        <w:tcPr>
          <w:tcW w:w="3510" w:type="dxa"/>
          <w:vAlign w:val="center"/>
        </w:tcPr>
        <w:p w14:paraId="355ECAA2" w14:textId="6A30762D" w:rsidR="00AD2E59" w:rsidRPr="00000197" w:rsidRDefault="00AD2E59" w:rsidP="00AD2E59">
          <w:pPr>
            <w:pStyle w:val="-Pieddepage"/>
            <w:rPr>
              <w:rFonts w:cs="Arial"/>
              <w:szCs w:val="16"/>
            </w:rPr>
          </w:pPr>
          <w:r w:rsidRPr="00000197">
            <w:rPr>
              <w:rFonts w:cs="Arial"/>
              <w:szCs w:val="16"/>
            </w:rPr>
            <w:t xml:space="preserve">Version: </w:t>
          </w:r>
          <w:r w:rsidR="004075D5">
            <w:fldChar w:fldCharType="begin"/>
          </w:r>
          <w:r w:rsidR="004075D5">
            <w:instrText xml:space="preserve"> REVNUM   \* MERGEFORMAT </w:instrText>
          </w:r>
          <w:r w:rsidR="004075D5">
            <w:fldChar w:fldCharType="separate"/>
          </w:r>
          <w:r w:rsidR="00A71BAA" w:rsidRPr="00A71BAA">
            <w:rPr>
              <w:rFonts w:cs="Arial"/>
              <w:noProof/>
              <w:szCs w:val="16"/>
            </w:rPr>
            <w:t>19</w:t>
          </w:r>
          <w:r w:rsidR="004075D5">
            <w:rPr>
              <w:rFonts w:cs="Arial"/>
              <w:noProof/>
              <w:szCs w:val="16"/>
            </w:rPr>
            <w:fldChar w:fldCharType="end"/>
          </w:r>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35415B">
            <w:rPr>
              <w:rFonts w:cs="Arial"/>
              <w:noProof/>
              <w:szCs w:val="16"/>
            </w:rPr>
            <w:t>13.03.2024 21:06</w:t>
          </w:r>
          <w:r>
            <w:rPr>
              <w:rFonts w:cs="Arial"/>
              <w:szCs w:val="16"/>
            </w:rPr>
            <w:fldChar w:fldCharType="end"/>
          </w:r>
        </w:p>
      </w:tc>
      <w:tc>
        <w:tcPr>
          <w:tcW w:w="5776" w:type="dxa"/>
          <w:gridSpan w:val="2"/>
          <w:vAlign w:val="center"/>
        </w:tcPr>
        <w:p w14:paraId="109079A1" w14:textId="77777777" w:rsidR="00AD2E59" w:rsidRPr="00000197" w:rsidRDefault="004075D5" w:rsidP="00AD2E59">
          <w:pPr>
            <w:pStyle w:val="-Pieddepage"/>
            <w:jc w:val="right"/>
            <w:rPr>
              <w:rFonts w:cs="Arial"/>
              <w:szCs w:val="16"/>
            </w:rPr>
          </w:pPr>
          <w:r>
            <w:fldChar w:fldCharType="begin"/>
          </w:r>
          <w:r>
            <w:instrText xml:space="preserve"> FILENAME  \* FirstCap  \* MERGEFORMAT </w:instrText>
          </w:r>
          <w:r>
            <w:fldChar w:fldCharType="separate"/>
          </w:r>
          <w:r w:rsidR="00A71BAA" w:rsidRPr="00A71BAA">
            <w:rPr>
              <w:rFonts w:cs="Arial"/>
              <w:noProof/>
              <w:szCs w:val="16"/>
            </w:rPr>
            <w:t>Rapport</w:t>
          </w:r>
          <w:r w:rsidR="00A71BAA">
            <w:rPr>
              <w:noProof/>
            </w:rPr>
            <w:t xml:space="preserve"> de projet_Ryan-de-Pina</w:t>
          </w:r>
          <w:r>
            <w:rPr>
              <w:noProof/>
            </w:rPr>
            <w:fldChar w:fldCharType="end"/>
          </w:r>
        </w:p>
      </w:tc>
    </w:tr>
  </w:tbl>
  <w:p w14:paraId="5F8ECA13" w14:textId="77777777" w:rsidR="00AD2E59" w:rsidRDefault="00AD2E5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D1823" w14:textId="77777777" w:rsidR="004075D5" w:rsidRDefault="004075D5">
      <w:r>
        <w:separator/>
      </w:r>
    </w:p>
  </w:footnote>
  <w:footnote w:type="continuationSeparator" w:id="0">
    <w:p w14:paraId="62F0394B" w14:textId="77777777" w:rsidR="004075D5" w:rsidRDefault="00407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41DFD62A" w14:textId="77777777">
      <w:trPr>
        <w:trHeight w:val="536"/>
        <w:jc w:val="center"/>
      </w:trPr>
      <w:tc>
        <w:tcPr>
          <w:tcW w:w="2445" w:type="dxa"/>
          <w:vAlign w:val="center"/>
        </w:tcPr>
        <w:p w14:paraId="0256B3BA" w14:textId="77777777" w:rsidR="00AA4393" w:rsidRDefault="00AA4393" w:rsidP="00E12AE5">
          <w:pPr>
            <w:pStyle w:val="ETML"/>
          </w:pPr>
          <w:r w:rsidRPr="00B4738A">
            <w:t>ETML</w:t>
          </w:r>
        </w:p>
      </w:tc>
      <w:tc>
        <w:tcPr>
          <w:tcW w:w="4560" w:type="dxa"/>
          <w:vAlign w:val="center"/>
        </w:tcPr>
        <w:p w14:paraId="5339A728" w14:textId="77777777" w:rsidR="00AA4393" w:rsidRPr="00B4738A" w:rsidRDefault="00AA4393" w:rsidP="00B4738A"/>
      </w:tc>
      <w:tc>
        <w:tcPr>
          <w:tcW w:w="2283" w:type="dxa"/>
          <w:vAlign w:val="center"/>
        </w:tcPr>
        <w:p w14:paraId="65CE9966" w14:textId="77777777" w:rsidR="00AA4393" w:rsidRDefault="00AA4393"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7"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8"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0"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1"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7"/>
  </w:num>
  <w:num w:numId="6">
    <w:abstractNumId w:val="2"/>
  </w:num>
  <w:num w:numId="7">
    <w:abstractNumId w:val="6"/>
  </w:num>
  <w:num w:numId="8">
    <w:abstractNumId w:val="10"/>
  </w:num>
  <w:num w:numId="9">
    <w:abstractNumId w:val="1"/>
  </w:num>
  <w:num w:numId="10">
    <w:abstractNumId w:val="8"/>
  </w:num>
  <w:num w:numId="11">
    <w:abstractNumId w:val="9"/>
  </w:num>
  <w:num w:numId="1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E7483"/>
    <w:rsid w:val="000F22B9"/>
    <w:rsid w:val="000F381C"/>
    <w:rsid w:val="0010591C"/>
    <w:rsid w:val="00111811"/>
    <w:rsid w:val="00114120"/>
    <w:rsid w:val="00116F07"/>
    <w:rsid w:val="0015167D"/>
    <w:rsid w:val="00152A26"/>
    <w:rsid w:val="001764CE"/>
    <w:rsid w:val="00183417"/>
    <w:rsid w:val="001A7C3A"/>
    <w:rsid w:val="001C2613"/>
    <w:rsid w:val="001C454D"/>
    <w:rsid w:val="001D4577"/>
    <w:rsid w:val="001D72BA"/>
    <w:rsid w:val="001F2420"/>
    <w:rsid w:val="001F6EEB"/>
    <w:rsid w:val="00257BD9"/>
    <w:rsid w:val="002770F3"/>
    <w:rsid w:val="002951BD"/>
    <w:rsid w:val="00297E2A"/>
    <w:rsid w:val="002A2E2C"/>
    <w:rsid w:val="002B1E09"/>
    <w:rsid w:val="002B6893"/>
    <w:rsid w:val="002C6634"/>
    <w:rsid w:val="002D7D46"/>
    <w:rsid w:val="002F038B"/>
    <w:rsid w:val="002F2165"/>
    <w:rsid w:val="00310160"/>
    <w:rsid w:val="0031563E"/>
    <w:rsid w:val="0032114E"/>
    <w:rsid w:val="0034172E"/>
    <w:rsid w:val="003434F3"/>
    <w:rsid w:val="0035415B"/>
    <w:rsid w:val="00361537"/>
    <w:rsid w:val="0037071E"/>
    <w:rsid w:val="00394B2C"/>
    <w:rsid w:val="003E018B"/>
    <w:rsid w:val="003E32B9"/>
    <w:rsid w:val="003F1870"/>
    <w:rsid w:val="00407333"/>
    <w:rsid w:val="004075D5"/>
    <w:rsid w:val="0040782E"/>
    <w:rsid w:val="004202D8"/>
    <w:rsid w:val="004206A2"/>
    <w:rsid w:val="0043666E"/>
    <w:rsid w:val="00436B90"/>
    <w:rsid w:val="00446E95"/>
    <w:rsid w:val="00454074"/>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71E4B"/>
    <w:rsid w:val="00574085"/>
    <w:rsid w:val="00576CCE"/>
    <w:rsid w:val="005926D0"/>
    <w:rsid w:val="005A3FBF"/>
    <w:rsid w:val="005B27EF"/>
    <w:rsid w:val="005C1848"/>
    <w:rsid w:val="005D1DAA"/>
    <w:rsid w:val="005D661E"/>
    <w:rsid w:val="005E6192"/>
    <w:rsid w:val="005E6B56"/>
    <w:rsid w:val="005F09CD"/>
    <w:rsid w:val="00615583"/>
    <w:rsid w:val="00645760"/>
    <w:rsid w:val="00656974"/>
    <w:rsid w:val="00666B63"/>
    <w:rsid w:val="00676C26"/>
    <w:rsid w:val="006902A9"/>
    <w:rsid w:val="006966D0"/>
    <w:rsid w:val="006E132F"/>
    <w:rsid w:val="006E2CE8"/>
    <w:rsid w:val="006E4DA8"/>
    <w:rsid w:val="006F50F3"/>
    <w:rsid w:val="007010E6"/>
    <w:rsid w:val="007118D3"/>
    <w:rsid w:val="007211A1"/>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7F5A"/>
    <w:rsid w:val="00845304"/>
    <w:rsid w:val="008468C8"/>
    <w:rsid w:val="00851A5E"/>
    <w:rsid w:val="00853E81"/>
    <w:rsid w:val="00891718"/>
    <w:rsid w:val="008A464B"/>
    <w:rsid w:val="008C40C0"/>
    <w:rsid w:val="008D55CF"/>
    <w:rsid w:val="008E05FB"/>
    <w:rsid w:val="008E13F2"/>
    <w:rsid w:val="008E1D98"/>
    <w:rsid w:val="008E53F9"/>
    <w:rsid w:val="008F7403"/>
    <w:rsid w:val="009020B1"/>
    <w:rsid w:val="00902523"/>
    <w:rsid w:val="0090391B"/>
    <w:rsid w:val="00903FEF"/>
    <w:rsid w:val="009142E2"/>
    <w:rsid w:val="00915B27"/>
    <w:rsid w:val="00920F4E"/>
    <w:rsid w:val="009211D9"/>
    <w:rsid w:val="009250B0"/>
    <w:rsid w:val="009265A8"/>
    <w:rsid w:val="00932149"/>
    <w:rsid w:val="00934E66"/>
    <w:rsid w:val="00936E35"/>
    <w:rsid w:val="009440AB"/>
    <w:rsid w:val="00955930"/>
    <w:rsid w:val="00957462"/>
    <w:rsid w:val="00961794"/>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D2E59"/>
    <w:rsid w:val="00AD3EE8"/>
    <w:rsid w:val="00AE282D"/>
    <w:rsid w:val="00AE3C54"/>
    <w:rsid w:val="00AF58E1"/>
    <w:rsid w:val="00AF6043"/>
    <w:rsid w:val="00B04D07"/>
    <w:rsid w:val="00B13CB9"/>
    <w:rsid w:val="00B147A7"/>
    <w:rsid w:val="00B20D38"/>
    <w:rsid w:val="00B241D2"/>
    <w:rsid w:val="00B33505"/>
    <w:rsid w:val="00B40A8E"/>
    <w:rsid w:val="00B412B9"/>
    <w:rsid w:val="00B4390B"/>
    <w:rsid w:val="00B44A78"/>
    <w:rsid w:val="00B4738A"/>
    <w:rsid w:val="00B612B2"/>
    <w:rsid w:val="00B64C66"/>
    <w:rsid w:val="00B95EC5"/>
    <w:rsid w:val="00B96AA1"/>
    <w:rsid w:val="00BA56D2"/>
    <w:rsid w:val="00BA7DF1"/>
    <w:rsid w:val="00BB20CD"/>
    <w:rsid w:val="00BD773C"/>
    <w:rsid w:val="00BE185C"/>
    <w:rsid w:val="00BF7A15"/>
    <w:rsid w:val="00C20939"/>
    <w:rsid w:val="00C329D7"/>
    <w:rsid w:val="00C33C51"/>
    <w:rsid w:val="00C90208"/>
    <w:rsid w:val="00C90570"/>
    <w:rsid w:val="00CB712D"/>
    <w:rsid w:val="00CC63D7"/>
    <w:rsid w:val="00CD1A2D"/>
    <w:rsid w:val="00CD5702"/>
    <w:rsid w:val="00CF6DD2"/>
    <w:rsid w:val="00D14587"/>
    <w:rsid w:val="00D15AE6"/>
    <w:rsid w:val="00D160DD"/>
    <w:rsid w:val="00D174BC"/>
    <w:rsid w:val="00D275C6"/>
    <w:rsid w:val="00D405C9"/>
    <w:rsid w:val="00D64B85"/>
    <w:rsid w:val="00D64F19"/>
    <w:rsid w:val="00D82BEB"/>
    <w:rsid w:val="00D946BA"/>
    <w:rsid w:val="00DA21CC"/>
    <w:rsid w:val="00DB1DCD"/>
    <w:rsid w:val="00E015B8"/>
    <w:rsid w:val="00E1012A"/>
    <w:rsid w:val="00E12AE5"/>
    <w:rsid w:val="00E416AC"/>
    <w:rsid w:val="00E41BC2"/>
    <w:rsid w:val="00E41E7C"/>
    <w:rsid w:val="00E52B61"/>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9351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UnresolvedMention">
    <w:name w:val="Unresolved Mention"/>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yperlink" Target="../Livrables/IceScrum/Cahier%20des%20Charges_RyanDePina.pdf"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depinaco\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8CAC2B-281B-4F69-8E41-2D5D7968E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626</TotalTime>
  <Pages>16</Pages>
  <Words>3804</Words>
  <Characters>20922</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24677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dePinaCorreia</cp:lastModifiedBy>
  <cp:revision>43</cp:revision>
  <cp:lastPrinted>2024-01-30T14:42:00Z</cp:lastPrinted>
  <dcterms:created xsi:type="dcterms:W3CDTF">2024-01-29T10:24:00Z</dcterms:created>
  <dcterms:modified xsi:type="dcterms:W3CDTF">2024-03-14T07:35:00Z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