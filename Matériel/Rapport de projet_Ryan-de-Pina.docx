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0F8DAFC8" w14:textId="3FF91A70" w:rsidR="001D4577" w:rsidRPr="000E7483" w:rsidRDefault="00C65628" w:rsidP="00986CB2">
      <w:pPr>
        <w:keepNext/>
        <w:spacing w:before="2400"/>
        <w:jc w:val="center"/>
      </w:pPr>
      <w:r w:rsidRPr="00C65628">
        <w:rPr>
          <w:rFonts w:ascii="Century Gothic" w:hAnsi="Century Gothic"/>
          <w:noProof/>
          <w:color w:val="000000"/>
          <w:sz w:val="22"/>
          <w:szCs w:val="22"/>
          <w:shd w:val="clear" w:color="auto" w:fill="FFFFFF"/>
        </w:rPr>
        <w:drawing>
          <wp:inline distT="0" distB="0" distL="0" distR="0" wp14:anchorId="6CCD639F" wp14:editId="609269AE">
            <wp:extent cx="3925019" cy="3925019"/>
            <wp:effectExtent l="0" t="0" r="0" b="0"/>
            <wp:docPr id="7" name="Image 7" descr="C:\Users\ryadepinaco\AppData\Local\Microsoft\Windows\INetCache\Content.MSO\B7E51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depinaco\AppData\Local\Microsoft\Windows\INetCache\Content.MSO\B7E517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8" cy="3938778"/>
                    </a:xfrm>
                    <a:prstGeom prst="rect">
                      <a:avLst/>
                    </a:prstGeom>
                    <a:noFill/>
                    <a:ln>
                      <a:noFill/>
                    </a:ln>
                  </pic:spPr>
                </pic:pic>
              </a:graphicData>
            </a:graphic>
          </wp:inline>
        </w:drawing>
      </w: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6752E4EB" w14:textId="272BF7C7" w:rsidR="00986CB2" w:rsidRDefault="00A65F0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335541" w:history="1">
        <w:r w:rsidR="00986CB2" w:rsidRPr="00AD298C">
          <w:rPr>
            <w:rStyle w:val="Lienhypertexte"/>
            <w:noProof/>
          </w:rPr>
          <w:t>1</w:t>
        </w:r>
        <w:r w:rsidR="00986CB2">
          <w:rPr>
            <w:rFonts w:eastAsiaTheme="minorEastAsia" w:cstheme="minorBidi"/>
            <w:b w:val="0"/>
            <w:bCs w:val="0"/>
            <w:caps w:val="0"/>
            <w:noProof/>
            <w:kern w:val="2"/>
            <w:sz w:val="24"/>
            <w:szCs w:val="24"/>
            <w14:ligatures w14:val="standardContextual"/>
          </w:rPr>
          <w:tab/>
        </w:r>
        <w:r w:rsidR="00986CB2" w:rsidRPr="00AD298C">
          <w:rPr>
            <w:rStyle w:val="Lienhypertexte"/>
            <w:noProof/>
          </w:rPr>
          <w:t>Spécifications</w:t>
        </w:r>
        <w:r w:rsidR="00986CB2">
          <w:rPr>
            <w:noProof/>
            <w:webHidden/>
          </w:rPr>
          <w:tab/>
        </w:r>
        <w:r w:rsidR="00986CB2">
          <w:rPr>
            <w:noProof/>
            <w:webHidden/>
          </w:rPr>
          <w:fldChar w:fldCharType="begin"/>
        </w:r>
        <w:r w:rsidR="00986CB2">
          <w:rPr>
            <w:noProof/>
            <w:webHidden/>
          </w:rPr>
          <w:instrText xml:space="preserve"> PAGEREF _Toc161335541 \h </w:instrText>
        </w:r>
        <w:r w:rsidR="00986CB2">
          <w:rPr>
            <w:noProof/>
            <w:webHidden/>
          </w:rPr>
        </w:r>
        <w:r w:rsidR="00986CB2">
          <w:rPr>
            <w:noProof/>
            <w:webHidden/>
          </w:rPr>
          <w:fldChar w:fldCharType="separate"/>
        </w:r>
        <w:r w:rsidR="00986CB2">
          <w:rPr>
            <w:noProof/>
            <w:webHidden/>
          </w:rPr>
          <w:t>4</w:t>
        </w:r>
        <w:r w:rsidR="00986CB2">
          <w:rPr>
            <w:noProof/>
            <w:webHidden/>
          </w:rPr>
          <w:fldChar w:fldCharType="end"/>
        </w:r>
      </w:hyperlink>
    </w:p>
    <w:p w14:paraId="722509D9" w14:textId="39F96C44"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2" w:history="1">
        <w:r w:rsidRPr="00AD298C">
          <w:rPr>
            <w:rStyle w:val="Lienhypertexte"/>
            <w:noProof/>
          </w:rPr>
          <w:t>1.1</w:t>
        </w:r>
        <w:r>
          <w:rPr>
            <w:rFonts w:eastAsiaTheme="minorEastAsia" w:cstheme="minorBidi"/>
            <w:smallCaps w:val="0"/>
            <w:noProof/>
            <w:kern w:val="2"/>
            <w:sz w:val="24"/>
            <w:szCs w:val="24"/>
            <w14:ligatures w14:val="standardContextual"/>
          </w:rPr>
          <w:tab/>
        </w:r>
        <w:r w:rsidRPr="00AD298C">
          <w:rPr>
            <w:rStyle w:val="Lienhypertexte"/>
            <w:noProof/>
          </w:rPr>
          <w:t>Titre</w:t>
        </w:r>
        <w:r>
          <w:rPr>
            <w:noProof/>
            <w:webHidden/>
          </w:rPr>
          <w:tab/>
        </w:r>
        <w:r>
          <w:rPr>
            <w:noProof/>
            <w:webHidden/>
          </w:rPr>
          <w:fldChar w:fldCharType="begin"/>
        </w:r>
        <w:r>
          <w:rPr>
            <w:noProof/>
            <w:webHidden/>
          </w:rPr>
          <w:instrText xml:space="preserve"> PAGEREF _Toc161335542 \h </w:instrText>
        </w:r>
        <w:r>
          <w:rPr>
            <w:noProof/>
            <w:webHidden/>
          </w:rPr>
        </w:r>
        <w:r>
          <w:rPr>
            <w:noProof/>
            <w:webHidden/>
          </w:rPr>
          <w:fldChar w:fldCharType="separate"/>
        </w:r>
        <w:r>
          <w:rPr>
            <w:noProof/>
            <w:webHidden/>
          </w:rPr>
          <w:t>4</w:t>
        </w:r>
        <w:r>
          <w:rPr>
            <w:noProof/>
            <w:webHidden/>
          </w:rPr>
          <w:fldChar w:fldCharType="end"/>
        </w:r>
      </w:hyperlink>
    </w:p>
    <w:p w14:paraId="11F7BB0D" w14:textId="647DFC77"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3" w:history="1">
        <w:r w:rsidRPr="00AD298C">
          <w:rPr>
            <w:rStyle w:val="Lienhypertexte"/>
            <w:noProof/>
          </w:rPr>
          <w:t>1.2</w:t>
        </w:r>
        <w:r>
          <w:rPr>
            <w:rFonts w:eastAsiaTheme="minorEastAsia" w:cstheme="minorBidi"/>
            <w:smallCaps w:val="0"/>
            <w:noProof/>
            <w:kern w:val="2"/>
            <w:sz w:val="24"/>
            <w:szCs w:val="24"/>
            <w14:ligatures w14:val="standardContextual"/>
          </w:rPr>
          <w:tab/>
        </w:r>
        <w:r w:rsidRPr="00AD298C">
          <w:rPr>
            <w:rStyle w:val="Lienhypertexte"/>
            <w:noProof/>
          </w:rPr>
          <w:t>Description</w:t>
        </w:r>
        <w:r>
          <w:rPr>
            <w:noProof/>
            <w:webHidden/>
          </w:rPr>
          <w:tab/>
        </w:r>
        <w:r>
          <w:rPr>
            <w:noProof/>
            <w:webHidden/>
          </w:rPr>
          <w:fldChar w:fldCharType="begin"/>
        </w:r>
        <w:r>
          <w:rPr>
            <w:noProof/>
            <w:webHidden/>
          </w:rPr>
          <w:instrText xml:space="preserve"> PAGEREF _Toc161335543 \h </w:instrText>
        </w:r>
        <w:r>
          <w:rPr>
            <w:noProof/>
            <w:webHidden/>
          </w:rPr>
        </w:r>
        <w:r>
          <w:rPr>
            <w:noProof/>
            <w:webHidden/>
          </w:rPr>
          <w:fldChar w:fldCharType="separate"/>
        </w:r>
        <w:r>
          <w:rPr>
            <w:noProof/>
            <w:webHidden/>
          </w:rPr>
          <w:t>4</w:t>
        </w:r>
        <w:r>
          <w:rPr>
            <w:noProof/>
            <w:webHidden/>
          </w:rPr>
          <w:fldChar w:fldCharType="end"/>
        </w:r>
      </w:hyperlink>
    </w:p>
    <w:p w14:paraId="67CFA6E1" w14:textId="35C85E51"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4" w:history="1">
        <w:r w:rsidRPr="00AD298C">
          <w:rPr>
            <w:rStyle w:val="Lienhypertexte"/>
            <w:noProof/>
          </w:rPr>
          <w:t>1.3</w:t>
        </w:r>
        <w:r>
          <w:rPr>
            <w:rFonts w:eastAsiaTheme="minorEastAsia" w:cstheme="minorBidi"/>
            <w:smallCaps w:val="0"/>
            <w:noProof/>
            <w:kern w:val="2"/>
            <w:sz w:val="24"/>
            <w:szCs w:val="24"/>
            <w14:ligatures w14:val="standardContextual"/>
          </w:rPr>
          <w:tab/>
        </w:r>
        <w:r w:rsidRPr="00AD298C">
          <w:rPr>
            <w:rStyle w:val="Lienhypertexte"/>
            <w:noProof/>
          </w:rPr>
          <w:t>Matériel et logiciels à disposition</w:t>
        </w:r>
        <w:r>
          <w:rPr>
            <w:noProof/>
            <w:webHidden/>
          </w:rPr>
          <w:tab/>
        </w:r>
        <w:r>
          <w:rPr>
            <w:noProof/>
            <w:webHidden/>
          </w:rPr>
          <w:fldChar w:fldCharType="begin"/>
        </w:r>
        <w:r>
          <w:rPr>
            <w:noProof/>
            <w:webHidden/>
          </w:rPr>
          <w:instrText xml:space="preserve"> PAGEREF _Toc161335544 \h </w:instrText>
        </w:r>
        <w:r>
          <w:rPr>
            <w:noProof/>
            <w:webHidden/>
          </w:rPr>
        </w:r>
        <w:r>
          <w:rPr>
            <w:noProof/>
            <w:webHidden/>
          </w:rPr>
          <w:fldChar w:fldCharType="separate"/>
        </w:r>
        <w:r>
          <w:rPr>
            <w:noProof/>
            <w:webHidden/>
          </w:rPr>
          <w:t>4</w:t>
        </w:r>
        <w:r>
          <w:rPr>
            <w:noProof/>
            <w:webHidden/>
          </w:rPr>
          <w:fldChar w:fldCharType="end"/>
        </w:r>
      </w:hyperlink>
    </w:p>
    <w:p w14:paraId="2441F8AE" w14:textId="539FBBB5"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5" w:history="1">
        <w:r w:rsidRPr="00AD298C">
          <w:rPr>
            <w:rStyle w:val="Lienhypertexte"/>
            <w:noProof/>
          </w:rPr>
          <w:t>1.4</w:t>
        </w:r>
        <w:r>
          <w:rPr>
            <w:rFonts w:eastAsiaTheme="minorEastAsia" w:cstheme="minorBidi"/>
            <w:smallCaps w:val="0"/>
            <w:noProof/>
            <w:kern w:val="2"/>
            <w:sz w:val="24"/>
            <w:szCs w:val="24"/>
            <w14:ligatures w14:val="standardContextual"/>
          </w:rPr>
          <w:tab/>
        </w:r>
        <w:r w:rsidRPr="00AD298C">
          <w:rPr>
            <w:rStyle w:val="Lienhypertexte"/>
            <w:noProof/>
          </w:rPr>
          <w:t>Prérequis</w:t>
        </w:r>
        <w:r>
          <w:rPr>
            <w:noProof/>
            <w:webHidden/>
          </w:rPr>
          <w:tab/>
        </w:r>
        <w:r>
          <w:rPr>
            <w:noProof/>
            <w:webHidden/>
          </w:rPr>
          <w:fldChar w:fldCharType="begin"/>
        </w:r>
        <w:r>
          <w:rPr>
            <w:noProof/>
            <w:webHidden/>
          </w:rPr>
          <w:instrText xml:space="preserve"> PAGEREF _Toc161335545 \h </w:instrText>
        </w:r>
        <w:r>
          <w:rPr>
            <w:noProof/>
            <w:webHidden/>
          </w:rPr>
        </w:r>
        <w:r>
          <w:rPr>
            <w:noProof/>
            <w:webHidden/>
          </w:rPr>
          <w:fldChar w:fldCharType="separate"/>
        </w:r>
        <w:r>
          <w:rPr>
            <w:noProof/>
            <w:webHidden/>
          </w:rPr>
          <w:t>4</w:t>
        </w:r>
        <w:r>
          <w:rPr>
            <w:noProof/>
            <w:webHidden/>
          </w:rPr>
          <w:fldChar w:fldCharType="end"/>
        </w:r>
      </w:hyperlink>
    </w:p>
    <w:p w14:paraId="11EDF71E" w14:textId="18745D40"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6" w:history="1">
        <w:r w:rsidRPr="00AD298C">
          <w:rPr>
            <w:rStyle w:val="Lienhypertexte"/>
            <w:noProof/>
          </w:rPr>
          <w:t>1.5</w:t>
        </w:r>
        <w:r>
          <w:rPr>
            <w:rFonts w:eastAsiaTheme="minorEastAsia" w:cstheme="minorBidi"/>
            <w:smallCaps w:val="0"/>
            <w:noProof/>
            <w:kern w:val="2"/>
            <w:sz w:val="24"/>
            <w:szCs w:val="24"/>
            <w14:ligatures w14:val="standardContextual"/>
          </w:rPr>
          <w:tab/>
        </w:r>
        <w:r w:rsidRPr="00AD298C">
          <w:rPr>
            <w:rStyle w:val="Lienhypertexte"/>
            <w:noProof/>
          </w:rPr>
          <w:t>Cahier des charges</w:t>
        </w:r>
        <w:r>
          <w:rPr>
            <w:noProof/>
            <w:webHidden/>
          </w:rPr>
          <w:tab/>
        </w:r>
        <w:r>
          <w:rPr>
            <w:noProof/>
            <w:webHidden/>
          </w:rPr>
          <w:fldChar w:fldCharType="begin"/>
        </w:r>
        <w:r>
          <w:rPr>
            <w:noProof/>
            <w:webHidden/>
          </w:rPr>
          <w:instrText xml:space="preserve"> PAGEREF _Toc161335546 \h </w:instrText>
        </w:r>
        <w:r>
          <w:rPr>
            <w:noProof/>
            <w:webHidden/>
          </w:rPr>
        </w:r>
        <w:r>
          <w:rPr>
            <w:noProof/>
            <w:webHidden/>
          </w:rPr>
          <w:fldChar w:fldCharType="separate"/>
        </w:r>
        <w:r>
          <w:rPr>
            <w:noProof/>
            <w:webHidden/>
          </w:rPr>
          <w:t>4</w:t>
        </w:r>
        <w:r>
          <w:rPr>
            <w:noProof/>
            <w:webHidden/>
          </w:rPr>
          <w:fldChar w:fldCharType="end"/>
        </w:r>
      </w:hyperlink>
    </w:p>
    <w:p w14:paraId="712DED72" w14:textId="32DC2037"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7" w:history="1">
        <w:r w:rsidRPr="00AD298C">
          <w:rPr>
            <w:rStyle w:val="Lienhypertexte"/>
            <w:noProof/>
          </w:rPr>
          <w:t>1.5.1</w:t>
        </w:r>
        <w:r>
          <w:rPr>
            <w:rFonts w:eastAsiaTheme="minorEastAsia" w:cstheme="minorBidi"/>
            <w:i w:val="0"/>
            <w:iCs w:val="0"/>
            <w:noProof/>
            <w:kern w:val="2"/>
            <w:sz w:val="24"/>
            <w:szCs w:val="24"/>
            <w14:ligatures w14:val="standardContextual"/>
          </w:rPr>
          <w:tab/>
        </w:r>
        <w:r w:rsidRPr="00AD298C">
          <w:rPr>
            <w:rStyle w:val="Lienhypertexte"/>
            <w:noProof/>
          </w:rPr>
          <w:t>Objectifs et portée du projet</w:t>
        </w:r>
        <w:r>
          <w:rPr>
            <w:noProof/>
            <w:webHidden/>
          </w:rPr>
          <w:tab/>
        </w:r>
        <w:r>
          <w:rPr>
            <w:noProof/>
            <w:webHidden/>
          </w:rPr>
          <w:fldChar w:fldCharType="begin"/>
        </w:r>
        <w:r>
          <w:rPr>
            <w:noProof/>
            <w:webHidden/>
          </w:rPr>
          <w:instrText xml:space="preserve"> PAGEREF _Toc161335547 \h </w:instrText>
        </w:r>
        <w:r>
          <w:rPr>
            <w:noProof/>
            <w:webHidden/>
          </w:rPr>
        </w:r>
        <w:r>
          <w:rPr>
            <w:noProof/>
            <w:webHidden/>
          </w:rPr>
          <w:fldChar w:fldCharType="separate"/>
        </w:r>
        <w:r>
          <w:rPr>
            <w:noProof/>
            <w:webHidden/>
          </w:rPr>
          <w:t>4</w:t>
        </w:r>
        <w:r>
          <w:rPr>
            <w:noProof/>
            <w:webHidden/>
          </w:rPr>
          <w:fldChar w:fldCharType="end"/>
        </w:r>
      </w:hyperlink>
    </w:p>
    <w:p w14:paraId="09FB2D6C" w14:textId="3A0B4C9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8" w:history="1">
        <w:r w:rsidRPr="00AD298C">
          <w:rPr>
            <w:rStyle w:val="Lienhypertexte"/>
            <w:noProof/>
          </w:rPr>
          <w:t>1.5.2</w:t>
        </w:r>
        <w:r>
          <w:rPr>
            <w:rFonts w:eastAsiaTheme="minorEastAsia" w:cstheme="minorBidi"/>
            <w:i w:val="0"/>
            <w:iCs w:val="0"/>
            <w:noProof/>
            <w:kern w:val="2"/>
            <w:sz w:val="24"/>
            <w:szCs w:val="24"/>
            <w14:ligatures w14:val="standardContextual"/>
          </w:rPr>
          <w:tab/>
        </w:r>
        <w:r w:rsidRPr="00AD298C">
          <w:rPr>
            <w:rStyle w:val="Lienhypertexte"/>
            <w:noProof/>
          </w:rPr>
          <w:t>Caractéristiques des utilisateurs et impacts</w:t>
        </w:r>
        <w:r>
          <w:rPr>
            <w:noProof/>
            <w:webHidden/>
          </w:rPr>
          <w:tab/>
        </w:r>
        <w:r>
          <w:rPr>
            <w:noProof/>
            <w:webHidden/>
          </w:rPr>
          <w:fldChar w:fldCharType="begin"/>
        </w:r>
        <w:r>
          <w:rPr>
            <w:noProof/>
            <w:webHidden/>
          </w:rPr>
          <w:instrText xml:space="preserve"> PAGEREF _Toc161335548 \h </w:instrText>
        </w:r>
        <w:r>
          <w:rPr>
            <w:noProof/>
            <w:webHidden/>
          </w:rPr>
        </w:r>
        <w:r>
          <w:rPr>
            <w:noProof/>
            <w:webHidden/>
          </w:rPr>
          <w:fldChar w:fldCharType="separate"/>
        </w:r>
        <w:r>
          <w:rPr>
            <w:noProof/>
            <w:webHidden/>
          </w:rPr>
          <w:t>5</w:t>
        </w:r>
        <w:r>
          <w:rPr>
            <w:noProof/>
            <w:webHidden/>
          </w:rPr>
          <w:fldChar w:fldCharType="end"/>
        </w:r>
      </w:hyperlink>
    </w:p>
    <w:p w14:paraId="040A3738" w14:textId="2356AC8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9" w:history="1">
        <w:r w:rsidRPr="00AD298C">
          <w:rPr>
            <w:rStyle w:val="Lienhypertexte"/>
            <w:noProof/>
          </w:rPr>
          <w:t>1.5.3</w:t>
        </w:r>
        <w:r>
          <w:rPr>
            <w:rFonts w:eastAsiaTheme="minorEastAsia" w:cstheme="minorBidi"/>
            <w:i w:val="0"/>
            <w:iCs w:val="0"/>
            <w:noProof/>
            <w:kern w:val="2"/>
            <w:sz w:val="24"/>
            <w:szCs w:val="24"/>
            <w14:ligatures w14:val="standardContextual"/>
          </w:rPr>
          <w:tab/>
        </w:r>
        <w:r w:rsidRPr="00AD298C">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_Toc161335549 \h </w:instrText>
        </w:r>
        <w:r>
          <w:rPr>
            <w:noProof/>
            <w:webHidden/>
          </w:rPr>
        </w:r>
        <w:r>
          <w:rPr>
            <w:noProof/>
            <w:webHidden/>
          </w:rPr>
          <w:fldChar w:fldCharType="separate"/>
        </w:r>
        <w:r>
          <w:rPr>
            <w:noProof/>
            <w:webHidden/>
          </w:rPr>
          <w:t>5</w:t>
        </w:r>
        <w:r>
          <w:rPr>
            <w:noProof/>
            <w:webHidden/>
          </w:rPr>
          <w:fldChar w:fldCharType="end"/>
        </w:r>
      </w:hyperlink>
    </w:p>
    <w:p w14:paraId="16F50E8D" w14:textId="6B41B734"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50" w:history="1">
        <w:r w:rsidRPr="00AD298C">
          <w:rPr>
            <w:rStyle w:val="Lienhypertexte"/>
            <w:noProof/>
          </w:rPr>
          <w:t>2</w:t>
        </w:r>
        <w:r>
          <w:rPr>
            <w:rFonts w:eastAsiaTheme="minorEastAsia" w:cstheme="minorBidi"/>
            <w:b w:val="0"/>
            <w:bCs w:val="0"/>
            <w:caps w:val="0"/>
            <w:noProof/>
            <w:kern w:val="2"/>
            <w:sz w:val="24"/>
            <w:szCs w:val="24"/>
            <w14:ligatures w14:val="standardContextual"/>
          </w:rPr>
          <w:tab/>
        </w:r>
        <w:r w:rsidRPr="00AD298C">
          <w:rPr>
            <w:rStyle w:val="Lienhypertexte"/>
            <w:noProof/>
          </w:rPr>
          <w:t>Planification Initiale</w:t>
        </w:r>
        <w:r>
          <w:rPr>
            <w:noProof/>
            <w:webHidden/>
          </w:rPr>
          <w:tab/>
        </w:r>
        <w:r>
          <w:rPr>
            <w:noProof/>
            <w:webHidden/>
          </w:rPr>
          <w:fldChar w:fldCharType="begin"/>
        </w:r>
        <w:r>
          <w:rPr>
            <w:noProof/>
            <w:webHidden/>
          </w:rPr>
          <w:instrText xml:space="preserve"> PAGEREF _Toc161335550 \h </w:instrText>
        </w:r>
        <w:r>
          <w:rPr>
            <w:noProof/>
            <w:webHidden/>
          </w:rPr>
        </w:r>
        <w:r>
          <w:rPr>
            <w:noProof/>
            <w:webHidden/>
          </w:rPr>
          <w:fldChar w:fldCharType="separate"/>
        </w:r>
        <w:r>
          <w:rPr>
            <w:noProof/>
            <w:webHidden/>
          </w:rPr>
          <w:t>5</w:t>
        </w:r>
        <w:r>
          <w:rPr>
            <w:noProof/>
            <w:webHidden/>
          </w:rPr>
          <w:fldChar w:fldCharType="end"/>
        </w:r>
      </w:hyperlink>
    </w:p>
    <w:p w14:paraId="523BFB55" w14:textId="4800A391"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51" w:history="1">
        <w:r w:rsidRPr="00AD298C">
          <w:rPr>
            <w:rStyle w:val="Lienhypertexte"/>
            <w:noProof/>
          </w:rPr>
          <w:t>3</w:t>
        </w:r>
        <w:r>
          <w:rPr>
            <w:rFonts w:eastAsiaTheme="minorEastAsia" w:cstheme="minorBidi"/>
            <w:b w:val="0"/>
            <w:bCs w:val="0"/>
            <w:caps w:val="0"/>
            <w:noProof/>
            <w:kern w:val="2"/>
            <w:sz w:val="24"/>
            <w:szCs w:val="24"/>
            <w14:ligatures w14:val="standardContextual"/>
          </w:rPr>
          <w:tab/>
        </w:r>
        <w:r w:rsidRPr="00AD298C">
          <w:rPr>
            <w:rStyle w:val="Lienhypertexte"/>
            <w:noProof/>
          </w:rPr>
          <w:t>Analyse fonctionnelle</w:t>
        </w:r>
        <w:r>
          <w:rPr>
            <w:noProof/>
            <w:webHidden/>
          </w:rPr>
          <w:tab/>
        </w:r>
        <w:r>
          <w:rPr>
            <w:noProof/>
            <w:webHidden/>
          </w:rPr>
          <w:fldChar w:fldCharType="begin"/>
        </w:r>
        <w:r>
          <w:rPr>
            <w:noProof/>
            <w:webHidden/>
          </w:rPr>
          <w:instrText xml:space="preserve"> PAGEREF _Toc161335551 \h </w:instrText>
        </w:r>
        <w:r>
          <w:rPr>
            <w:noProof/>
            <w:webHidden/>
          </w:rPr>
        </w:r>
        <w:r>
          <w:rPr>
            <w:noProof/>
            <w:webHidden/>
          </w:rPr>
          <w:fldChar w:fldCharType="separate"/>
        </w:r>
        <w:r>
          <w:rPr>
            <w:noProof/>
            <w:webHidden/>
          </w:rPr>
          <w:t>6</w:t>
        </w:r>
        <w:r>
          <w:rPr>
            <w:noProof/>
            <w:webHidden/>
          </w:rPr>
          <w:fldChar w:fldCharType="end"/>
        </w:r>
      </w:hyperlink>
    </w:p>
    <w:p w14:paraId="6225C9FD" w14:textId="0D07E50F"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2" w:history="1">
        <w:r w:rsidRPr="00AD298C">
          <w:rPr>
            <w:rStyle w:val="Lienhypertexte"/>
            <w:noProof/>
          </w:rPr>
          <w:t>3.1.1</w:t>
        </w:r>
        <w:r>
          <w:rPr>
            <w:rFonts w:eastAsiaTheme="minorEastAsia" w:cstheme="minorBidi"/>
            <w:i w:val="0"/>
            <w:iCs w:val="0"/>
            <w:noProof/>
            <w:kern w:val="2"/>
            <w:sz w:val="24"/>
            <w:szCs w:val="24"/>
            <w14:ligatures w14:val="standardContextual"/>
          </w:rPr>
          <w:tab/>
        </w:r>
        <w:r w:rsidRPr="00AD298C">
          <w:rPr>
            <w:rStyle w:val="Lienhypertexte"/>
            <w:noProof/>
          </w:rPr>
          <w:t>Salle de sport</w:t>
        </w:r>
        <w:r>
          <w:rPr>
            <w:noProof/>
            <w:webHidden/>
          </w:rPr>
          <w:tab/>
        </w:r>
        <w:r>
          <w:rPr>
            <w:noProof/>
            <w:webHidden/>
          </w:rPr>
          <w:fldChar w:fldCharType="begin"/>
        </w:r>
        <w:r>
          <w:rPr>
            <w:noProof/>
            <w:webHidden/>
          </w:rPr>
          <w:instrText xml:space="preserve"> PAGEREF _Toc161335552 \h </w:instrText>
        </w:r>
        <w:r>
          <w:rPr>
            <w:noProof/>
            <w:webHidden/>
          </w:rPr>
        </w:r>
        <w:r>
          <w:rPr>
            <w:noProof/>
            <w:webHidden/>
          </w:rPr>
          <w:fldChar w:fldCharType="separate"/>
        </w:r>
        <w:r>
          <w:rPr>
            <w:noProof/>
            <w:webHidden/>
          </w:rPr>
          <w:t>6</w:t>
        </w:r>
        <w:r>
          <w:rPr>
            <w:noProof/>
            <w:webHidden/>
          </w:rPr>
          <w:fldChar w:fldCharType="end"/>
        </w:r>
      </w:hyperlink>
    </w:p>
    <w:p w14:paraId="5EC2CE24" w14:textId="03538D9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3" w:history="1">
        <w:r w:rsidRPr="00AD298C">
          <w:rPr>
            <w:rStyle w:val="Lienhypertexte"/>
            <w:noProof/>
          </w:rPr>
          <w:t>3.1.2</w:t>
        </w:r>
        <w:r>
          <w:rPr>
            <w:rFonts w:eastAsiaTheme="minorEastAsia" w:cstheme="minorBidi"/>
            <w:i w:val="0"/>
            <w:iCs w:val="0"/>
            <w:noProof/>
            <w:kern w:val="2"/>
            <w:sz w:val="24"/>
            <w:szCs w:val="24"/>
            <w14:ligatures w14:val="standardContextual"/>
          </w:rPr>
          <w:tab/>
        </w:r>
        <w:r w:rsidRPr="00AD298C">
          <w:rPr>
            <w:rStyle w:val="Lienhypertexte"/>
            <w:noProof/>
          </w:rPr>
          <w:t>Accueil</w:t>
        </w:r>
        <w:r>
          <w:rPr>
            <w:noProof/>
            <w:webHidden/>
          </w:rPr>
          <w:tab/>
        </w:r>
        <w:r>
          <w:rPr>
            <w:noProof/>
            <w:webHidden/>
          </w:rPr>
          <w:fldChar w:fldCharType="begin"/>
        </w:r>
        <w:r>
          <w:rPr>
            <w:noProof/>
            <w:webHidden/>
          </w:rPr>
          <w:instrText xml:space="preserve"> PAGEREF _Toc161335553 \h </w:instrText>
        </w:r>
        <w:r>
          <w:rPr>
            <w:noProof/>
            <w:webHidden/>
          </w:rPr>
        </w:r>
        <w:r>
          <w:rPr>
            <w:noProof/>
            <w:webHidden/>
          </w:rPr>
          <w:fldChar w:fldCharType="separate"/>
        </w:r>
        <w:r>
          <w:rPr>
            <w:noProof/>
            <w:webHidden/>
          </w:rPr>
          <w:t>6</w:t>
        </w:r>
        <w:r>
          <w:rPr>
            <w:noProof/>
            <w:webHidden/>
          </w:rPr>
          <w:fldChar w:fldCharType="end"/>
        </w:r>
      </w:hyperlink>
    </w:p>
    <w:p w14:paraId="726B361C" w14:textId="5A5770F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4" w:history="1">
        <w:r w:rsidRPr="00AD298C">
          <w:rPr>
            <w:rStyle w:val="Lienhypertexte"/>
            <w:noProof/>
          </w:rPr>
          <w:t>3.1.3</w:t>
        </w:r>
        <w:r>
          <w:rPr>
            <w:rFonts w:eastAsiaTheme="minorEastAsia" w:cstheme="minorBidi"/>
            <w:i w:val="0"/>
            <w:iCs w:val="0"/>
            <w:noProof/>
            <w:kern w:val="2"/>
            <w:sz w:val="24"/>
            <w:szCs w:val="24"/>
            <w14:ligatures w14:val="standardContextual"/>
          </w:rPr>
          <w:tab/>
        </w:r>
        <w:r w:rsidRPr="00AD298C">
          <w:rPr>
            <w:rStyle w:val="Lienhypertexte"/>
            <w:noProof/>
          </w:rPr>
          <w:t>Salle du Personnel</w:t>
        </w:r>
        <w:r>
          <w:rPr>
            <w:noProof/>
            <w:webHidden/>
          </w:rPr>
          <w:tab/>
        </w:r>
        <w:r>
          <w:rPr>
            <w:noProof/>
            <w:webHidden/>
          </w:rPr>
          <w:fldChar w:fldCharType="begin"/>
        </w:r>
        <w:r>
          <w:rPr>
            <w:noProof/>
            <w:webHidden/>
          </w:rPr>
          <w:instrText xml:space="preserve"> PAGEREF _Toc161335554 \h </w:instrText>
        </w:r>
        <w:r>
          <w:rPr>
            <w:noProof/>
            <w:webHidden/>
          </w:rPr>
        </w:r>
        <w:r>
          <w:rPr>
            <w:noProof/>
            <w:webHidden/>
          </w:rPr>
          <w:fldChar w:fldCharType="separate"/>
        </w:r>
        <w:r>
          <w:rPr>
            <w:noProof/>
            <w:webHidden/>
          </w:rPr>
          <w:t>7</w:t>
        </w:r>
        <w:r>
          <w:rPr>
            <w:noProof/>
            <w:webHidden/>
          </w:rPr>
          <w:fldChar w:fldCharType="end"/>
        </w:r>
      </w:hyperlink>
    </w:p>
    <w:p w14:paraId="1607B3C1" w14:textId="150792BD"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5" w:history="1">
        <w:r w:rsidRPr="00AD298C">
          <w:rPr>
            <w:rStyle w:val="Lienhypertexte"/>
            <w:noProof/>
          </w:rPr>
          <w:t>3.1.4</w:t>
        </w:r>
        <w:r>
          <w:rPr>
            <w:rFonts w:eastAsiaTheme="minorEastAsia" w:cstheme="minorBidi"/>
            <w:i w:val="0"/>
            <w:iCs w:val="0"/>
            <w:noProof/>
            <w:kern w:val="2"/>
            <w:sz w:val="24"/>
            <w:szCs w:val="24"/>
            <w14:ligatures w14:val="standardContextual"/>
          </w:rPr>
          <w:tab/>
        </w:r>
        <w:r w:rsidRPr="00AD298C">
          <w:rPr>
            <w:rStyle w:val="Lienhypertexte"/>
            <w:noProof/>
          </w:rPr>
          <w:t>Salle d'hôtel</w:t>
        </w:r>
        <w:r>
          <w:rPr>
            <w:noProof/>
            <w:webHidden/>
          </w:rPr>
          <w:tab/>
        </w:r>
        <w:r>
          <w:rPr>
            <w:noProof/>
            <w:webHidden/>
          </w:rPr>
          <w:fldChar w:fldCharType="begin"/>
        </w:r>
        <w:r>
          <w:rPr>
            <w:noProof/>
            <w:webHidden/>
          </w:rPr>
          <w:instrText xml:space="preserve"> PAGEREF _Toc161335555 \h </w:instrText>
        </w:r>
        <w:r>
          <w:rPr>
            <w:noProof/>
            <w:webHidden/>
          </w:rPr>
        </w:r>
        <w:r>
          <w:rPr>
            <w:noProof/>
            <w:webHidden/>
          </w:rPr>
          <w:fldChar w:fldCharType="separate"/>
        </w:r>
        <w:r>
          <w:rPr>
            <w:noProof/>
            <w:webHidden/>
          </w:rPr>
          <w:t>7</w:t>
        </w:r>
        <w:r>
          <w:rPr>
            <w:noProof/>
            <w:webHidden/>
          </w:rPr>
          <w:fldChar w:fldCharType="end"/>
        </w:r>
      </w:hyperlink>
    </w:p>
    <w:p w14:paraId="4087B606" w14:textId="25CB67CB"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6" w:history="1">
        <w:r w:rsidRPr="00AD298C">
          <w:rPr>
            <w:rStyle w:val="Lienhypertexte"/>
            <w:noProof/>
          </w:rPr>
          <w:t>3.1.5</w:t>
        </w:r>
        <w:r>
          <w:rPr>
            <w:rFonts w:eastAsiaTheme="minorEastAsia" w:cstheme="minorBidi"/>
            <w:i w:val="0"/>
            <w:iCs w:val="0"/>
            <w:noProof/>
            <w:kern w:val="2"/>
            <w:sz w:val="24"/>
            <w:szCs w:val="24"/>
            <w14:ligatures w14:val="standardContextual"/>
          </w:rPr>
          <w:tab/>
        </w:r>
        <w:r w:rsidRPr="00AD298C">
          <w:rPr>
            <w:rStyle w:val="Lienhypertexte"/>
            <w:noProof/>
          </w:rPr>
          <w:t>Chambre d'hôtel - 1</w:t>
        </w:r>
        <w:r>
          <w:rPr>
            <w:noProof/>
            <w:webHidden/>
          </w:rPr>
          <w:tab/>
        </w:r>
        <w:r>
          <w:rPr>
            <w:noProof/>
            <w:webHidden/>
          </w:rPr>
          <w:fldChar w:fldCharType="begin"/>
        </w:r>
        <w:r>
          <w:rPr>
            <w:noProof/>
            <w:webHidden/>
          </w:rPr>
          <w:instrText xml:space="preserve"> PAGEREF _Toc161335556 \h </w:instrText>
        </w:r>
        <w:r>
          <w:rPr>
            <w:noProof/>
            <w:webHidden/>
          </w:rPr>
        </w:r>
        <w:r>
          <w:rPr>
            <w:noProof/>
            <w:webHidden/>
          </w:rPr>
          <w:fldChar w:fldCharType="separate"/>
        </w:r>
        <w:r>
          <w:rPr>
            <w:noProof/>
            <w:webHidden/>
          </w:rPr>
          <w:t>8</w:t>
        </w:r>
        <w:r>
          <w:rPr>
            <w:noProof/>
            <w:webHidden/>
          </w:rPr>
          <w:fldChar w:fldCharType="end"/>
        </w:r>
      </w:hyperlink>
    </w:p>
    <w:p w14:paraId="315EE5E3" w14:textId="1E668DC9"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7" w:history="1">
        <w:r w:rsidRPr="00AD298C">
          <w:rPr>
            <w:rStyle w:val="Lienhypertexte"/>
            <w:noProof/>
          </w:rPr>
          <w:t>3.1.6</w:t>
        </w:r>
        <w:r>
          <w:rPr>
            <w:rFonts w:eastAsiaTheme="minorEastAsia" w:cstheme="minorBidi"/>
            <w:i w:val="0"/>
            <w:iCs w:val="0"/>
            <w:noProof/>
            <w:kern w:val="2"/>
            <w:sz w:val="24"/>
            <w:szCs w:val="24"/>
            <w14:ligatures w14:val="standardContextual"/>
          </w:rPr>
          <w:tab/>
        </w:r>
        <w:r w:rsidRPr="00AD298C">
          <w:rPr>
            <w:rStyle w:val="Lienhypertexte"/>
            <w:noProof/>
          </w:rPr>
          <w:t>Couloir</w:t>
        </w:r>
        <w:r>
          <w:rPr>
            <w:noProof/>
            <w:webHidden/>
          </w:rPr>
          <w:tab/>
        </w:r>
        <w:r>
          <w:rPr>
            <w:noProof/>
            <w:webHidden/>
          </w:rPr>
          <w:fldChar w:fldCharType="begin"/>
        </w:r>
        <w:r>
          <w:rPr>
            <w:noProof/>
            <w:webHidden/>
          </w:rPr>
          <w:instrText xml:space="preserve"> PAGEREF _Toc161335557 \h </w:instrText>
        </w:r>
        <w:r>
          <w:rPr>
            <w:noProof/>
            <w:webHidden/>
          </w:rPr>
        </w:r>
        <w:r>
          <w:rPr>
            <w:noProof/>
            <w:webHidden/>
          </w:rPr>
          <w:fldChar w:fldCharType="separate"/>
        </w:r>
        <w:r>
          <w:rPr>
            <w:noProof/>
            <w:webHidden/>
          </w:rPr>
          <w:t>8</w:t>
        </w:r>
        <w:r>
          <w:rPr>
            <w:noProof/>
            <w:webHidden/>
          </w:rPr>
          <w:fldChar w:fldCharType="end"/>
        </w:r>
      </w:hyperlink>
    </w:p>
    <w:p w14:paraId="20A609E9" w14:textId="271EDB3F"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8" w:history="1">
        <w:r w:rsidRPr="00AD298C">
          <w:rPr>
            <w:rStyle w:val="Lienhypertexte"/>
            <w:noProof/>
          </w:rPr>
          <w:t>3.1.7</w:t>
        </w:r>
        <w:r>
          <w:rPr>
            <w:rFonts w:eastAsiaTheme="minorEastAsia" w:cstheme="minorBidi"/>
            <w:i w:val="0"/>
            <w:iCs w:val="0"/>
            <w:noProof/>
            <w:kern w:val="2"/>
            <w:sz w:val="24"/>
            <w:szCs w:val="24"/>
            <w14:ligatures w14:val="standardContextual"/>
          </w:rPr>
          <w:tab/>
        </w:r>
        <w:r w:rsidRPr="00AD298C">
          <w:rPr>
            <w:rStyle w:val="Lienhypertexte"/>
            <w:noProof/>
          </w:rPr>
          <w:t>Karting</w:t>
        </w:r>
        <w:r>
          <w:rPr>
            <w:noProof/>
            <w:webHidden/>
          </w:rPr>
          <w:tab/>
        </w:r>
        <w:r>
          <w:rPr>
            <w:noProof/>
            <w:webHidden/>
          </w:rPr>
          <w:fldChar w:fldCharType="begin"/>
        </w:r>
        <w:r>
          <w:rPr>
            <w:noProof/>
            <w:webHidden/>
          </w:rPr>
          <w:instrText xml:space="preserve"> PAGEREF _Toc161335558 \h </w:instrText>
        </w:r>
        <w:r>
          <w:rPr>
            <w:noProof/>
            <w:webHidden/>
          </w:rPr>
        </w:r>
        <w:r>
          <w:rPr>
            <w:noProof/>
            <w:webHidden/>
          </w:rPr>
          <w:fldChar w:fldCharType="separate"/>
        </w:r>
        <w:r>
          <w:rPr>
            <w:noProof/>
            <w:webHidden/>
          </w:rPr>
          <w:t>9</w:t>
        </w:r>
        <w:r>
          <w:rPr>
            <w:noProof/>
            <w:webHidden/>
          </w:rPr>
          <w:fldChar w:fldCharType="end"/>
        </w:r>
      </w:hyperlink>
    </w:p>
    <w:p w14:paraId="1CD6FE52" w14:textId="21164C24"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9" w:history="1">
        <w:r w:rsidRPr="00AD298C">
          <w:rPr>
            <w:rStyle w:val="Lienhypertexte"/>
            <w:noProof/>
          </w:rPr>
          <w:t>3.1.8</w:t>
        </w:r>
        <w:r>
          <w:rPr>
            <w:rFonts w:eastAsiaTheme="minorEastAsia" w:cstheme="minorBidi"/>
            <w:i w:val="0"/>
            <w:iCs w:val="0"/>
            <w:noProof/>
            <w:kern w:val="2"/>
            <w:sz w:val="24"/>
            <w:szCs w:val="24"/>
            <w14:ligatures w14:val="standardContextual"/>
          </w:rPr>
          <w:tab/>
        </w:r>
        <w:r w:rsidRPr="00AD298C">
          <w:rPr>
            <w:rStyle w:val="Lienhypertexte"/>
            <w:noProof/>
          </w:rPr>
          <w:t>Piscine</w:t>
        </w:r>
        <w:r>
          <w:rPr>
            <w:noProof/>
            <w:webHidden/>
          </w:rPr>
          <w:tab/>
        </w:r>
        <w:r>
          <w:rPr>
            <w:noProof/>
            <w:webHidden/>
          </w:rPr>
          <w:fldChar w:fldCharType="begin"/>
        </w:r>
        <w:r>
          <w:rPr>
            <w:noProof/>
            <w:webHidden/>
          </w:rPr>
          <w:instrText xml:space="preserve"> PAGEREF _Toc161335559 \h </w:instrText>
        </w:r>
        <w:r>
          <w:rPr>
            <w:noProof/>
            <w:webHidden/>
          </w:rPr>
        </w:r>
        <w:r>
          <w:rPr>
            <w:noProof/>
            <w:webHidden/>
          </w:rPr>
          <w:fldChar w:fldCharType="separate"/>
        </w:r>
        <w:r>
          <w:rPr>
            <w:noProof/>
            <w:webHidden/>
          </w:rPr>
          <w:t>9</w:t>
        </w:r>
        <w:r>
          <w:rPr>
            <w:noProof/>
            <w:webHidden/>
          </w:rPr>
          <w:fldChar w:fldCharType="end"/>
        </w:r>
      </w:hyperlink>
    </w:p>
    <w:p w14:paraId="7EE75EFC" w14:textId="2D58C4A9"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0" w:history="1">
        <w:r w:rsidRPr="00AD298C">
          <w:rPr>
            <w:rStyle w:val="Lienhypertexte"/>
            <w:noProof/>
          </w:rPr>
          <w:t>3.1.9</w:t>
        </w:r>
        <w:r>
          <w:rPr>
            <w:rFonts w:eastAsiaTheme="minorEastAsia" w:cstheme="minorBidi"/>
            <w:i w:val="0"/>
            <w:iCs w:val="0"/>
            <w:noProof/>
            <w:kern w:val="2"/>
            <w:sz w:val="24"/>
            <w:szCs w:val="24"/>
            <w14:ligatures w14:val="standardContextual"/>
          </w:rPr>
          <w:tab/>
        </w:r>
        <w:r w:rsidRPr="00AD298C">
          <w:rPr>
            <w:rStyle w:val="Lienhypertexte"/>
            <w:noProof/>
          </w:rPr>
          <w:t>Restaurant</w:t>
        </w:r>
        <w:r>
          <w:rPr>
            <w:noProof/>
            <w:webHidden/>
          </w:rPr>
          <w:tab/>
        </w:r>
        <w:r>
          <w:rPr>
            <w:noProof/>
            <w:webHidden/>
          </w:rPr>
          <w:fldChar w:fldCharType="begin"/>
        </w:r>
        <w:r>
          <w:rPr>
            <w:noProof/>
            <w:webHidden/>
          </w:rPr>
          <w:instrText xml:space="preserve"> PAGEREF _Toc161335560 \h </w:instrText>
        </w:r>
        <w:r>
          <w:rPr>
            <w:noProof/>
            <w:webHidden/>
          </w:rPr>
        </w:r>
        <w:r>
          <w:rPr>
            <w:noProof/>
            <w:webHidden/>
          </w:rPr>
          <w:fldChar w:fldCharType="separate"/>
        </w:r>
        <w:r>
          <w:rPr>
            <w:noProof/>
            <w:webHidden/>
          </w:rPr>
          <w:t>10</w:t>
        </w:r>
        <w:r>
          <w:rPr>
            <w:noProof/>
            <w:webHidden/>
          </w:rPr>
          <w:fldChar w:fldCharType="end"/>
        </w:r>
      </w:hyperlink>
    </w:p>
    <w:p w14:paraId="0D33E987" w14:textId="47563235"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1" w:history="1">
        <w:r w:rsidRPr="00AD298C">
          <w:rPr>
            <w:rStyle w:val="Lienhypertexte"/>
            <w:noProof/>
          </w:rPr>
          <w:t>3.1.10</w:t>
        </w:r>
        <w:r>
          <w:rPr>
            <w:rFonts w:eastAsiaTheme="minorEastAsia" w:cstheme="minorBidi"/>
            <w:i w:val="0"/>
            <w:iCs w:val="0"/>
            <w:noProof/>
            <w:kern w:val="2"/>
            <w:sz w:val="24"/>
            <w:szCs w:val="24"/>
            <w14:ligatures w14:val="standardContextual"/>
          </w:rPr>
          <w:tab/>
        </w:r>
        <w:r w:rsidRPr="00AD298C">
          <w:rPr>
            <w:rStyle w:val="Lienhypertexte"/>
            <w:noProof/>
          </w:rPr>
          <w:t>Salle des repos</w:t>
        </w:r>
        <w:r>
          <w:rPr>
            <w:noProof/>
            <w:webHidden/>
          </w:rPr>
          <w:tab/>
        </w:r>
        <w:r>
          <w:rPr>
            <w:noProof/>
            <w:webHidden/>
          </w:rPr>
          <w:fldChar w:fldCharType="begin"/>
        </w:r>
        <w:r>
          <w:rPr>
            <w:noProof/>
            <w:webHidden/>
          </w:rPr>
          <w:instrText xml:space="preserve"> PAGEREF _Toc161335561 \h </w:instrText>
        </w:r>
        <w:r>
          <w:rPr>
            <w:noProof/>
            <w:webHidden/>
          </w:rPr>
        </w:r>
        <w:r>
          <w:rPr>
            <w:noProof/>
            <w:webHidden/>
          </w:rPr>
          <w:fldChar w:fldCharType="separate"/>
        </w:r>
        <w:r>
          <w:rPr>
            <w:noProof/>
            <w:webHidden/>
          </w:rPr>
          <w:t>10</w:t>
        </w:r>
        <w:r>
          <w:rPr>
            <w:noProof/>
            <w:webHidden/>
          </w:rPr>
          <w:fldChar w:fldCharType="end"/>
        </w:r>
      </w:hyperlink>
    </w:p>
    <w:p w14:paraId="1B929CD0" w14:textId="7927F5D8"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2" w:history="1">
        <w:r w:rsidRPr="00AD298C">
          <w:rPr>
            <w:rStyle w:val="Lienhypertexte"/>
            <w:noProof/>
          </w:rPr>
          <w:t>3.1.11</w:t>
        </w:r>
        <w:r>
          <w:rPr>
            <w:rFonts w:eastAsiaTheme="minorEastAsia" w:cstheme="minorBidi"/>
            <w:i w:val="0"/>
            <w:iCs w:val="0"/>
            <w:noProof/>
            <w:kern w:val="2"/>
            <w:sz w:val="24"/>
            <w:szCs w:val="24"/>
            <w14:ligatures w14:val="standardContextual"/>
          </w:rPr>
          <w:tab/>
        </w:r>
        <w:r w:rsidRPr="00AD298C">
          <w:rPr>
            <w:rStyle w:val="Lienhypertexte"/>
            <w:noProof/>
          </w:rPr>
          <w:t>Jardin</w:t>
        </w:r>
        <w:r>
          <w:rPr>
            <w:noProof/>
            <w:webHidden/>
          </w:rPr>
          <w:tab/>
        </w:r>
        <w:r>
          <w:rPr>
            <w:noProof/>
            <w:webHidden/>
          </w:rPr>
          <w:fldChar w:fldCharType="begin"/>
        </w:r>
        <w:r>
          <w:rPr>
            <w:noProof/>
            <w:webHidden/>
          </w:rPr>
          <w:instrText xml:space="preserve"> PAGEREF _Toc161335562 \h </w:instrText>
        </w:r>
        <w:r>
          <w:rPr>
            <w:noProof/>
            <w:webHidden/>
          </w:rPr>
        </w:r>
        <w:r>
          <w:rPr>
            <w:noProof/>
            <w:webHidden/>
          </w:rPr>
          <w:fldChar w:fldCharType="separate"/>
        </w:r>
        <w:r>
          <w:rPr>
            <w:noProof/>
            <w:webHidden/>
          </w:rPr>
          <w:t>10</w:t>
        </w:r>
        <w:r>
          <w:rPr>
            <w:noProof/>
            <w:webHidden/>
          </w:rPr>
          <w:fldChar w:fldCharType="end"/>
        </w:r>
      </w:hyperlink>
    </w:p>
    <w:p w14:paraId="629696F3" w14:textId="35B9514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3" w:history="1">
        <w:r w:rsidRPr="00AD298C">
          <w:rPr>
            <w:rStyle w:val="Lienhypertexte"/>
            <w:noProof/>
          </w:rPr>
          <w:t>3.1.12</w:t>
        </w:r>
        <w:r>
          <w:rPr>
            <w:rFonts w:eastAsiaTheme="minorEastAsia" w:cstheme="minorBidi"/>
            <w:i w:val="0"/>
            <w:iCs w:val="0"/>
            <w:noProof/>
            <w:kern w:val="2"/>
            <w:sz w:val="24"/>
            <w:szCs w:val="24"/>
            <w14:ligatures w14:val="standardContextual"/>
          </w:rPr>
          <w:tab/>
        </w:r>
        <w:r w:rsidRPr="00AD298C">
          <w:rPr>
            <w:rStyle w:val="Lienhypertexte"/>
            <w:noProof/>
          </w:rPr>
          <w:t>Bar</w:t>
        </w:r>
        <w:r>
          <w:rPr>
            <w:noProof/>
            <w:webHidden/>
          </w:rPr>
          <w:tab/>
        </w:r>
        <w:r>
          <w:rPr>
            <w:noProof/>
            <w:webHidden/>
          </w:rPr>
          <w:fldChar w:fldCharType="begin"/>
        </w:r>
        <w:r>
          <w:rPr>
            <w:noProof/>
            <w:webHidden/>
          </w:rPr>
          <w:instrText xml:space="preserve"> PAGEREF _Toc161335563 \h </w:instrText>
        </w:r>
        <w:r>
          <w:rPr>
            <w:noProof/>
            <w:webHidden/>
          </w:rPr>
        </w:r>
        <w:r>
          <w:rPr>
            <w:noProof/>
            <w:webHidden/>
          </w:rPr>
          <w:fldChar w:fldCharType="separate"/>
        </w:r>
        <w:r>
          <w:rPr>
            <w:noProof/>
            <w:webHidden/>
          </w:rPr>
          <w:t>11</w:t>
        </w:r>
        <w:r>
          <w:rPr>
            <w:noProof/>
            <w:webHidden/>
          </w:rPr>
          <w:fldChar w:fldCharType="end"/>
        </w:r>
      </w:hyperlink>
    </w:p>
    <w:p w14:paraId="4629DBBE" w14:textId="6DFA574C"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4" w:history="1">
        <w:r w:rsidRPr="00AD298C">
          <w:rPr>
            <w:rStyle w:val="Lienhypertexte"/>
            <w:noProof/>
          </w:rPr>
          <w:t>3.2</w:t>
        </w:r>
        <w:r>
          <w:rPr>
            <w:rFonts w:eastAsiaTheme="minorEastAsia" w:cstheme="minorBidi"/>
            <w:smallCaps w:val="0"/>
            <w:noProof/>
            <w:kern w:val="2"/>
            <w:sz w:val="24"/>
            <w:szCs w:val="24"/>
            <w14:ligatures w14:val="standardContextual"/>
          </w:rPr>
          <w:tab/>
        </w:r>
        <w:r w:rsidRPr="00AD298C">
          <w:rPr>
            <w:rStyle w:val="Lienhypertexte"/>
            <w:noProof/>
          </w:rPr>
          <w:t>Proposition</w:t>
        </w:r>
        <w:r>
          <w:rPr>
            <w:noProof/>
            <w:webHidden/>
          </w:rPr>
          <w:tab/>
        </w:r>
        <w:r>
          <w:rPr>
            <w:noProof/>
            <w:webHidden/>
          </w:rPr>
          <w:fldChar w:fldCharType="begin"/>
        </w:r>
        <w:r>
          <w:rPr>
            <w:noProof/>
            <w:webHidden/>
          </w:rPr>
          <w:instrText xml:space="preserve"> PAGEREF _Toc161335564 \h </w:instrText>
        </w:r>
        <w:r>
          <w:rPr>
            <w:noProof/>
            <w:webHidden/>
          </w:rPr>
        </w:r>
        <w:r>
          <w:rPr>
            <w:noProof/>
            <w:webHidden/>
          </w:rPr>
          <w:fldChar w:fldCharType="separate"/>
        </w:r>
        <w:r>
          <w:rPr>
            <w:noProof/>
            <w:webHidden/>
          </w:rPr>
          <w:t>11</w:t>
        </w:r>
        <w:r>
          <w:rPr>
            <w:noProof/>
            <w:webHidden/>
          </w:rPr>
          <w:fldChar w:fldCharType="end"/>
        </w:r>
      </w:hyperlink>
    </w:p>
    <w:p w14:paraId="4EDFDE57" w14:textId="545F4DB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5" w:history="1">
        <w:r w:rsidRPr="00AD298C">
          <w:rPr>
            <w:rStyle w:val="Lienhypertexte"/>
            <w:noProof/>
          </w:rPr>
          <w:t>3.2.1</w:t>
        </w:r>
        <w:r>
          <w:rPr>
            <w:rFonts w:eastAsiaTheme="minorEastAsia" w:cstheme="minorBidi"/>
            <w:i w:val="0"/>
            <w:iCs w:val="0"/>
            <w:noProof/>
            <w:kern w:val="2"/>
            <w:sz w:val="24"/>
            <w:szCs w:val="24"/>
            <w14:ligatures w14:val="standardContextual"/>
          </w:rPr>
          <w:tab/>
        </w:r>
        <w:r w:rsidRPr="00AD298C">
          <w:rPr>
            <w:rStyle w:val="Lienhypertexte"/>
            <w:noProof/>
          </w:rPr>
          <w:t>Cuisine</w:t>
        </w:r>
        <w:r>
          <w:rPr>
            <w:noProof/>
            <w:webHidden/>
          </w:rPr>
          <w:tab/>
        </w:r>
        <w:r>
          <w:rPr>
            <w:noProof/>
            <w:webHidden/>
          </w:rPr>
          <w:fldChar w:fldCharType="begin"/>
        </w:r>
        <w:r>
          <w:rPr>
            <w:noProof/>
            <w:webHidden/>
          </w:rPr>
          <w:instrText xml:space="preserve"> PAGEREF _Toc161335565 \h </w:instrText>
        </w:r>
        <w:r>
          <w:rPr>
            <w:noProof/>
            <w:webHidden/>
          </w:rPr>
        </w:r>
        <w:r>
          <w:rPr>
            <w:noProof/>
            <w:webHidden/>
          </w:rPr>
          <w:fldChar w:fldCharType="separate"/>
        </w:r>
        <w:r>
          <w:rPr>
            <w:noProof/>
            <w:webHidden/>
          </w:rPr>
          <w:t>11</w:t>
        </w:r>
        <w:r>
          <w:rPr>
            <w:noProof/>
            <w:webHidden/>
          </w:rPr>
          <w:fldChar w:fldCharType="end"/>
        </w:r>
      </w:hyperlink>
    </w:p>
    <w:p w14:paraId="7D619308" w14:textId="59BBF6A8"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6" w:history="1">
        <w:r w:rsidRPr="00AD298C">
          <w:rPr>
            <w:rStyle w:val="Lienhypertexte"/>
            <w:noProof/>
          </w:rPr>
          <w:t>3.2.1</w:t>
        </w:r>
        <w:r>
          <w:rPr>
            <w:rFonts w:eastAsiaTheme="minorEastAsia" w:cstheme="minorBidi"/>
            <w:i w:val="0"/>
            <w:iCs w:val="0"/>
            <w:noProof/>
            <w:kern w:val="2"/>
            <w:sz w:val="24"/>
            <w:szCs w:val="24"/>
            <w14:ligatures w14:val="standardContextual"/>
          </w:rPr>
          <w:tab/>
        </w:r>
        <w:r w:rsidRPr="00AD298C">
          <w:rPr>
            <w:rStyle w:val="Lienhypertexte"/>
            <w:noProof/>
          </w:rPr>
          <w:t>Comptoir</w:t>
        </w:r>
        <w:r>
          <w:rPr>
            <w:noProof/>
            <w:webHidden/>
          </w:rPr>
          <w:tab/>
        </w:r>
        <w:r>
          <w:rPr>
            <w:noProof/>
            <w:webHidden/>
          </w:rPr>
          <w:fldChar w:fldCharType="begin"/>
        </w:r>
        <w:r>
          <w:rPr>
            <w:noProof/>
            <w:webHidden/>
          </w:rPr>
          <w:instrText xml:space="preserve"> PAGEREF _Toc161335566 \h </w:instrText>
        </w:r>
        <w:r>
          <w:rPr>
            <w:noProof/>
            <w:webHidden/>
          </w:rPr>
        </w:r>
        <w:r>
          <w:rPr>
            <w:noProof/>
            <w:webHidden/>
          </w:rPr>
          <w:fldChar w:fldCharType="separate"/>
        </w:r>
        <w:r>
          <w:rPr>
            <w:noProof/>
            <w:webHidden/>
          </w:rPr>
          <w:t>11</w:t>
        </w:r>
        <w:r>
          <w:rPr>
            <w:noProof/>
            <w:webHidden/>
          </w:rPr>
          <w:fldChar w:fldCharType="end"/>
        </w:r>
      </w:hyperlink>
    </w:p>
    <w:p w14:paraId="23529B89" w14:textId="1F55A095"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67" w:history="1">
        <w:r w:rsidRPr="00AD298C">
          <w:rPr>
            <w:rStyle w:val="Lienhypertexte"/>
            <w:noProof/>
          </w:rPr>
          <w:t>4</w:t>
        </w:r>
        <w:r>
          <w:rPr>
            <w:rFonts w:eastAsiaTheme="minorEastAsia" w:cstheme="minorBidi"/>
            <w:b w:val="0"/>
            <w:bCs w:val="0"/>
            <w:caps w:val="0"/>
            <w:noProof/>
            <w:kern w:val="2"/>
            <w:sz w:val="24"/>
            <w:szCs w:val="24"/>
            <w14:ligatures w14:val="standardContextual"/>
          </w:rPr>
          <w:tab/>
        </w:r>
        <w:r w:rsidRPr="00AD298C">
          <w:rPr>
            <w:rStyle w:val="Lienhypertexte"/>
            <w:noProof/>
          </w:rPr>
          <w:t>Réalisation</w:t>
        </w:r>
        <w:r>
          <w:rPr>
            <w:noProof/>
            <w:webHidden/>
          </w:rPr>
          <w:tab/>
        </w:r>
        <w:r>
          <w:rPr>
            <w:noProof/>
            <w:webHidden/>
          </w:rPr>
          <w:fldChar w:fldCharType="begin"/>
        </w:r>
        <w:r>
          <w:rPr>
            <w:noProof/>
            <w:webHidden/>
          </w:rPr>
          <w:instrText xml:space="preserve"> PAGEREF _Toc161335567 \h </w:instrText>
        </w:r>
        <w:r>
          <w:rPr>
            <w:noProof/>
            <w:webHidden/>
          </w:rPr>
        </w:r>
        <w:r>
          <w:rPr>
            <w:noProof/>
            <w:webHidden/>
          </w:rPr>
          <w:fldChar w:fldCharType="separate"/>
        </w:r>
        <w:r>
          <w:rPr>
            <w:noProof/>
            <w:webHidden/>
          </w:rPr>
          <w:t>12</w:t>
        </w:r>
        <w:r>
          <w:rPr>
            <w:noProof/>
            <w:webHidden/>
          </w:rPr>
          <w:fldChar w:fldCharType="end"/>
        </w:r>
      </w:hyperlink>
    </w:p>
    <w:p w14:paraId="3325938A" w14:textId="117D6398"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8" w:history="1">
        <w:r w:rsidRPr="00AD298C">
          <w:rPr>
            <w:rStyle w:val="Lienhypertexte"/>
            <w:noProof/>
          </w:rPr>
          <w:t>4.1</w:t>
        </w:r>
        <w:r>
          <w:rPr>
            <w:rFonts w:eastAsiaTheme="minorEastAsia" w:cstheme="minorBidi"/>
            <w:smallCaps w:val="0"/>
            <w:noProof/>
            <w:kern w:val="2"/>
            <w:sz w:val="24"/>
            <w:szCs w:val="24"/>
            <w14:ligatures w14:val="standardContextual"/>
          </w:rPr>
          <w:tab/>
        </w:r>
        <w:r w:rsidRPr="00AD298C">
          <w:rPr>
            <w:rStyle w:val="Lienhypertexte"/>
            <w:noProof/>
          </w:rPr>
          <w:t>Installation de l’environnement de travail</w:t>
        </w:r>
        <w:r>
          <w:rPr>
            <w:noProof/>
            <w:webHidden/>
          </w:rPr>
          <w:tab/>
        </w:r>
        <w:r>
          <w:rPr>
            <w:noProof/>
            <w:webHidden/>
          </w:rPr>
          <w:fldChar w:fldCharType="begin"/>
        </w:r>
        <w:r>
          <w:rPr>
            <w:noProof/>
            <w:webHidden/>
          </w:rPr>
          <w:instrText xml:space="preserve"> PAGEREF _Toc161335568 \h </w:instrText>
        </w:r>
        <w:r>
          <w:rPr>
            <w:noProof/>
            <w:webHidden/>
          </w:rPr>
        </w:r>
        <w:r>
          <w:rPr>
            <w:noProof/>
            <w:webHidden/>
          </w:rPr>
          <w:fldChar w:fldCharType="separate"/>
        </w:r>
        <w:r>
          <w:rPr>
            <w:noProof/>
            <w:webHidden/>
          </w:rPr>
          <w:t>12</w:t>
        </w:r>
        <w:r>
          <w:rPr>
            <w:noProof/>
            <w:webHidden/>
          </w:rPr>
          <w:fldChar w:fldCharType="end"/>
        </w:r>
      </w:hyperlink>
    </w:p>
    <w:p w14:paraId="4399D486" w14:textId="310B8996"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9" w:history="1">
        <w:r w:rsidRPr="00AD298C">
          <w:rPr>
            <w:rStyle w:val="Lienhypertexte"/>
            <w:noProof/>
          </w:rPr>
          <w:t>4.2</w:t>
        </w:r>
        <w:r>
          <w:rPr>
            <w:rFonts w:eastAsiaTheme="minorEastAsia" w:cstheme="minorBidi"/>
            <w:smallCaps w:val="0"/>
            <w:noProof/>
            <w:kern w:val="2"/>
            <w:sz w:val="24"/>
            <w:szCs w:val="24"/>
            <w14:ligatures w14:val="standardContextual"/>
          </w:rPr>
          <w:tab/>
        </w:r>
        <w:r w:rsidRPr="00AD298C">
          <w:rPr>
            <w:rStyle w:val="Lienhypertexte"/>
            <w:noProof/>
          </w:rPr>
          <w:t>Installation</w:t>
        </w:r>
        <w:r>
          <w:rPr>
            <w:noProof/>
            <w:webHidden/>
          </w:rPr>
          <w:tab/>
        </w:r>
        <w:r>
          <w:rPr>
            <w:noProof/>
            <w:webHidden/>
          </w:rPr>
          <w:fldChar w:fldCharType="begin"/>
        </w:r>
        <w:r>
          <w:rPr>
            <w:noProof/>
            <w:webHidden/>
          </w:rPr>
          <w:instrText xml:space="preserve"> PAGEREF _Toc161335569 \h </w:instrText>
        </w:r>
        <w:r>
          <w:rPr>
            <w:noProof/>
            <w:webHidden/>
          </w:rPr>
        </w:r>
        <w:r>
          <w:rPr>
            <w:noProof/>
            <w:webHidden/>
          </w:rPr>
          <w:fldChar w:fldCharType="separate"/>
        </w:r>
        <w:r>
          <w:rPr>
            <w:noProof/>
            <w:webHidden/>
          </w:rPr>
          <w:t>12</w:t>
        </w:r>
        <w:r>
          <w:rPr>
            <w:noProof/>
            <w:webHidden/>
          </w:rPr>
          <w:fldChar w:fldCharType="end"/>
        </w:r>
      </w:hyperlink>
    </w:p>
    <w:p w14:paraId="7F7AE5C7" w14:textId="1DC19A56"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0" w:history="1">
        <w:r w:rsidRPr="00AD298C">
          <w:rPr>
            <w:rStyle w:val="Lienhypertexte"/>
            <w:noProof/>
          </w:rPr>
          <w:t>4.3</w:t>
        </w:r>
        <w:r>
          <w:rPr>
            <w:rFonts w:eastAsiaTheme="minorEastAsia" w:cstheme="minorBidi"/>
            <w:smallCaps w:val="0"/>
            <w:noProof/>
            <w:kern w:val="2"/>
            <w:sz w:val="24"/>
            <w:szCs w:val="24"/>
            <w14:ligatures w14:val="standardContextual"/>
          </w:rPr>
          <w:tab/>
        </w:r>
        <w:r w:rsidRPr="00AD298C">
          <w:rPr>
            <w:rStyle w:val="Lienhypertexte"/>
            <w:noProof/>
          </w:rPr>
          <w:t>Déroulement effectif</w:t>
        </w:r>
        <w:r>
          <w:rPr>
            <w:noProof/>
            <w:webHidden/>
          </w:rPr>
          <w:tab/>
        </w:r>
        <w:r>
          <w:rPr>
            <w:noProof/>
            <w:webHidden/>
          </w:rPr>
          <w:fldChar w:fldCharType="begin"/>
        </w:r>
        <w:r>
          <w:rPr>
            <w:noProof/>
            <w:webHidden/>
          </w:rPr>
          <w:instrText xml:space="preserve"> PAGEREF _Toc161335570 \h </w:instrText>
        </w:r>
        <w:r>
          <w:rPr>
            <w:noProof/>
            <w:webHidden/>
          </w:rPr>
        </w:r>
        <w:r>
          <w:rPr>
            <w:noProof/>
            <w:webHidden/>
          </w:rPr>
          <w:fldChar w:fldCharType="separate"/>
        </w:r>
        <w:r>
          <w:rPr>
            <w:noProof/>
            <w:webHidden/>
          </w:rPr>
          <w:t>12</w:t>
        </w:r>
        <w:r>
          <w:rPr>
            <w:noProof/>
            <w:webHidden/>
          </w:rPr>
          <w:fldChar w:fldCharType="end"/>
        </w:r>
      </w:hyperlink>
    </w:p>
    <w:p w14:paraId="28CDFFFA" w14:textId="167815C8"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1" w:history="1">
        <w:r w:rsidRPr="00AD298C">
          <w:rPr>
            <w:rStyle w:val="Lienhypertexte"/>
            <w:noProof/>
          </w:rPr>
          <w:t>4.4</w:t>
        </w:r>
        <w:r>
          <w:rPr>
            <w:rFonts w:eastAsiaTheme="minorEastAsia" w:cstheme="minorBidi"/>
            <w:smallCaps w:val="0"/>
            <w:noProof/>
            <w:kern w:val="2"/>
            <w:sz w:val="24"/>
            <w:szCs w:val="24"/>
            <w14:ligatures w14:val="standardContextual"/>
          </w:rPr>
          <w:tab/>
        </w:r>
        <w:r w:rsidRPr="00AD298C">
          <w:rPr>
            <w:rStyle w:val="Lienhypertexte"/>
            <w:noProof/>
          </w:rPr>
          <w:t>Processus d’intégration</w:t>
        </w:r>
        <w:r>
          <w:rPr>
            <w:noProof/>
            <w:webHidden/>
          </w:rPr>
          <w:tab/>
        </w:r>
        <w:r>
          <w:rPr>
            <w:noProof/>
            <w:webHidden/>
          </w:rPr>
          <w:fldChar w:fldCharType="begin"/>
        </w:r>
        <w:r>
          <w:rPr>
            <w:noProof/>
            <w:webHidden/>
          </w:rPr>
          <w:instrText xml:space="preserve"> PAGEREF _Toc161335571 \h </w:instrText>
        </w:r>
        <w:r>
          <w:rPr>
            <w:noProof/>
            <w:webHidden/>
          </w:rPr>
        </w:r>
        <w:r>
          <w:rPr>
            <w:noProof/>
            <w:webHidden/>
          </w:rPr>
          <w:fldChar w:fldCharType="separate"/>
        </w:r>
        <w:r>
          <w:rPr>
            <w:noProof/>
            <w:webHidden/>
          </w:rPr>
          <w:t>15</w:t>
        </w:r>
        <w:r>
          <w:rPr>
            <w:noProof/>
            <w:webHidden/>
          </w:rPr>
          <w:fldChar w:fldCharType="end"/>
        </w:r>
      </w:hyperlink>
    </w:p>
    <w:p w14:paraId="01E1D6E4" w14:textId="6B81059C"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72" w:history="1">
        <w:r w:rsidRPr="00AD298C">
          <w:rPr>
            <w:rStyle w:val="Lienhypertexte"/>
            <w:noProof/>
          </w:rPr>
          <w:t>5</w:t>
        </w:r>
        <w:r>
          <w:rPr>
            <w:rFonts w:eastAsiaTheme="minorEastAsia" w:cstheme="minorBidi"/>
            <w:b w:val="0"/>
            <w:bCs w:val="0"/>
            <w:caps w:val="0"/>
            <w:noProof/>
            <w:kern w:val="2"/>
            <w:sz w:val="24"/>
            <w:szCs w:val="24"/>
            <w14:ligatures w14:val="standardContextual"/>
          </w:rPr>
          <w:tab/>
        </w:r>
        <w:r w:rsidRPr="00AD298C">
          <w:rPr>
            <w:rStyle w:val="Lienhypertexte"/>
            <w:noProof/>
          </w:rPr>
          <w:t>Tests</w:t>
        </w:r>
        <w:r>
          <w:rPr>
            <w:noProof/>
            <w:webHidden/>
          </w:rPr>
          <w:tab/>
        </w:r>
        <w:r>
          <w:rPr>
            <w:noProof/>
            <w:webHidden/>
          </w:rPr>
          <w:fldChar w:fldCharType="begin"/>
        </w:r>
        <w:r>
          <w:rPr>
            <w:noProof/>
            <w:webHidden/>
          </w:rPr>
          <w:instrText xml:space="preserve"> PAGEREF _Toc161335572 \h </w:instrText>
        </w:r>
        <w:r>
          <w:rPr>
            <w:noProof/>
            <w:webHidden/>
          </w:rPr>
        </w:r>
        <w:r>
          <w:rPr>
            <w:noProof/>
            <w:webHidden/>
          </w:rPr>
          <w:fldChar w:fldCharType="separate"/>
        </w:r>
        <w:r>
          <w:rPr>
            <w:noProof/>
            <w:webHidden/>
          </w:rPr>
          <w:t>16</w:t>
        </w:r>
        <w:r>
          <w:rPr>
            <w:noProof/>
            <w:webHidden/>
          </w:rPr>
          <w:fldChar w:fldCharType="end"/>
        </w:r>
      </w:hyperlink>
    </w:p>
    <w:p w14:paraId="4FFD9DBA" w14:textId="3E366B9A"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3" w:history="1">
        <w:r w:rsidRPr="00AD298C">
          <w:rPr>
            <w:rStyle w:val="Lienhypertexte"/>
            <w:noProof/>
          </w:rPr>
          <w:t>5.1</w:t>
        </w:r>
        <w:r>
          <w:rPr>
            <w:rFonts w:eastAsiaTheme="minorEastAsia" w:cstheme="minorBidi"/>
            <w:smallCaps w:val="0"/>
            <w:noProof/>
            <w:kern w:val="2"/>
            <w:sz w:val="24"/>
            <w:szCs w:val="24"/>
            <w14:ligatures w14:val="standardContextual"/>
          </w:rPr>
          <w:tab/>
        </w:r>
        <w:r w:rsidRPr="00AD298C">
          <w:rPr>
            <w:rStyle w:val="Lienhypertexte"/>
            <w:noProof/>
          </w:rPr>
          <w:t>Stratégie de test</w:t>
        </w:r>
        <w:r>
          <w:rPr>
            <w:noProof/>
            <w:webHidden/>
          </w:rPr>
          <w:tab/>
        </w:r>
        <w:r>
          <w:rPr>
            <w:noProof/>
            <w:webHidden/>
          </w:rPr>
          <w:fldChar w:fldCharType="begin"/>
        </w:r>
        <w:r>
          <w:rPr>
            <w:noProof/>
            <w:webHidden/>
          </w:rPr>
          <w:instrText xml:space="preserve"> PAGEREF _Toc161335573 \h </w:instrText>
        </w:r>
        <w:r>
          <w:rPr>
            <w:noProof/>
            <w:webHidden/>
          </w:rPr>
        </w:r>
        <w:r>
          <w:rPr>
            <w:noProof/>
            <w:webHidden/>
          </w:rPr>
          <w:fldChar w:fldCharType="separate"/>
        </w:r>
        <w:r>
          <w:rPr>
            <w:noProof/>
            <w:webHidden/>
          </w:rPr>
          <w:t>16</w:t>
        </w:r>
        <w:r>
          <w:rPr>
            <w:noProof/>
            <w:webHidden/>
          </w:rPr>
          <w:fldChar w:fldCharType="end"/>
        </w:r>
      </w:hyperlink>
    </w:p>
    <w:p w14:paraId="4F98CB8D" w14:textId="1EF30D37"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4" w:history="1">
        <w:r w:rsidRPr="00AD298C">
          <w:rPr>
            <w:rStyle w:val="Lienhypertexte"/>
            <w:noProof/>
          </w:rPr>
          <w:t>5.2</w:t>
        </w:r>
        <w:r>
          <w:rPr>
            <w:rFonts w:eastAsiaTheme="minorEastAsia" w:cstheme="minorBidi"/>
            <w:smallCaps w:val="0"/>
            <w:noProof/>
            <w:kern w:val="2"/>
            <w:sz w:val="24"/>
            <w:szCs w:val="24"/>
            <w14:ligatures w14:val="standardContextual"/>
          </w:rPr>
          <w:tab/>
        </w:r>
        <w:r w:rsidRPr="00AD298C">
          <w:rPr>
            <w:rStyle w:val="Lienhypertexte"/>
            <w:noProof/>
          </w:rPr>
          <w:t>Dossier des tests</w:t>
        </w:r>
        <w:r>
          <w:rPr>
            <w:noProof/>
            <w:webHidden/>
          </w:rPr>
          <w:tab/>
        </w:r>
        <w:r>
          <w:rPr>
            <w:noProof/>
            <w:webHidden/>
          </w:rPr>
          <w:fldChar w:fldCharType="begin"/>
        </w:r>
        <w:r>
          <w:rPr>
            <w:noProof/>
            <w:webHidden/>
          </w:rPr>
          <w:instrText xml:space="preserve"> PAGEREF _Toc161335574 \h </w:instrText>
        </w:r>
        <w:r>
          <w:rPr>
            <w:noProof/>
            <w:webHidden/>
          </w:rPr>
        </w:r>
        <w:r>
          <w:rPr>
            <w:noProof/>
            <w:webHidden/>
          </w:rPr>
          <w:fldChar w:fldCharType="separate"/>
        </w:r>
        <w:r>
          <w:rPr>
            <w:noProof/>
            <w:webHidden/>
          </w:rPr>
          <w:t>16</w:t>
        </w:r>
        <w:r>
          <w:rPr>
            <w:noProof/>
            <w:webHidden/>
          </w:rPr>
          <w:fldChar w:fldCharType="end"/>
        </w:r>
      </w:hyperlink>
    </w:p>
    <w:p w14:paraId="33C5CF0B" w14:textId="0D42966D"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5" w:history="1">
        <w:r w:rsidRPr="00AD298C">
          <w:rPr>
            <w:rStyle w:val="Lienhypertexte"/>
            <w:noProof/>
          </w:rPr>
          <w:t>5.2.1</w:t>
        </w:r>
        <w:r>
          <w:rPr>
            <w:rFonts w:eastAsiaTheme="minorEastAsia" w:cstheme="minorBidi"/>
            <w:i w:val="0"/>
            <w:iCs w:val="0"/>
            <w:noProof/>
            <w:kern w:val="2"/>
            <w:sz w:val="24"/>
            <w:szCs w:val="24"/>
            <w14:ligatures w14:val="standardContextual"/>
          </w:rPr>
          <w:tab/>
        </w:r>
        <w:r w:rsidRPr="00AD298C">
          <w:rPr>
            <w:rStyle w:val="Lienhypertexte"/>
            <w:noProof/>
          </w:rPr>
          <w:t>Sprint 1</w:t>
        </w:r>
        <w:r>
          <w:rPr>
            <w:noProof/>
            <w:webHidden/>
          </w:rPr>
          <w:tab/>
        </w:r>
        <w:r>
          <w:rPr>
            <w:noProof/>
            <w:webHidden/>
          </w:rPr>
          <w:fldChar w:fldCharType="begin"/>
        </w:r>
        <w:r>
          <w:rPr>
            <w:noProof/>
            <w:webHidden/>
          </w:rPr>
          <w:instrText xml:space="preserve"> PAGEREF _Toc161335575 \h </w:instrText>
        </w:r>
        <w:r>
          <w:rPr>
            <w:noProof/>
            <w:webHidden/>
          </w:rPr>
        </w:r>
        <w:r>
          <w:rPr>
            <w:noProof/>
            <w:webHidden/>
          </w:rPr>
          <w:fldChar w:fldCharType="separate"/>
        </w:r>
        <w:r>
          <w:rPr>
            <w:noProof/>
            <w:webHidden/>
          </w:rPr>
          <w:t>16</w:t>
        </w:r>
        <w:r>
          <w:rPr>
            <w:noProof/>
            <w:webHidden/>
          </w:rPr>
          <w:fldChar w:fldCharType="end"/>
        </w:r>
      </w:hyperlink>
    </w:p>
    <w:p w14:paraId="46A4A546" w14:textId="1AD88384"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6" w:history="1">
        <w:r w:rsidRPr="00AD298C">
          <w:rPr>
            <w:rStyle w:val="Lienhypertexte"/>
            <w:noProof/>
          </w:rPr>
          <w:t>5.2.2</w:t>
        </w:r>
        <w:r>
          <w:rPr>
            <w:rFonts w:eastAsiaTheme="minorEastAsia" w:cstheme="minorBidi"/>
            <w:i w:val="0"/>
            <w:iCs w:val="0"/>
            <w:noProof/>
            <w:kern w:val="2"/>
            <w:sz w:val="24"/>
            <w:szCs w:val="24"/>
            <w14:ligatures w14:val="standardContextual"/>
          </w:rPr>
          <w:tab/>
        </w:r>
        <w:r w:rsidRPr="00AD298C">
          <w:rPr>
            <w:rStyle w:val="Lienhypertexte"/>
            <w:noProof/>
          </w:rPr>
          <w:t>Sprint 2</w:t>
        </w:r>
        <w:r>
          <w:rPr>
            <w:noProof/>
            <w:webHidden/>
          </w:rPr>
          <w:tab/>
        </w:r>
        <w:r>
          <w:rPr>
            <w:noProof/>
            <w:webHidden/>
          </w:rPr>
          <w:fldChar w:fldCharType="begin"/>
        </w:r>
        <w:r>
          <w:rPr>
            <w:noProof/>
            <w:webHidden/>
          </w:rPr>
          <w:instrText xml:space="preserve"> PAGEREF _Toc161335576 \h </w:instrText>
        </w:r>
        <w:r>
          <w:rPr>
            <w:noProof/>
            <w:webHidden/>
          </w:rPr>
        </w:r>
        <w:r>
          <w:rPr>
            <w:noProof/>
            <w:webHidden/>
          </w:rPr>
          <w:fldChar w:fldCharType="separate"/>
        </w:r>
        <w:r>
          <w:rPr>
            <w:noProof/>
            <w:webHidden/>
          </w:rPr>
          <w:t>16</w:t>
        </w:r>
        <w:r>
          <w:rPr>
            <w:noProof/>
            <w:webHidden/>
          </w:rPr>
          <w:fldChar w:fldCharType="end"/>
        </w:r>
      </w:hyperlink>
    </w:p>
    <w:p w14:paraId="356544D3" w14:textId="30BE86E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7" w:history="1">
        <w:r w:rsidRPr="00AD298C">
          <w:rPr>
            <w:rStyle w:val="Lienhypertexte"/>
            <w:noProof/>
          </w:rPr>
          <w:t>5.2.3</w:t>
        </w:r>
        <w:r>
          <w:rPr>
            <w:rFonts w:eastAsiaTheme="minorEastAsia" w:cstheme="minorBidi"/>
            <w:i w:val="0"/>
            <w:iCs w:val="0"/>
            <w:noProof/>
            <w:kern w:val="2"/>
            <w:sz w:val="24"/>
            <w:szCs w:val="24"/>
            <w14:ligatures w14:val="standardContextual"/>
          </w:rPr>
          <w:tab/>
        </w:r>
        <w:r w:rsidRPr="00AD298C">
          <w:rPr>
            <w:rStyle w:val="Lienhypertexte"/>
            <w:noProof/>
          </w:rPr>
          <w:t>Sprint 3</w:t>
        </w:r>
        <w:r>
          <w:rPr>
            <w:noProof/>
            <w:webHidden/>
          </w:rPr>
          <w:tab/>
        </w:r>
        <w:r>
          <w:rPr>
            <w:noProof/>
            <w:webHidden/>
          </w:rPr>
          <w:fldChar w:fldCharType="begin"/>
        </w:r>
        <w:r>
          <w:rPr>
            <w:noProof/>
            <w:webHidden/>
          </w:rPr>
          <w:instrText xml:space="preserve"> PAGEREF _Toc161335577 \h </w:instrText>
        </w:r>
        <w:r>
          <w:rPr>
            <w:noProof/>
            <w:webHidden/>
          </w:rPr>
        </w:r>
        <w:r>
          <w:rPr>
            <w:noProof/>
            <w:webHidden/>
          </w:rPr>
          <w:fldChar w:fldCharType="separate"/>
        </w:r>
        <w:r>
          <w:rPr>
            <w:noProof/>
            <w:webHidden/>
          </w:rPr>
          <w:t>16</w:t>
        </w:r>
        <w:r>
          <w:rPr>
            <w:noProof/>
            <w:webHidden/>
          </w:rPr>
          <w:fldChar w:fldCharType="end"/>
        </w:r>
      </w:hyperlink>
    </w:p>
    <w:p w14:paraId="090E16B1" w14:textId="47D2DA76"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8" w:history="1">
        <w:r w:rsidRPr="00AD298C">
          <w:rPr>
            <w:rStyle w:val="Lienhypertexte"/>
            <w:noProof/>
          </w:rPr>
          <w:t>5.2.4</w:t>
        </w:r>
        <w:r>
          <w:rPr>
            <w:rFonts w:eastAsiaTheme="minorEastAsia" w:cstheme="minorBidi"/>
            <w:i w:val="0"/>
            <w:iCs w:val="0"/>
            <w:noProof/>
            <w:kern w:val="2"/>
            <w:sz w:val="24"/>
            <w:szCs w:val="24"/>
            <w14:ligatures w14:val="standardContextual"/>
          </w:rPr>
          <w:tab/>
        </w:r>
        <w:r w:rsidRPr="00AD298C">
          <w:rPr>
            <w:rStyle w:val="Lienhypertexte"/>
            <w:noProof/>
          </w:rPr>
          <w:t>Sprint 4</w:t>
        </w:r>
        <w:r>
          <w:rPr>
            <w:noProof/>
            <w:webHidden/>
          </w:rPr>
          <w:tab/>
        </w:r>
        <w:r>
          <w:rPr>
            <w:noProof/>
            <w:webHidden/>
          </w:rPr>
          <w:fldChar w:fldCharType="begin"/>
        </w:r>
        <w:r>
          <w:rPr>
            <w:noProof/>
            <w:webHidden/>
          </w:rPr>
          <w:instrText xml:space="preserve"> PAGEREF _Toc161335578 \h </w:instrText>
        </w:r>
        <w:r>
          <w:rPr>
            <w:noProof/>
            <w:webHidden/>
          </w:rPr>
        </w:r>
        <w:r>
          <w:rPr>
            <w:noProof/>
            <w:webHidden/>
          </w:rPr>
          <w:fldChar w:fldCharType="separate"/>
        </w:r>
        <w:r>
          <w:rPr>
            <w:noProof/>
            <w:webHidden/>
          </w:rPr>
          <w:t>18</w:t>
        </w:r>
        <w:r>
          <w:rPr>
            <w:noProof/>
            <w:webHidden/>
          </w:rPr>
          <w:fldChar w:fldCharType="end"/>
        </w:r>
      </w:hyperlink>
    </w:p>
    <w:p w14:paraId="7C893513" w14:textId="6924F10E"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9" w:history="1">
        <w:r w:rsidRPr="00AD298C">
          <w:rPr>
            <w:rStyle w:val="Lienhypertexte"/>
            <w:noProof/>
          </w:rPr>
          <w:t>5.2.5</w:t>
        </w:r>
        <w:r>
          <w:rPr>
            <w:rFonts w:eastAsiaTheme="minorEastAsia" w:cstheme="minorBidi"/>
            <w:i w:val="0"/>
            <w:iCs w:val="0"/>
            <w:noProof/>
            <w:kern w:val="2"/>
            <w:sz w:val="24"/>
            <w:szCs w:val="24"/>
            <w14:ligatures w14:val="standardContextual"/>
          </w:rPr>
          <w:tab/>
        </w:r>
        <w:r w:rsidRPr="00AD298C">
          <w:rPr>
            <w:rStyle w:val="Lienhypertexte"/>
            <w:noProof/>
          </w:rPr>
          <w:t>Sprint 5</w:t>
        </w:r>
        <w:r>
          <w:rPr>
            <w:noProof/>
            <w:webHidden/>
          </w:rPr>
          <w:tab/>
        </w:r>
        <w:r>
          <w:rPr>
            <w:noProof/>
            <w:webHidden/>
          </w:rPr>
          <w:fldChar w:fldCharType="begin"/>
        </w:r>
        <w:r>
          <w:rPr>
            <w:noProof/>
            <w:webHidden/>
          </w:rPr>
          <w:instrText xml:space="preserve"> PAGEREF _Toc161335579 \h </w:instrText>
        </w:r>
        <w:r>
          <w:rPr>
            <w:noProof/>
            <w:webHidden/>
          </w:rPr>
        </w:r>
        <w:r>
          <w:rPr>
            <w:noProof/>
            <w:webHidden/>
          </w:rPr>
          <w:fldChar w:fldCharType="separate"/>
        </w:r>
        <w:r>
          <w:rPr>
            <w:noProof/>
            <w:webHidden/>
          </w:rPr>
          <w:t>21</w:t>
        </w:r>
        <w:r>
          <w:rPr>
            <w:noProof/>
            <w:webHidden/>
          </w:rPr>
          <w:fldChar w:fldCharType="end"/>
        </w:r>
      </w:hyperlink>
    </w:p>
    <w:p w14:paraId="36C6239F" w14:textId="39B998AA"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0" w:history="1">
        <w:r w:rsidRPr="00AD298C">
          <w:rPr>
            <w:rStyle w:val="Lienhypertexte"/>
            <w:noProof/>
          </w:rPr>
          <w:t>6</w:t>
        </w:r>
        <w:r>
          <w:rPr>
            <w:rFonts w:eastAsiaTheme="minorEastAsia" w:cstheme="minorBidi"/>
            <w:b w:val="0"/>
            <w:bCs w:val="0"/>
            <w:caps w:val="0"/>
            <w:noProof/>
            <w:kern w:val="2"/>
            <w:sz w:val="24"/>
            <w:szCs w:val="24"/>
            <w14:ligatures w14:val="standardContextual"/>
          </w:rPr>
          <w:tab/>
        </w:r>
        <w:r w:rsidRPr="00AD298C">
          <w:rPr>
            <w:rStyle w:val="Lienhypertexte"/>
            <w:noProof/>
          </w:rPr>
          <w:t>Conclusion</w:t>
        </w:r>
        <w:r>
          <w:rPr>
            <w:noProof/>
            <w:webHidden/>
          </w:rPr>
          <w:tab/>
        </w:r>
        <w:r>
          <w:rPr>
            <w:noProof/>
            <w:webHidden/>
          </w:rPr>
          <w:fldChar w:fldCharType="begin"/>
        </w:r>
        <w:r>
          <w:rPr>
            <w:noProof/>
            <w:webHidden/>
          </w:rPr>
          <w:instrText xml:space="preserve"> PAGEREF _Toc161335580 \h </w:instrText>
        </w:r>
        <w:r>
          <w:rPr>
            <w:noProof/>
            <w:webHidden/>
          </w:rPr>
        </w:r>
        <w:r>
          <w:rPr>
            <w:noProof/>
            <w:webHidden/>
          </w:rPr>
          <w:fldChar w:fldCharType="separate"/>
        </w:r>
        <w:r>
          <w:rPr>
            <w:noProof/>
            <w:webHidden/>
          </w:rPr>
          <w:t>22</w:t>
        </w:r>
        <w:r>
          <w:rPr>
            <w:noProof/>
            <w:webHidden/>
          </w:rPr>
          <w:fldChar w:fldCharType="end"/>
        </w:r>
      </w:hyperlink>
    </w:p>
    <w:p w14:paraId="6A515F34" w14:textId="4F9F6079"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1" w:history="1">
        <w:r w:rsidRPr="00AD298C">
          <w:rPr>
            <w:rStyle w:val="Lienhypertexte"/>
            <w:noProof/>
          </w:rPr>
          <w:t>6.1</w:t>
        </w:r>
        <w:r>
          <w:rPr>
            <w:rFonts w:eastAsiaTheme="minorEastAsia" w:cstheme="minorBidi"/>
            <w:smallCaps w:val="0"/>
            <w:noProof/>
            <w:kern w:val="2"/>
            <w:sz w:val="24"/>
            <w:szCs w:val="24"/>
            <w14:ligatures w14:val="standardContextual"/>
          </w:rPr>
          <w:tab/>
        </w:r>
        <w:r w:rsidRPr="00AD298C">
          <w:rPr>
            <w:rStyle w:val="Lienhypertexte"/>
            <w:noProof/>
          </w:rPr>
          <w:t>Bilan des fonctionnalités demandées</w:t>
        </w:r>
        <w:r>
          <w:rPr>
            <w:noProof/>
            <w:webHidden/>
          </w:rPr>
          <w:tab/>
        </w:r>
        <w:r>
          <w:rPr>
            <w:noProof/>
            <w:webHidden/>
          </w:rPr>
          <w:fldChar w:fldCharType="begin"/>
        </w:r>
        <w:r>
          <w:rPr>
            <w:noProof/>
            <w:webHidden/>
          </w:rPr>
          <w:instrText xml:space="preserve"> PAGEREF _Toc161335581 \h </w:instrText>
        </w:r>
        <w:r>
          <w:rPr>
            <w:noProof/>
            <w:webHidden/>
          </w:rPr>
        </w:r>
        <w:r>
          <w:rPr>
            <w:noProof/>
            <w:webHidden/>
          </w:rPr>
          <w:fldChar w:fldCharType="separate"/>
        </w:r>
        <w:r>
          <w:rPr>
            <w:noProof/>
            <w:webHidden/>
          </w:rPr>
          <w:t>22</w:t>
        </w:r>
        <w:r>
          <w:rPr>
            <w:noProof/>
            <w:webHidden/>
          </w:rPr>
          <w:fldChar w:fldCharType="end"/>
        </w:r>
      </w:hyperlink>
    </w:p>
    <w:p w14:paraId="4EBE42EE" w14:textId="4601F05A"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2" w:history="1">
        <w:r w:rsidRPr="00AD298C">
          <w:rPr>
            <w:rStyle w:val="Lienhypertexte"/>
            <w:noProof/>
          </w:rPr>
          <w:t>6.2</w:t>
        </w:r>
        <w:r>
          <w:rPr>
            <w:rFonts w:eastAsiaTheme="minorEastAsia" w:cstheme="minorBidi"/>
            <w:smallCaps w:val="0"/>
            <w:noProof/>
            <w:kern w:val="2"/>
            <w:sz w:val="24"/>
            <w:szCs w:val="24"/>
            <w14:ligatures w14:val="standardContextual"/>
          </w:rPr>
          <w:tab/>
        </w:r>
        <w:r w:rsidRPr="00AD298C">
          <w:rPr>
            <w:rStyle w:val="Lienhypertexte"/>
            <w:noProof/>
          </w:rPr>
          <w:t>Bilan de la planification</w:t>
        </w:r>
        <w:r>
          <w:rPr>
            <w:noProof/>
            <w:webHidden/>
          </w:rPr>
          <w:tab/>
        </w:r>
        <w:r>
          <w:rPr>
            <w:noProof/>
            <w:webHidden/>
          </w:rPr>
          <w:fldChar w:fldCharType="begin"/>
        </w:r>
        <w:r>
          <w:rPr>
            <w:noProof/>
            <w:webHidden/>
          </w:rPr>
          <w:instrText xml:space="preserve"> PAGEREF _Toc161335582 \h </w:instrText>
        </w:r>
        <w:r>
          <w:rPr>
            <w:noProof/>
            <w:webHidden/>
          </w:rPr>
        </w:r>
        <w:r>
          <w:rPr>
            <w:noProof/>
            <w:webHidden/>
          </w:rPr>
          <w:fldChar w:fldCharType="separate"/>
        </w:r>
        <w:r>
          <w:rPr>
            <w:noProof/>
            <w:webHidden/>
          </w:rPr>
          <w:t>22</w:t>
        </w:r>
        <w:r>
          <w:rPr>
            <w:noProof/>
            <w:webHidden/>
          </w:rPr>
          <w:fldChar w:fldCharType="end"/>
        </w:r>
      </w:hyperlink>
    </w:p>
    <w:p w14:paraId="741A73A8" w14:textId="450CABE1"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3" w:history="1">
        <w:r w:rsidRPr="00AD298C">
          <w:rPr>
            <w:rStyle w:val="Lienhypertexte"/>
            <w:noProof/>
          </w:rPr>
          <w:t>6.3</w:t>
        </w:r>
        <w:r>
          <w:rPr>
            <w:rFonts w:eastAsiaTheme="minorEastAsia" w:cstheme="minorBidi"/>
            <w:smallCaps w:val="0"/>
            <w:noProof/>
            <w:kern w:val="2"/>
            <w:sz w:val="24"/>
            <w:szCs w:val="24"/>
            <w14:ligatures w14:val="standardContextual"/>
          </w:rPr>
          <w:tab/>
        </w:r>
        <w:r w:rsidRPr="00AD298C">
          <w:rPr>
            <w:rStyle w:val="Lienhypertexte"/>
            <w:noProof/>
          </w:rPr>
          <w:t>Bilan personnel</w:t>
        </w:r>
        <w:r>
          <w:rPr>
            <w:noProof/>
            <w:webHidden/>
          </w:rPr>
          <w:tab/>
        </w:r>
        <w:r>
          <w:rPr>
            <w:noProof/>
            <w:webHidden/>
          </w:rPr>
          <w:fldChar w:fldCharType="begin"/>
        </w:r>
        <w:r>
          <w:rPr>
            <w:noProof/>
            <w:webHidden/>
          </w:rPr>
          <w:instrText xml:space="preserve"> PAGEREF _Toc161335583 \h </w:instrText>
        </w:r>
        <w:r>
          <w:rPr>
            <w:noProof/>
            <w:webHidden/>
          </w:rPr>
        </w:r>
        <w:r>
          <w:rPr>
            <w:noProof/>
            <w:webHidden/>
          </w:rPr>
          <w:fldChar w:fldCharType="separate"/>
        </w:r>
        <w:r>
          <w:rPr>
            <w:noProof/>
            <w:webHidden/>
          </w:rPr>
          <w:t>23</w:t>
        </w:r>
        <w:r>
          <w:rPr>
            <w:noProof/>
            <w:webHidden/>
          </w:rPr>
          <w:fldChar w:fldCharType="end"/>
        </w:r>
      </w:hyperlink>
    </w:p>
    <w:p w14:paraId="35D3F402" w14:textId="5E001236"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4" w:history="1">
        <w:r w:rsidRPr="00AD298C">
          <w:rPr>
            <w:rStyle w:val="Lienhypertexte"/>
            <w:noProof/>
          </w:rPr>
          <w:t>7</w:t>
        </w:r>
        <w:r>
          <w:rPr>
            <w:rFonts w:eastAsiaTheme="minorEastAsia" w:cstheme="minorBidi"/>
            <w:b w:val="0"/>
            <w:bCs w:val="0"/>
            <w:caps w:val="0"/>
            <w:noProof/>
            <w:kern w:val="2"/>
            <w:sz w:val="24"/>
            <w:szCs w:val="24"/>
            <w14:ligatures w14:val="standardContextual"/>
          </w:rPr>
          <w:tab/>
        </w:r>
        <w:r w:rsidRPr="00AD298C">
          <w:rPr>
            <w:rStyle w:val="Lienhypertexte"/>
            <w:noProof/>
          </w:rPr>
          <w:t>Divers</w:t>
        </w:r>
        <w:r>
          <w:rPr>
            <w:noProof/>
            <w:webHidden/>
          </w:rPr>
          <w:tab/>
        </w:r>
        <w:r>
          <w:rPr>
            <w:noProof/>
            <w:webHidden/>
          </w:rPr>
          <w:fldChar w:fldCharType="begin"/>
        </w:r>
        <w:r>
          <w:rPr>
            <w:noProof/>
            <w:webHidden/>
          </w:rPr>
          <w:instrText xml:space="preserve"> PAGEREF _Toc161335584 \h </w:instrText>
        </w:r>
        <w:r>
          <w:rPr>
            <w:noProof/>
            <w:webHidden/>
          </w:rPr>
        </w:r>
        <w:r>
          <w:rPr>
            <w:noProof/>
            <w:webHidden/>
          </w:rPr>
          <w:fldChar w:fldCharType="separate"/>
        </w:r>
        <w:r>
          <w:rPr>
            <w:noProof/>
            <w:webHidden/>
          </w:rPr>
          <w:t>24</w:t>
        </w:r>
        <w:r>
          <w:rPr>
            <w:noProof/>
            <w:webHidden/>
          </w:rPr>
          <w:fldChar w:fldCharType="end"/>
        </w:r>
      </w:hyperlink>
    </w:p>
    <w:p w14:paraId="1F44D3DC" w14:textId="233E6165"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5" w:history="1">
        <w:r w:rsidRPr="00AD298C">
          <w:rPr>
            <w:rStyle w:val="Lienhypertexte"/>
            <w:noProof/>
          </w:rPr>
          <w:t>7.1</w:t>
        </w:r>
        <w:r>
          <w:rPr>
            <w:rFonts w:eastAsiaTheme="minorEastAsia" w:cstheme="minorBidi"/>
            <w:smallCaps w:val="0"/>
            <w:noProof/>
            <w:kern w:val="2"/>
            <w:sz w:val="24"/>
            <w:szCs w:val="24"/>
            <w14:ligatures w14:val="standardContextual"/>
          </w:rPr>
          <w:tab/>
        </w:r>
        <w:r w:rsidRPr="00AD298C">
          <w:rPr>
            <w:rStyle w:val="Lienhypertexte"/>
            <w:noProof/>
          </w:rPr>
          <w:t>Journal de travail</w:t>
        </w:r>
        <w:r>
          <w:rPr>
            <w:noProof/>
            <w:webHidden/>
          </w:rPr>
          <w:tab/>
        </w:r>
        <w:r>
          <w:rPr>
            <w:noProof/>
            <w:webHidden/>
          </w:rPr>
          <w:fldChar w:fldCharType="begin"/>
        </w:r>
        <w:r>
          <w:rPr>
            <w:noProof/>
            <w:webHidden/>
          </w:rPr>
          <w:instrText xml:space="preserve"> PAGEREF _Toc161335585 \h </w:instrText>
        </w:r>
        <w:r>
          <w:rPr>
            <w:noProof/>
            <w:webHidden/>
          </w:rPr>
        </w:r>
        <w:r>
          <w:rPr>
            <w:noProof/>
            <w:webHidden/>
          </w:rPr>
          <w:fldChar w:fldCharType="separate"/>
        </w:r>
        <w:r>
          <w:rPr>
            <w:noProof/>
            <w:webHidden/>
          </w:rPr>
          <w:t>24</w:t>
        </w:r>
        <w:r>
          <w:rPr>
            <w:noProof/>
            <w:webHidden/>
          </w:rPr>
          <w:fldChar w:fldCharType="end"/>
        </w:r>
      </w:hyperlink>
    </w:p>
    <w:p w14:paraId="2E805E50" w14:textId="07D39AE3"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6" w:history="1">
        <w:r w:rsidRPr="00AD298C">
          <w:rPr>
            <w:rStyle w:val="Lienhypertexte"/>
            <w:noProof/>
          </w:rPr>
          <w:t>7.2</w:t>
        </w:r>
        <w:r>
          <w:rPr>
            <w:rFonts w:eastAsiaTheme="minorEastAsia" w:cstheme="minorBidi"/>
            <w:smallCaps w:val="0"/>
            <w:noProof/>
            <w:kern w:val="2"/>
            <w:sz w:val="24"/>
            <w:szCs w:val="24"/>
            <w14:ligatures w14:val="standardContextual"/>
          </w:rPr>
          <w:tab/>
        </w:r>
        <w:r w:rsidRPr="00AD298C">
          <w:rPr>
            <w:rStyle w:val="Lienhypertexte"/>
            <w:noProof/>
          </w:rPr>
          <w:t>Webographie</w:t>
        </w:r>
        <w:r>
          <w:rPr>
            <w:noProof/>
            <w:webHidden/>
          </w:rPr>
          <w:tab/>
        </w:r>
        <w:r>
          <w:rPr>
            <w:noProof/>
            <w:webHidden/>
          </w:rPr>
          <w:fldChar w:fldCharType="begin"/>
        </w:r>
        <w:r>
          <w:rPr>
            <w:noProof/>
            <w:webHidden/>
          </w:rPr>
          <w:instrText xml:space="preserve"> PAGEREF _Toc161335586 \h </w:instrText>
        </w:r>
        <w:r>
          <w:rPr>
            <w:noProof/>
            <w:webHidden/>
          </w:rPr>
        </w:r>
        <w:r>
          <w:rPr>
            <w:noProof/>
            <w:webHidden/>
          </w:rPr>
          <w:fldChar w:fldCharType="separate"/>
        </w:r>
        <w:r>
          <w:rPr>
            <w:noProof/>
            <w:webHidden/>
          </w:rPr>
          <w:t>24</w:t>
        </w:r>
        <w:r>
          <w:rPr>
            <w:noProof/>
            <w:webHidden/>
          </w:rPr>
          <w:fldChar w:fldCharType="end"/>
        </w:r>
      </w:hyperlink>
    </w:p>
    <w:p w14:paraId="0DAEF02B" w14:textId="6329BE38"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7" w:history="1">
        <w:r w:rsidRPr="00AD298C">
          <w:rPr>
            <w:rStyle w:val="Lienhypertexte"/>
            <w:noProof/>
          </w:rPr>
          <w:t>8</w:t>
        </w:r>
        <w:r>
          <w:rPr>
            <w:rFonts w:eastAsiaTheme="minorEastAsia" w:cstheme="minorBidi"/>
            <w:b w:val="0"/>
            <w:bCs w:val="0"/>
            <w:caps w:val="0"/>
            <w:noProof/>
            <w:kern w:val="2"/>
            <w:sz w:val="24"/>
            <w:szCs w:val="24"/>
            <w14:ligatures w14:val="standardContextual"/>
          </w:rPr>
          <w:tab/>
        </w:r>
        <w:r w:rsidRPr="00AD298C">
          <w:rPr>
            <w:rStyle w:val="Lienhypertexte"/>
            <w:noProof/>
          </w:rPr>
          <w:t>Annexes</w:t>
        </w:r>
        <w:r>
          <w:rPr>
            <w:noProof/>
            <w:webHidden/>
          </w:rPr>
          <w:tab/>
        </w:r>
        <w:r>
          <w:rPr>
            <w:noProof/>
            <w:webHidden/>
          </w:rPr>
          <w:fldChar w:fldCharType="begin"/>
        </w:r>
        <w:r>
          <w:rPr>
            <w:noProof/>
            <w:webHidden/>
          </w:rPr>
          <w:instrText xml:space="preserve"> PAGEREF _Toc161335587 \h </w:instrText>
        </w:r>
        <w:r>
          <w:rPr>
            <w:noProof/>
            <w:webHidden/>
          </w:rPr>
        </w:r>
        <w:r>
          <w:rPr>
            <w:noProof/>
            <w:webHidden/>
          </w:rPr>
          <w:fldChar w:fldCharType="separate"/>
        </w:r>
        <w:r>
          <w:rPr>
            <w:noProof/>
            <w:webHidden/>
          </w:rPr>
          <w:t>24</w:t>
        </w:r>
        <w:r>
          <w:rPr>
            <w:noProof/>
            <w:webHidden/>
          </w:rPr>
          <w:fldChar w:fldCharType="end"/>
        </w:r>
      </w:hyperlink>
    </w:p>
    <w:p w14:paraId="752A94FB" w14:textId="0B405194" w:rsidR="00742484" w:rsidRDefault="00A65F0B">
      <w:r>
        <w:rPr>
          <w:rFonts w:cs="Arial"/>
          <w:i/>
          <w:iCs/>
          <w:caps/>
          <w:sz w:val="22"/>
          <w:szCs w:val="22"/>
        </w:rPr>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1335541"/>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532179969"/>
      <w:bookmarkStart w:id="4" w:name="_Toc165969639"/>
      <w:bookmarkStart w:id="5" w:name="_Toc161335542"/>
      <w:r>
        <w:t>T</w:t>
      </w:r>
      <w:r w:rsidR="00902523">
        <w:t>itr</w:t>
      </w:r>
      <w:r w:rsidR="0015167D">
        <w:t>e</w:t>
      </w:r>
      <w:bookmarkEnd w:id="5"/>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1335543"/>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1335544"/>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1335545"/>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1ACD989F" w14:textId="77777777" w:rsidR="0015167D" w:rsidRPr="00F664DF" w:rsidRDefault="0015167D" w:rsidP="0015167D">
      <w:pPr>
        <w:pStyle w:val="Retraitcorpsdetexte"/>
      </w:pPr>
    </w:p>
    <w:p w14:paraId="5C64CEF9" w14:textId="77777777" w:rsidR="00753A51" w:rsidRDefault="00902523" w:rsidP="008E53F9">
      <w:pPr>
        <w:pStyle w:val="Titre2"/>
      </w:pPr>
      <w:bookmarkStart w:id="9" w:name="_Toc161335546"/>
      <w:r>
        <w:t>Cahier des charges</w:t>
      </w:r>
      <w:bookmarkEnd w:id="9"/>
    </w:p>
    <w:p w14:paraId="2264FDAD" w14:textId="3F3C711C" w:rsidR="00C90208" w:rsidRDefault="00C90208" w:rsidP="00C90208">
      <w:pPr>
        <w:pStyle w:val="Retraitcorpsdetexte"/>
      </w:pPr>
      <w:r>
        <w:t xml:space="preserve">Le Cahier des charges </w:t>
      </w:r>
      <w:r w:rsidR="00277660">
        <w:t>a</w:t>
      </w:r>
      <w:r>
        <w:t xml:space="preserve"> été fait en amont sur un autre fichier Word : </w:t>
      </w:r>
    </w:p>
    <w:p w14:paraId="176499CF" w14:textId="213EE7AB" w:rsidR="00C90208" w:rsidRPr="00C90208" w:rsidRDefault="00000000" w:rsidP="00C90208">
      <w:pPr>
        <w:pStyle w:val="Retraitcorpsdetexte"/>
      </w:pPr>
      <w:hyperlink r:id="rId12" w:history="1">
        <w:r w:rsidR="00C90208" w:rsidRPr="00277660">
          <w:rPr>
            <w:rStyle w:val="Lienhypertexte"/>
          </w:rPr>
          <w:t>Cahier des Charges_RyanDePina.pdf</w:t>
        </w:r>
      </w:hyperlink>
    </w:p>
    <w:p w14:paraId="4596A5FD" w14:textId="318F5C66" w:rsidR="00920F4E" w:rsidRDefault="00EE16F0" w:rsidP="0074706F">
      <w:pPr>
        <w:pStyle w:val="Titre3"/>
      </w:pPr>
      <w:bookmarkStart w:id="10" w:name="_Toc161335547"/>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AC1E5A3" w14:textId="77777777" w:rsidR="009E39B9" w:rsidRPr="009E39B9" w:rsidRDefault="009E39B9" w:rsidP="0015167D">
      <w:pPr>
        <w:pStyle w:val="Informations"/>
        <w:rPr>
          <w:color w:val="auto"/>
          <w:sz w:val="20"/>
        </w:rPr>
      </w:pPr>
      <w:r w:rsidRPr="009E39B9">
        <w:rPr>
          <w:color w:val="auto"/>
          <w:sz w:val="20"/>
        </w:rPr>
        <w:t>Pour agrandir notre connaissance sur la répartition et comment se passe une planification de projet</w:t>
      </w:r>
    </w:p>
    <w:p w14:paraId="74EF8C8C" w14:textId="24EFC36F" w:rsidR="0015167D" w:rsidRPr="00920F4E" w:rsidRDefault="0074706F" w:rsidP="0074706F">
      <w:pPr>
        <w:pStyle w:val="Retraitcorpsdetexte3"/>
      </w:pPr>
      <w:r>
        <w:br w:type="page"/>
      </w:r>
    </w:p>
    <w:p w14:paraId="662C037B" w14:textId="77777777" w:rsidR="00753A51" w:rsidRDefault="00542CE3" w:rsidP="006E2CE8">
      <w:pPr>
        <w:pStyle w:val="Titre3"/>
      </w:pPr>
      <w:bookmarkStart w:id="11" w:name="_Toc161335548"/>
      <w:r w:rsidRPr="00EE16F0">
        <w:lastRenderedPageBreak/>
        <w:t xml:space="preserve">Caractéristiques des utilisateurs et </w:t>
      </w:r>
      <w:r>
        <w:t>impacts</w:t>
      </w:r>
      <w:bookmarkEnd w:id="11"/>
    </w:p>
    <w:p w14:paraId="50CDB8F4" w14:textId="60141C22" w:rsidR="0074706F" w:rsidRDefault="00AE3C54" w:rsidP="0074706F">
      <w:pPr>
        <w:pStyle w:val="Retraitcorpsdetexte3"/>
      </w:pPr>
      <w:r>
        <w:t xml:space="preserve">Je fais le projet avec Mathis, Sacha, Emma et moi-même. Chacun aura </w:t>
      </w:r>
      <w:r w:rsidR="00986CB2">
        <w:t>son</w:t>
      </w:r>
      <w:r>
        <w:t xml:space="preserve">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1335549"/>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Pr="00F664DF" w:rsidRDefault="00F53534" w:rsidP="00F53534">
      <w:pPr>
        <w:pStyle w:val="Retraitcorpsdetexte3"/>
        <w:numPr>
          <w:ilvl w:val="0"/>
          <w:numId w:val="11"/>
        </w:numPr>
      </w:pPr>
      <w:r>
        <w:t>Piscine/ vestiaire</w:t>
      </w:r>
    </w:p>
    <w:p w14:paraId="6E611DD8" w14:textId="77777777" w:rsidR="007F30AE" w:rsidRDefault="007F30AE" w:rsidP="008E53F9">
      <w:pPr>
        <w:pStyle w:val="Titre1"/>
      </w:pPr>
      <w:bookmarkStart w:id="13" w:name="_Toc161335550"/>
      <w:r w:rsidRPr="007F30AE">
        <w:t>Planification</w:t>
      </w:r>
      <w:bookmarkEnd w:id="3"/>
      <w:bookmarkEnd w:id="4"/>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lastRenderedPageBreak/>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1335551"/>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1335552"/>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C65628">
        <w:tc>
          <w:tcPr>
            <w:tcW w:w="0" w:type="auto"/>
          </w:tcPr>
          <w:p w14:paraId="15E85EFC" w14:textId="4A10C787" w:rsidR="00361537" w:rsidRDefault="00361537" w:rsidP="00C65628">
            <w:r>
              <w:t xml:space="preserve">En tant que gérant de </w:t>
            </w:r>
            <w:r w:rsidR="00AE3C54">
              <w:t>l’hôtel, Je</w:t>
            </w:r>
            <w:r>
              <w:t xml:space="preserve"> veux une salle de sport Pour que mes clients puissent garder la forme</w:t>
            </w:r>
          </w:p>
        </w:tc>
      </w:tr>
      <w:tr w:rsidR="00361537" w14:paraId="4C1975FE" w14:textId="77777777" w:rsidTr="00C65628">
        <w:tc>
          <w:tcPr>
            <w:tcW w:w="0" w:type="auto"/>
          </w:tcPr>
          <w:p w14:paraId="5CB9A2CA" w14:textId="57B592CA" w:rsidR="00361537" w:rsidRDefault="00361537" w:rsidP="00C656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181"/>
              <w:gridCol w:w="7859"/>
            </w:tblGrid>
            <w:tr w:rsidR="00361537" w14:paraId="03E54C11" w14:textId="77777777" w:rsidTr="00C65628">
              <w:tc>
                <w:tcPr>
                  <w:tcW w:w="0" w:type="auto"/>
                </w:tcPr>
                <w:p w14:paraId="58A71039" w14:textId="77777777" w:rsidR="00361537" w:rsidRDefault="00CF6DD2" w:rsidP="00C65628">
                  <w:r>
                    <w:t>Sol</w:t>
                  </w:r>
                </w:p>
              </w:tc>
              <w:tc>
                <w:tcPr>
                  <w:tcW w:w="0" w:type="auto"/>
                </w:tcPr>
                <w:p w14:paraId="1C2649AE" w14:textId="77777777" w:rsidR="00361537" w:rsidRDefault="00361537" w:rsidP="00C65628">
                  <w:r>
                    <w:t>Dans la salle il y a un sol en parquet</w:t>
                  </w:r>
                </w:p>
              </w:tc>
            </w:tr>
            <w:tr w:rsidR="00361537" w14:paraId="3F56C70D" w14:textId="77777777" w:rsidTr="00C65628">
              <w:tc>
                <w:tcPr>
                  <w:tcW w:w="0" w:type="auto"/>
                </w:tcPr>
                <w:p w14:paraId="0EA3CFF7" w14:textId="699BE315" w:rsidR="00361537" w:rsidRDefault="006F50F3" w:rsidP="00C65628">
                  <w:r>
                    <w:t>Tapis</w:t>
                  </w:r>
                  <w:r w:rsidR="00361537">
                    <w:t xml:space="preserve"> de course</w:t>
                  </w:r>
                </w:p>
              </w:tc>
              <w:tc>
                <w:tcPr>
                  <w:tcW w:w="0" w:type="auto"/>
                </w:tcPr>
                <w:p w14:paraId="3D6DFB84" w14:textId="77777777" w:rsidR="00361537" w:rsidRDefault="00CF6DD2" w:rsidP="00C656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C65628">
              <w:tc>
                <w:tcPr>
                  <w:tcW w:w="0" w:type="auto"/>
                </w:tcPr>
                <w:p w14:paraId="7F1F1E3A" w14:textId="333F97AA" w:rsidR="00361537" w:rsidRDefault="006F50F3" w:rsidP="00C65628">
                  <w:r>
                    <w:t>Baie</w:t>
                  </w:r>
                  <w:r w:rsidR="00361537">
                    <w:t xml:space="preserve"> vitrée</w:t>
                  </w:r>
                </w:p>
              </w:tc>
              <w:tc>
                <w:tcPr>
                  <w:tcW w:w="0" w:type="auto"/>
                </w:tcPr>
                <w:p w14:paraId="67D79579" w14:textId="77777777" w:rsidR="00361537" w:rsidRDefault="00361537" w:rsidP="00C65628">
                  <w:r>
                    <w:t>en face des tapis de course il y a une grande baie vitrée vue sur la piscine</w:t>
                  </w:r>
                </w:p>
              </w:tc>
            </w:tr>
            <w:tr w:rsidR="00361537" w14:paraId="252C1845" w14:textId="77777777" w:rsidTr="00C65628">
              <w:tc>
                <w:tcPr>
                  <w:tcW w:w="0" w:type="auto"/>
                </w:tcPr>
                <w:p w14:paraId="6D6BF354" w14:textId="77777777" w:rsidR="00361537" w:rsidRDefault="00CF6DD2" w:rsidP="00C65628">
                  <w:r>
                    <w:t>Emplacement</w:t>
                  </w:r>
                </w:p>
              </w:tc>
              <w:tc>
                <w:tcPr>
                  <w:tcW w:w="0" w:type="auto"/>
                </w:tcPr>
                <w:p w14:paraId="6162C4FD" w14:textId="77777777" w:rsidR="00361537" w:rsidRDefault="00CF6DD2" w:rsidP="00C65628">
                  <w:r>
                    <w:t>La</w:t>
                  </w:r>
                  <w:r w:rsidR="00361537">
                    <w:t xml:space="preserve"> salle de sport se trouve </w:t>
                  </w:r>
                  <w:r>
                    <w:t>à</w:t>
                  </w:r>
                  <w:r w:rsidR="00361537">
                    <w:t xml:space="preserve"> l'étage en dessus de la piscine.</w:t>
                  </w:r>
                </w:p>
              </w:tc>
            </w:tr>
            <w:tr w:rsidR="00361537" w14:paraId="34370A5A" w14:textId="77777777" w:rsidTr="00C65628">
              <w:tc>
                <w:tcPr>
                  <w:tcW w:w="0" w:type="auto"/>
                </w:tcPr>
                <w:p w14:paraId="27ABDA4C" w14:textId="77777777" w:rsidR="00361537" w:rsidRDefault="00361537" w:rsidP="00C65628">
                  <w:r>
                    <w:t>machine</w:t>
                  </w:r>
                </w:p>
              </w:tc>
              <w:tc>
                <w:tcPr>
                  <w:tcW w:w="0" w:type="auto"/>
                </w:tcPr>
                <w:p w14:paraId="06E2572D" w14:textId="77777777" w:rsidR="00361537" w:rsidRDefault="00361537" w:rsidP="00C65628">
                  <w:r>
                    <w:t>dans la salle de sport il y a 10 machines de sport (4 tapis de courses, 3 banc abdominaux, 1 tour d'entraînement, 2 vélo d'intérieur)</w:t>
                  </w:r>
                </w:p>
              </w:tc>
            </w:tr>
            <w:tr w:rsidR="00361537" w14:paraId="6657FD07" w14:textId="77777777" w:rsidTr="00C65628">
              <w:tc>
                <w:tcPr>
                  <w:tcW w:w="0" w:type="auto"/>
                </w:tcPr>
                <w:p w14:paraId="3E94F098" w14:textId="77777777" w:rsidR="00361537" w:rsidRDefault="00361537" w:rsidP="00C65628">
                  <w:r>
                    <w:t>taille de la salle</w:t>
                  </w:r>
                </w:p>
              </w:tc>
              <w:tc>
                <w:tcPr>
                  <w:tcW w:w="0" w:type="auto"/>
                </w:tcPr>
                <w:p w14:paraId="72DEBF26" w14:textId="77777777" w:rsidR="00361537" w:rsidRDefault="00361537" w:rsidP="00C65628">
                  <w:r>
                    <w:t>la surface de la salle fait la moitié d'un étage.</w:t>
                  </w:r>
                </w:p>
              </w:tc>
            </w:tr>
            <w:tr w:rsidR="00361537" w14:paraId="5DD75DA5" w14:textId="77777777" w:rsidTr="00C65628">
              <w:tc>
                <w:tcPr>
                  <w:tcW w:w="0" w:type="auto"/>
                </w:tcPr>
                <w:p w14:paraId="5892E8DB" w14:textId="77777777" w:rsidR="00361537" w:rsidRDefault="00361537" w:rsidP="00C65628">
                  <w:r>
                    <w:t>miroir</w:t>
                  </w:r>
                </w:p>
              </w:tc>
              <w:tc>
                <w:tcPr>
                  <w:tcW w:w="0" w:type="auto"/>
                </w:tcPr>
                <w:p w14:paraId="16FC084E" w14:textId="77777777" w:rsidR="00361537" w:rsidRDefault="00361537" w:rsidP="00C65628">
                  <w:r>
                    <w:t>sur le mur a droit de la façade de baie vitrée il y a des murs de miroir (mur entièrement fait de miroir)</w:t>
                  </w:r>
                </w:p>
              </w:tc>
            </w:tr>
            <w:tr w:rsidR="00361537" w14:paraId="2BFEC6EC" w14:textId="77777777" w:rsidTr="00C65628">
              <w:tc>
                <w:tcPr>
                  <w:tcW w:w="0" w:type="auto"/>
                </w:tcPr>
                <w:p w14:paraId="2A305D75" w14:textId="77777777" w:rsidR="00361537" w:rsidRDefault="00361537" w:rsidP="00C65628">
                  <w:r>
                    <w:t>fenêtre</w:t>
                  </w:r>
                </w:p>
              </w:tc>
              <w:tc>
                <w:tcPr>
                  <w:tcW w:w="0" w:type="auto"/>
                </w:tcPr>
                <w:p w14:paraId="1C7E152B" w14:textId="77777777" w:rsidR="00361537" w:rsidRDefault="00361537" w:rsidP="00C65628">
                  <w:r>
                    <w:t>en face du mur de baie vitrée il y a 5 fenêtres pour aérer et avoir la vue sur l'extérieur</w:t>
                  </w:r>
                </w:p>
              </w:tc>
            </w:tr>
            <w:tr w:rsidR="00361537" w14:paraId="53CD1451" w14:textId="77777777" w:rsidTr="00C65628">
              <w:tc>
                <w:tcPr>
                  <w:tcW w:w="0" w:type="auto"/>
                </w:tcPr>
                <w:p w14:paraId="68221D54" w14:textId="77777777" w:rsidR="00361537" w:rsidRDefault="00361537" w:rsidP="00C65628">
                  <w:r>
                    <w:t>lumière</w:t>
                  </w:r>
                </w:p>
              </w:tc>
              <w:tc>
                <w:tcPr>
                  <w:tcW w:w="0" w:type="auto"/>
                </w:tcPr>
                <w:p w14:paraId="7FCC184C" w14:textId="77777777" w:rsidR="00361537" w:rsidRDefault="00361537" w:rsidP="00C65628">
                  <w:r>
                    <w:t>depuis la salle quand je regarde le plafond je vois 3 spot de lumière</w:t>
                  </w:r>
                </w:p>
              </w:tc>
            </w:tr>
          </w:tbl>
          <w:p w14:paraId="7D91593D" w14:textId="77777777" w:rsidR="00361537" w:rsidRDefault="00361537" w:rsidP="00C65628"/>
        </w:tc>
      </w:tr>
    </w:tbl>
    <w:p w14:paraId="07D05C6E" w14:textId="77777777" w:rsidR="00361537" w:rsidRDefault="00361537" w:rsidP="00361537"/>
    <w:p w14:paraId="5F76A28E" w14:textId="77777777" w:rsidR="00361537" w:rsidRDefault="00CF6DD2" w:rsidP="00361537">
      <w:pPr>
        <w:pStyle w:val="Titre3"/>
      </w:pPr>
      <w:bookmarkStart w:id="20" w:name="_Toc161335553"/>
      <w:r>
        <w:t>Accueil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C65628">
        <w:tc>
          <w:tcPr>
            <w:tcW w:w="0" w:type="auto"/>
          </w:tcPr>
          <w:p w14:paraId="6546FD12" w14:textId="77777777" w:rsidR="00361537" w:rsidRDefault="00361537" w:rsidP="00C65628">
            <w:r>
              <w:t>En tant que gérant de l'hôtel je veux un accueil pour accueillir la cliente</w:t>
            </w:r>
          </w:p>
        </w:tc>
      </w:tr>
      <w:tr w:rsidR="00361537" w14:paraId="042C22C9" w14:textId="77777777" w:rsidTr="00C65628">
        <w:tc>
          <w:tcPr>
            <w:tcW w:w="0" w:type="auto"/>
          </w:tcPr>
          <w:p w14:paraId="738F880C"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04"/>
              <w:gridCol w:w="7736"/>
            </w:tblGrid>
            <w:tr w:rsidR="00361537" w14:paraId="78DFCE9D" w14:textId="77777777" w:rsidTr="00C65628">
              <w:tc>
                <w:tcPr>
                  <w:tcW w:w="0" w:type="auto"/>
                </w:tcPr>
                <w:p w14:paraId="64633143" w14:textId="77777777" w:rsidR="00361537" w:rsidRDefault="00361537" w:rsidP="00C65628">
                  <w:r>
                    <w:t>luminosité</w:t>
                  </w:r>
                </w:p>
              </w:tc>
              <w:tc>
                <w:tcPr>
                  <w:tcW w:w="0" w:type="auto"/>
                </w:tcPr>
                <w:p w14:paraId="4C65CFC0" w14:textId="77777777" w:rsidR="00361537" w:rsidRDefault="00361537" w:rsidP="00C65628">
                  <w:r>
                    <w:t xml:space="preserve">En entrant dans l'accueil par la porte principale au </w:t>
                  </w:r>
                  <w:proofErr w:type="spellStart"/>
                  <w:r>
                    <w:t>rez</w:t>
                  </w:r>
                  <w:proofErr w:type="spellEnd"/>
                  <w:r>
                    <w:t>, il y a un lustre au milieu du plafond</w:t>
                  </w:r>
                </w:p>
              </w:tc>
            </w:tr>
            <w:tr w:rsidR="00361537" w14:paraId="06BD95AD" w14:textId="77777777" w:rsidTr="00C65628">
              <w:tc>
                <w:tcPr>
                  <w:tcW w:w="0" w:type="auto"/>
                </w:tcPr>
                <w:p w14:paraId="3D066362" w14:textId="77777777" w:rsidR="00361537" w:rsidRDefault="00CF6DD2" w:rsidP="00C65628">
                  <w:r>
                    <w:t>Comptoir</w:t>
                  </w:r>
                </w:p>
              </w:tc>
              <w:tc>
                <w:tcPr>
                  <w:tcW w:w="0" w:type="auto"/>
                </w:tcPr>
                <w:p w14:paraId="391F744E" w14:textId="77777777" w:rsidR="00361537" w:rsidRDefault="00CF6DD2" w:rsidP="00C65628">
                  <w:r>
                    <w:t>Au</w:t>
                  </w:r>
                  <w:r w:rsidR="00361537">
                    <w:t xml:space="preserve"> fond de la pièce au milieu du mur, il y a un comptoir pour se renseigner et pour recevoir la clef de la chambre</w:t>
                  </w:r>
                </w:p>
              </w:tc>
            </w:tr>
            <w:tr w:rsidR="00361537" w14:paraId="1C91582D" w14:textId="77777777" w:rsidTr="00C65628">
              <w:tc>
                <w:tcPr>
                  <w:tcW w:w="0" w:type="auto"/>
                </w:tcPr>
                <w:p w14:paraId="3223D04F" w14:textId="77777777" w:rsidR="00361537" w:rsidRDefault="00361537" w:rsidP="00C65628">
                  <w:r>
                    <w:t>coin attente</w:t>
                  </w:r>
                </w:p>
              </w:tc>
              <w:tc>
                <w:tcPr>
                  <w:tcW w:w="0" w:type="auto"/>
                </w:tcPr>
                <w:p w14:paraId="22FB44F6" w14:textId="77777777" w:rsidR="00361537" w:rsidRDefault="00361537" w:rsidP="00C65628">
                  <w:r>
                    <w:t>Quand je rentre dans l'accueil à droite il y une table basse et un canapé et un fauteuil pour attendre.</w:t>
                  </w:r>
                </w:p>
              </w:tc>
            </w:tr>
            <w:tr w:rsidR="00361537" w14:paraId="13BD2823" w14:textId="77777777" w:rsidTr="00C65628">
              <w:tc>
                <w:tcPr>
                  <w:tcW w:w="0" w:type="auto"/>
                </w:tcPr>
                <w:p w14:paraId="0EF082C7" w14:textId="77777777" w:rsidR="00361537" w:rsidRDefault="00361537" w:rsidP="00C65628">
                  <w:r>
                    <w:t>sol</w:t>
                  </w:r>
                </w:p>
              </w:tc>
              <w:tc>
                <w:tcPr>
                  <w:tcW w:w="0" w:type="auto"/>
                </w:tcPr>
                <w:p w14:paraId="3BD5CA42" w14:textId="77777777" w:rsidR="00361537" w:rsidRDefault="00361537" w:rsidP="00C65628">
                  <w:r>
                    <w:t>dans la pièce le sol est en parquet</w:t>
                  </w:r>
                </w:p>
              </w:tc>
            </w:tr>
            <w:tr w:rsidR="00361537" w14:paraId="6D13E930" w14:textId="77777777" w:rsidTr="00C65628">
              <w:tc>
                <w:tcPr>
                  <w:tcW w:w="0" w:type="auto"/>
                </w:tcPr>
                <w:p w14:paraId="5AB9783E" w14:textId="77777777" w:rsidR="00361537" w:rsidRDefault="00CF6DD2" w:rsidP="00C65628">
                  <w:r>
                    <w:t>Devant</w:t>
                  </w:r>
                  <w:r w:rsidR="00361537">
                    <w:t xml:space="preserve"> le </w:t>
                  </w:r>
                  <w:r>
                    <w:t>comptoir</w:t>
                  </w:r>
                </w:p>
              </w:tc>
              <w:tc>
                <w:tcPr>
                  <w:tcW w:w="0" w:type="auto"/>
                </w:tcPr>
                <w:p w14:paraId="1846BED6" w14:textId="77777777" w:rsidR="00361537" w:rsidRDefault="00CF6DD2" w:rsidP="00C65628">
                  <w:r>
                    <w:t>Devant</w:t>
                  </w:r>
                  <w:r w:rsidR="00361537">
                    <w:t xml:space="preserve"> le comptoir il y a </w:t>
                  </w:r>
                  <w:r>
                    <w:t>deux fauteuils</w:t>
                  </w:r>
                  <w:r w:rsidR="00361537">
                    <w:t>.</w:t>
                  </w:r>
                </w:p>
              </w:tc>
            </w:tr>
            <w:tr w:rsidR="00361537" w14:paraId="34BF048B" w14:textId="77777777" w:rsidTr="00C65628">
              <w:tc>
                <w:tcPr>
                  <w:tcW w:w="0" w:type="auto"/>
                </w:tcPr>
                <w:p w14:paraId="2FE5C149" w14:textId="77777777" w:rsidR="00361537" w:rsidRDefault="00361537" w:rsidP="00C65628">
                  <w:r>
                    <w:t>couloir</w:t>
                  </w:r>
                </w:p>
              </w:tc>
              <w:tc>
                <w:tcPr>
                  <w:tcW w:w="0" w:type="auto"/>
                </w:tcPr>
                <w:p w14:paraId="1C34E843" w14:textId="77777777" w:rsidR="00361537" w:rsidRDefault="00CF6DD2" w:rsidP="00C656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C65628">
              <w:tc>
                <w:tcPr>
                  <w:tcW w:w="0" w:type="auto"/>
                </w:tcPr>
                <w:p w14:paraId="1F1E16CC" w14:textId="77777777" w:rsidR="00361537" w:rsidRDefault="00361537" w:rsidP="00C65628">
                  <w:r>
                    <w:t>tapis</w:t>
                  </w:r>
                </w:p>
              </w:tc>
              <w:tc>
                <w:tcPr>
                  <w:tcW w:w="0" w:type="auto"/>
                </w:tcPr>
                <w:p w14:paraId="605D62D4" w14:textId="77777777" w:rsidR="00361537" w:rsidRDefault="00361537" w:rsidP="00C65628">
                  <w:r>
                    <w:t>en dessous des deux chaises et de la table du couloir il y a un tapis.</w:t>
                  </w:r>
                </w:p>
              </w:tc>
            </w:tr>
            <w:tr w:rsidR="00361537" w14:paraId="6C6E66C5" w14:textId="77777777" w:rsidTr="00C65628">
              <w:tc>
                <w:tcPr>
                  <w:tcW w:w="0" w:type="auto"/>
                </w:tcPr>
                <w:p w14:paraId="5590D80E" w14:textId="77777777" w:rsidR="00361537" w:rsidRDefault="00361537" w:rsidP="00C65628">
                  <w:r>
                    <w:t>couloir</w:t>
                  </w:r>
                </w:p>
              </w:tc>
              <w:tc>
                <w:tcPr>
                  <w:tcW w:w="0" w:type="auto"/>
                </w:tcPr>
                <w:p w14:paraId="30BD623C" w14:textId="77777777" w:rsidR="00361537" w:rsidRDefault="00361537" w:rsidP="00C65628">
                  <w:r>
                    <w:t>le couloir et l'accueil sont séparé d'un demi mur perpendiculaire au mur derrière l'accueil qui mesure 8 mètre.</w:t>
                  </w:r>
                </w:p>
              </w:tc>
            </w:tr>
          </w:tbl>
          <w:p w14:paraId="62697EA3" w14:textId="77777777" w:rsidR="00361537" w:rsidRDefault="00361537" w:rsidP="00C65628"/>
        </w:tc>
      </w:tr>
    </w:tbl>
    <w:p w14:paraId="2C3F3E41" w14:textId="77777777" w:rsidR="00361537" w:rsidRDefault="00361537" w:rsidP="00361537">
      <w:r>
        <w:br w:type="page"/>
      </w:r>
    </w:p>
    <w:p w14:paraId="11441729" w14:textId="77777777" w:rsidR="00361537" w:rsidRDefault="00361537" w:rsidP="00361537"/>
    <w:p w14:paraId="7C3947AC" w14:textId="77777777" w:rsidR="00361537" w:rsidRDefault="00361537" w:rsidP="00361537">
      <w:pPr>
        <w:pStyle w:val="Titre3"/>
      </w:pPr>
      <w:bookmarkStart w:id="21" w:name="_Toc161335554"/>
      <w:r>
        <w:t>Salle du Personnel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C65628">
        <w:tc>
          <w:tcPr>
            <w:tcW w:w="0" w:type="auto"/>
          </w:tcPr>
          <w:p w14:paraId="3C7F9223" w14:textId="77777777" w:rsidR="00361537" w:rsidRDefault="00361537" w:rsidP="00C65628">
            <w:r>
              <w:t>En tant que Patron Je veux une salle du Personnel Pour des réunions</w:t>
            </w:r>
          </w:p>
        </w:tc>
      </w:tr>
      <w:tr w:rsidR="00361537" w14:paraId="153AFAE5" w14:textId="77777777" w:rsidTr="00C65628">
        <w:tc>
          <w:tcPr>
            <w:tcW w:w="0" w:type="auto"/>
          </w:tcPr>
          <w:p w14:paraId="3C863B47"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73"/>
              <w:gridCol w:w="7867"/>
            </w:tblGrid>
            <w:tr w:rsidR="00361537" w14:paraId="7D197DBF" w14:textId="77777777" w:rsidTr="00C65628">
              <w:tc>
                <w:tcPr>
                  <w:tcW w:w="0" w:type="auto"/>
                </w:tcPr>
                <w:p w14:paraId="049CDF26" w14:textId="77777777" w:rsidR="00361537" w:rsidRDefault="00361537" w:rsidP="00C65628">
                  <w:r>
                    <w:t>Salle du Personnel</w:t>
                  </w:r>
                </w:p>
              </w:tc>
              <w:tc>
                <w:tcPr>
                  <w:tcW w:w="0" w:type="auto"/>
                </w:tcPr>
                <w:p w14:paraId="11296BCE" w14:textId="77777777" w:rsidR="00361537" w:rsidRDefault="00CF6DD2" w:rsidP="00C656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C65628">
              <w:tc>
                <w:tcPr>
                  <w:tcW w:w="0" w:type="auto"/>
                </w:tcPr>
                <w:p w14:paraId="55FA0644" w14:textId="77777777" w:rsidR="00361537" w:rsidRDefault="00361537" w:rsidP="00C65628">
                  <w:r>
                    <w:t>Table ronde</w:t>
                  </w:r>
                </w:p>
              </w:tc>
              <w:tc>
                <w:tcPr>
                  <w:tcW w:w="0" w:type="auto"/>
                </w:tcPr>
                <w:p w14:paraId="73CF3E89" w14:textId="77777777" w:rsidR="00361537" w:rsidRDefault="00361537" w:rsidP="00C65628">
                  <w:r>
                    <w:t>Quand je passe la porte Au milieu de la salle  Il y a une table ronde d'un rayon de 1.5 m</w:t>
                  </w:r>
                </w:p>
              </w:tc>
            </w:tr>
            <w:tr w:rsidR="00361537" w14:paraId="59F46659" w14:textId="77777777" w:rsidTr="00C65628">
              <w:tc>
                <w:tcPr>
                  <w:tcW w:w="0" w:type="auto"/>
                </w:tcPr>
                <w:p w14:paraId="1CFCA86A" w14:textId="77777777" w:rsidR="00361537" w:rsidRDefault="00361537" w:rsidP="00C65628">
                  <w:r>
                    <w:t>Chaise</w:t>
                  </w:r>
                </w:p>
              </w:tc>
              <w:tc>
                <w:tcPr>
                  <w:tcW w:w="0" w:type="auto"/>
                </w:tcPr>
                <w:p w14:paraId="23D5BE5B" w14:textId="77777777" w:rsidR="00361537" w:rsidRDefault="00361537" w:rsidP="00C65628">
                  <w:r>
                    <w:t>Il faut 10 chaises autour de la table confortable mais sans roue</w:t>
                  </w:r>
                </w:p>
              </w:tc>
            </w:tr>
            <w:tr w:rsidR="00361537" w14:paraId="61361CD6" w14:textId="77777777" w:rsidTr="00C65628">
              <w:tc>
                <w:tcPr>
                  <w:tcW w:w="0" w:type="auto"/>
                </w:tcPr>
                <w:p w14:paraId="10075481" w14:textId="77777777" w:rsidR="00361537" w:rsidRDefault="00361537" w:rsidP="00C65628">
                  <w:r>
                    <w:t>Interrupteur</w:t>
                  </w:r>
                </w:p>
              </w:tc>
              <w:tc>
                <w:tcPr>
                  <w:tcW w:w="0" w:type="auto"/>
                </w:tcPr>
                <w:p w14:paraId="0441891F" w14:textId="77777777" w:rsidR="00361537" w:rsidRDefault="00361537" w:rsidP="00C65628">
                  <w:r>
                    <w:t>Un interrupteur qui peut régler la luminosité de l'ampoule principale de la pièce directement sur la gauche</w:t>
                  </w:r>
                </w:p>
              </w:tc>
            </w:tr>
            <w:tr w:rsidR="00361537" w14:paraId="3AAAB5EF" w14:textId="77777777" w:rsidTr="00C65628">
              <w:tc>
                <w:tcPr>
                  <w:tcW w:w="0" w:type="auto"/>
                </w:tcPr>
                <w:p w14:paraId="73FD2EE2" w14:textId="77777777" w:rsidR="00361537" w:rsidRDefault="00361537" w:rsidP="00C65628">
                  <w:r>
                    <w:t>Vidéoprojecteur</w:t>
                  </w:r>
                </w:p>
              </w:tc>
              <w:tc>
                <w:tcPr>
                  <w:tcW w:w="0" w:type="auto"/>
                </w:tcPr>
                <w:p w14:paraId="52FC7894" w14:textId="77777777" w:rsidR="00361537" w:rsidRDefault="00361537" w:rsidP="00C656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C65628">
              <w:tc>
                <w:tcPr>
                  <w:tcW w:w="0" w:type="auto"/>
                </w:tcPr>
                <w:p w14:paraId="42126871" w14:textId="77777777" w:rsidR="00361537" w:rsidRDefault="00361537" w:rsidP="00C65628">
                  <w:r>
                    <w:t>Armoire</w:t>
                  </w:r>
                </w:p>
              </w:tc>
              <w:tc>
                <w:tcPr>
                  <w:tcW w:w="0" w:type="auto"/>
                </w:tcPr>
                <w:p w14:paraId="573D8FFD" w14:textId="77777777" w:rsidR="00361537" w:rsidRDefault="00361537" w:rsidP="00C65628">
                  <w:r>
                    <w:t>Une Armoire au fond à gauche de la pièce la poignée de la porte face au mur où est placé la porte 80x52 environ pour y placer des matériaux d'échange.</w:t>
                  </w:r>
                </w:p>
              </w:tc>
            </w:tr>
            <w:tr w:rsidR="00361537" w14:paraId="3DDC1C48" w14:textId="77777777" w:rsidTr="00C65628">
              <w:tc>
                <w:tcPr>
                  <w:tcW w:w="0" w:type="auto"/>
                </w:tcPr>
                <w:p w14:paraId="2BF2AD34" w14:textId="77777777" w:rsidR="00361537" w:rsidRDefault="00361537" w:rsidP="00C65628">
                  <w:r>
                    <w:t>La porte</w:t>
                  </w:r>
                </w:p>
              </w:tc>
              <w:tc>
                <w:tcPr>
                  <w:tcW w:w="0" w:type="auto"/>
                </w:tcPr>
                <w:p w14:paraId="17EB6DB3" w14:textId="77777777" w:rsidR="00361537" w:rsidRDefault="00361537" w:rsidP="00C65628">
                  <w:r>
                    <w:t>La porte sera placé à la gauche du mur qui donnera sur le couloir</w:t>
                  </w:r>
                </w:p>
              </w:tc>
            </w:tr>
            <w:tr w:rsidR="00361537" w14:paraId="79982866" w14:textId="77777777" w:rsidTr="00C65628">
              <w:tc>
                <w:tcPr>
                  <w:tcW w:w="0" w:type="auto"/>
                </w:tcPr>
                <w:p w14:paraId="4035CF19" w14:textId="77777777" w:rsidR="00361537" w:rsidRDefault="00361537" w:rsidP="00C65628">
                  <w:r>
                    <w:t>Lumière connecté</w:t>
                  </w:r>
                </w:p>
              </w:tc>
              <w:tc>
                <w:tcPr>
                  <w:tcW w:w="0" w:type="auto"/>
                </w:tcPr>
                <w:p w14:paraId="6B56BCDC" w14:textId="77777777" w:rsidR="00361537" w:rsidRDefault="00361537" w:rsidP="00C65628">
                  <w:r>
                    <w:t>Des Lumières plafonniers en lignes sur la longueur de la pièce ( colonne 4 ligne 2 ) 5 m d'écart.</w:t>
                  </w:r>
                </w:p>
              </w:tc>
            </w:tr>
            <w:tr w:rsidR="00361537" w14:paraId="7BBCEEF6" w14:textId="77777777" w:rsidTr="00C65628">
              <w:tc>
                <w:tcPr>
                  <w:tcW w:w="0" w:type="auto"/>
                </w:tcPr>
                <w:p w14:paraId="5D52C139" w14:textId="77777777" w:rsidR="00361537" w:rsidRDefault="00361537" w:rsidP="00C65628">
                  <w:r>
                    <w:t>Pièce</w:t>
                  </w:r>
                </w:p>
              </w:tc>
              <w:tc>
                <w:tcPr>
                  <w:tcW w:w="0" w:type="auto"/>
                </w:tcPr>
                <w:p w14:paraId="4ACB7E66" w14:textId="77777777" w:rsidR="00361537" w:rsidRDefault="00361537" w:rsidP="00C65628">
                  <w:r>
                    <w:t>La pièce fera minimum 50 m carré derrière la table de réception</w:t>
                  </w:r>
                </w:p>
              </w:tc>
            </w:tr>
          </w:tbl>
          <w:p w14:paraId="1A284064" w14:textId="77777777" w:rsidR="00361537" w:rsidRDefault="00361537" w:rsidP="00C65628"/>
        </w:tc>
      </w:tr>
    </w:tbl>
    <w:p w14:paraId="12B7F05F" w14:textId="77777777" w:rsidR="00361537" w:rsidRDefault="00361537" w:rsidP="00361537"/>
    <w:p w14:paraId="358D236F" w14:textId="77777777" w:rsidR="00361537" w:rsidRDefault="00C90208" w:rsidP="00361537">
      <w:pPr>
        <w:pStyle w:val="Titre3"/>
      </w:pPr>
      <w:bookmarkStart w:id="22" w:name="_Toc161335555"/>
      <w:r>
        <w:t>Salle</w:t>
      </w:r>
      <w:r w:rsidR="00361537">
        <w:t xml:space="preserve"> d'hôtel</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C65628">
        <w:tc>
          <w:tcPr>
            <w:tcW w:w="0" w:type="auto"/>
          </w:tcPr>
          <w:p w14:paraId="029538A3" w14:textId="77777777" w:rsidR="00361537" w:rsidRDefault="00361537" w:rsidP="00C65628">
            <w:r>
              <w:t>En tant que travailleur je veux une salle de relax dans hôtel  pour repos</w:t>
            </w:r>
          </w:p>
        </w:tc>
      </w:tr>
      <w:tr w:rsidR="00361537" w14:paraId="5B214D57" w14:textId="77777777" w:rsidTr="00C65628">
        <w:tc>
          <w:tcPr>
            <w:tcW w:w="0" w:type="auto"/>
          </w:tcPr>
          <w:p w14:paraId="7429ECDE"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711"/>
              <w:gridCol w:w="8329"/>
            </w:tblGrid>
            <w:tr w:rsidR="00361537" w14:paraId="27353B7E" w14:textId="77777777" w:rsidTr="00C65628">
              <w:tc>
                <w:tcPr>
                  <w:tcW w:w="0" w:type="auto"/>
                </w:tcPr>
                <w:p w14:paraId="0771013B" w14:textId="77777777" w:rsidR="00361537" w:rsidRDefault="00361537" w:rsidP="00C65628">
                  <w:r>
                    <w:t>inter</w:t>
                  </w:r>
                </w:p>
              </w:tc>
              <w:tc>
                <w:tcPr>
                  <w:tcW w:w="0" w:type="auto"/>
                </w:tcPr>
                <w:p w14:paraId="1548DC39" w14:textId="77777777" w:rsidR="00361537" w:rsidRDefault="00361537" w:rsidP="00C65628">
                  <w:r>
                    <w:t>Dans la salle  quand j'entre je vois un grand tapis bleu</w:t>
                  </w:r>
                </w:p>
              </w:tc>
            </w:tr>
            <w:tr w:rsidR="00361537" w14:paraId="15C5255C" w14:textId="77777777" w:rsidTr="00C65628">
              <w:tc>
                <w:tcPr>
                  <w:tcW w:w="0" w:type="auto"/>
                </w:tcPr>
                <w:p w14:paraId="403820DF" w14:textId="77777777" w:rsidR="00361537" w:rsidRDefault="00361537" w:rsidP="00C65628">
                  <w:r>
                    <w:t>inter2</w:t>
                  </w:r>
                </w:p>
              </w:tc>
              <w:tc>
                <w:tcPr>
                  <w:tcW w:w="0" w:type="auto"/>
                </w:tcPr>
                <w:p w14:paraId="4451EB85" w14:textId="77777777" w:rsidR="00361537" w:rsidRDefault="00361537" w:rsidP="00C65628">
                  <w:r>
                    <w:t>Dans la salle quand j'entre je vois les murs blancs</w:t>
                  </w:r>
                </w:p>
              </w:tc>
            </w:tr>
            <w:tr w:rsidR="00361537" w14:paraId="206EBA84" w14:textId="77777777" w:rsidTr="00C65628">
              <w:tc>
                <w:tcPr>
                  <w:tcW w:w="0" w:type="auto"/>
                </w:tcPr>
                <w:p w14:paraId="4736FE4F" w14:textId="77777777" w:rsidR="00361537" w:rsidRDefault="00361537" w:rsidP="00C65628">
                  <w:r>
                    <w:t>inter 3</w:t>
                  </w:r>
                </w:p>
              </w:tc>
              <w:tc>
                <w:tcPr>
                  <w:tcW w:w="0" w:type="auto"/>
                </w:tcPr>
                <w:p w14:paraId="23C6E5E8" w14:textId="77777777" w:rsidR="00361537" w:rsidRDefault="00361537" w:rsidP="00C65628">
                  <w:r>
                    <w:t>la salle a besoin d'être 10 sur 7 m avec un toilette séparé</w:t>
                  </w:r>
                </w:p>
              </w:tc>
            </w:tr>
            <w:tr w:rsidR="00361537" w14:paraId="29BA5772" w14:textId="77777777" w:rsidTr="00C65628">
              <w:tc>
                <w:tcPr>
                  <w:tcW w:w="0" w:type="auto"/>
                </w:tcPr>
                <w:p w14:paraId="52F62D7F" w14:textId="77777777" w:rsidR="00361537" w:rsidRDefault="00361537" w:rsidP="00C65628">
                  <w:r>
                    <w:t>lits</w:t>
                  </w:r>
                </w:p>
              </w:tc>
              <w:tc>
                <w:tcPr>
                  <w:tcW w:w="0" w:type="auto"/>
                </w:tcPr>
                <w:p w14:paraId="493C4F48" w14:textId="77777777" w:rsidR="00361537" w:rsidRDefault="00361537" w:rsidP="00C65628">
                  <w:r>
                    <w:t>Dans la salle quand j'entre il y a 1 petit et 1 grand lit à droite de la porte</w:t>
                  </w:r>
                </w:p>
              </w:tc>
            </w:tr>
            <w:tr w:rsidR="00361537" w14:paraId="76BF07DE" w14:textId="77777777" w:rsidTr="00C65628">
              <w:tc>
                <w:tcPr>
                  <w:tcW w:w="0" w:type="auto"/>
                </w:tcPr>
                <w:p w14:paraId="6CB98588" w14:textId="77777777" w:rsidR="00361537" w:rsidRDefault="00361537" w:rsidP="00C65628">
                  <w:r>
                    <w:t>balcon</w:t>
                  </w:r>
                </w:p>
              </w:tc>
              <w:tc>
                <w:tcPr>
                  <w:tcW w:w="0" w:type="auto"/>
                </w:tcPr>
                <w:p w14:paraId="2444996F" w14:textId="77777777" w:rsidR="00361537" w:rsidRDefault="00361537" w:rsidP="00C65628">
                  <w:r>
                    <w:t>quand j'entre  je vois un porte en face de la porte d'entrée avec un balcon</w:t>
                  </w:r>
                </w:p>
              </w:tc>
            </w:tr>
            <w:tr w:rsidR="00361537" w14:paraId="71FE4804" w14:textId="77777777" w:rsidTr="00C65628">
              <w:tc>
                <w:tcPr>
                  <w:tcW w:w="0" w:type="auto"/>
                </w:tcPr>
                <w:p w14:paraId="199DD9F8" w14:textId="77777777" w:rsidR="00361537" w:rsidRDefault="00CF6DD2" w:rsidP="00C65628">
                  <w:r>
                    <w:t>Décor</w:t>
                  </w:r>
                </w:p>
              </w:tc>
              <w:tc>
                <w:tcPr>
                  <w:tcW w:w="0" w:type="auto"/>
                </w:tcPr>
                <w:p w14:paraId="57BFBE8F" w14:textId="77777777" w:rsidR="00361537" w:rsidRDefault="00CF6DD2" w:rsidP="00C65628">
                  <w:r>
                    <w:t>Quand</w:t>
                  </w:r>
                  <w:r w:rsidR="00361537">
                    <w:t xml:space="preserve"> j'entre je vois </w:t>
                  </w:r>
                  <w:r>
                    <w:t>une télé</w:t>
                  </w:r>
                  <w:r w:rsidR="00361537">
                    <w:t xml:space="preserve"> avec une table et armoire à gauche de la porte d'entrée</w:t>
                  </w:r>
                </w:p>
              </w:tc>
            </w:tr>
            <w:tr w:rsidR="00361537" w14:paraId="547750CD" w14:textId="77777777" w:rsidTr="00C65628">
              <w:tc>
                <w:tcPr>
                  <w:tcW w:w="0" w:type="auto"/>
                </w:tcPr>
                <w:p w14:paraId="431DBA03" w14:textId="77777777" w:rsidR="00361537" w:rsidRDefault="00361537" w:rsidP="00C65628">
                  <w:r>
                    <w:t>lits1</w:t>
                  </w:r>
                </w:p>
              </w:tc>
              <w:tc>
                <w:tcPr>
                  <w:tcW w:w="0" w:type="auto"/>
                </w:tcPr>
                <w:p w14:paraId="6675E8F8" w14:textId="77777777" w:rsidR="00361537" w:rsidRDefault="00CF6DD2" w:rsidP="00C656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C65628">
              <w:tc>
                <w:tcPr>
                  <w:tcW w:w="0" w:type="auto"/>
                </w:tcPr>
                <w:p w14:paraId="0063B918" w14:textId="77777777" w:rsidR="00361537" w:rsidRDefault="00361537" w:rsidP="00C65628">
                  <w:r>
                    <w:t>toilette</w:t>
                  </w:r>
                </w:p>
              </w:tc>
              <w:tc>
                <w:tcPr>
                  <w:tcW w:w="0" w:type="auto"/>
                </w:tcPr>
                <w:p w14:paraId="0CC0816C" w14:textId="77777777" w:rsidR="00361537" w:rsidRDefault="00361537" w:rsidP="00C65628">
                  <w:r>
                    <w:t>dans toilette quand j'entre il y a toilette, lavabo et douche</w:t>
                  </w:r>
                </w:p>
              </w:tc>
            </w:tr>
          </w:tbl>
          <w:p w14:paraId="217D332F" w14:textId="77777777" w:rsidR="00361537" w:rsidRDefault="00361537" w:rsidP="00C65628"/>
        </w:tc>
      </w:tr>
    </w:tbl>
    <w:p w14:paraId="27A0F672" w14:textId="77777777" w:rsidR="00361537" w:rsidRDefault="00361537" w:rsidP="00361537">
      <w:r>
        <w:br w:type="page"/>
      </w:r>
    </w:p>
    <w:p w14:paraId="651B4635" w14:textId="77777777" w:rsidR="00361537" w:rsidRDefault="00361537" w:rsidP="00361537"/>
    <w:p w14:paraId="62615471" w14:textId="77777777" w:rsidR="00361537" w:rsidRDefault="00361537" w:rsidP="00361537">
      <w:pPr>
        <w:pStyle w:val="Titre3"/>
      </w:pPr>
      <w:bookmarkStart w:id="23" w:name="_Toc161335556"/>
      <w:r>
        <w:t>Chambre d'hôtel - 1</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C65628">
        <w:tc>
          <w:tcPr>
            <w:tcW w:w="0" w:type="auto"/>
          </w:tcPr>
          <w:p w14:paraId="4AF15030" w14:textId="77777777" w:rsidR="00361537" w:rsidRDefault="00361537" w:rsidP="00C65628">
            <w:r>
              <w:t>En tant qu'entrepreneur Je souhaite une chambre d'hôtel Pour dormir lors de mes déplacements</w:t>
            </w:r>
          </w:p>
        </w:tc>
      </w:tr>
      <w:tr w:rsidR="00361537" w14:paraId="7F3093C0" w14:textId="77777777" w:rsidTr="00C65628">
        <w:tc>
          <w:tcPr>
            <w:tcW w:w="0" w:type="auto"/>
          </w:tcPr>
          <w:p w14:paraId="19447315" w14:textId="3B22B8BA"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336"/>
              <w:gridCol w:w="7704"/>
            </w:tblGrid>
            <w:tr w:rsidR="00361537" w14:paraId="0BC3140B" w14:textId="77777777" w:rsidTr="00C65628">
              <w:tc>
                <w:tcPr>
                  <w:tcW w:w="0" w:type="auto"/>
                </w:tcPr>
                <w:p w14:paraId="71FFA4F9" w14:textId="77777777" w:rsidR="00361537" w:rsidRDefault="00361537" w:rsidP="00C65628">
                  <w:r>
                    <w:t>Size</w:t>
                  </w:r>
                </w:p>
              </w:tc>
              <w:tc>
                <w:tcPr>
                  <w:tcW w:w="0" w:type="auto"/>
                </w:tcPr>
                <w:p w14:paraId="7768D512" w14:textId="77777777" w:rsidR="00361537" w:rsidRDefault="00361537" w:rsidP="00C65628">
                  <w:r>
                    <w:t>Depuis le couloir quand j'ouvre la porte je vois une pièce de 6 mètres par 6 mètres</w:t>
                  </w:r>
                </w:p>
              </w:tc>
            </w:tr>
            <w:tr w:rsidR="00361537" w14:paraId="217AB904" w14:textId="77777777" w:rsidTr="00C65628">
              <w:tc>
                <w:tcPr>
                  <w:tcW w:w="0" w:type="auto"/>
                </w:tcPr>
                <w:p w14:paraId="55E4B140" w14:textId="77777777" w:rsidR="00361537" w:rsidRDefault="00361537" w:rsidP="00C65628">
                  <w:r>
                    <w:t>Windows</w:t>
                  </w:r>
                </w:p>
              </w:tc>
              <w:tc>
                <w:tcPr>
                  <w:tcW w:w="0" w:type="auto"/>
                </w:tcPr>
                <w:p w14:paraId="4170DA7D" w14:textId="77777777" w:rsidR="00361537" w:rsidRDefault="00361537" w:rsidP="00C65628">
                  <w:r>
                    <w:t>Depuis la porte quand je regarde en face de moi je vois une fenêtre de 2m x 2m qui se trouve au milieu du mure opposé</w:t>
                  </w:r>
                </w:p>
              </w:tc>
            </w:tr>
            <w:tr w:rsidR="00361537" w14:paraId="30599967" w14:textId="77777777" w:rsidTr="00C65628">
              <w:tc>
                <w:tcPr>
                  <w:tcW w:w="0" w:type="auto"/>
                </w:tcPr>
                <w:p w14:paraId="7C188C7E" w14:textId="77777777" w:rsidR="00361537" w:rsidRDefault="00361537" w:rsidP="00C65628">
                  <w:r>
                    <w:t>Porte</w:t>
                  </w:r>
                </w:p>
              </w:tc>
              <w:tc>
                <w:tcPr>
                  <w:tcW w:w="0" w:type="auto"/>
                </w:tcPr>
                <w:p w14:paraId="54D2A6E6" w14:textId="5AAC4F82" w:rsidR="00361537" w:rsidRDefault="00361537" w:rsidP="00C65628">
                  <w:r>
                    <w:t xml:space="preserve">Depuis le centre de la </w:t>
                  </w:r>
                  <w:r w:rsidR="00530A2E">
                    <w:t>pièce quand</w:t>
                  </w:r>
                  <w:r>
                    <w:t xml:space="preserve"> je regarde la porte elle se trouve au milieu du mure</w:t>
                  </w:r>
                </w:p>
              </w:tc>
            </w:tr>
            <w:tr w:rsidR="00361537" w14:paraId="60DA306D" w14:textId="77777777" w:rsidTr="00C65628">
              <w:tc>
                <w:tcPr>
                  <w:tcW w:w="0" w:type="auto"/>
                </w:tcPr>
                <w:p w14:paraId="785EC1B5" w14:textId="77777777" w:rsidR="00361537" w:rsidRDefault="00361537" w:rsidP="00C65628">
                  <w:r>
                    <w:t>Lit</w:t>
                  </w:r>
                </w:p>
              </w:tc>
              <w:tc>
                <w:tcPr>
                  <w:tcW w:w="0" w:type="auto"/>
                </w:tcPr>
                <w:p w14:paraId="663A2CEB" w14:textId="1C0BFA36" w:rsidR="00361537" w:rsidRDefault="00361537" w:rsidP="00C656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C65628">
              <w:tc>
                <w:tcPr>
                  <w:tcW w:w="0" w:type="auto"/>
                </w:tcPr>
                <w:p w14:paraId="2D80A582" w14:textId="77777777" w:rsidR="00361537" w:rsidRDefault="00361537" w:rsidP="00C65628">
                  <w:r>
                    <w:t>Salle de bain</w:t>
                  </w:r>
                </w:p>
              </w:tc>
              <w:tc>
                <w:tcPr>
                  <w:tcW w:w="0" w:type="auto"/>
                </w:tcPr>
                <w:p w14:paraId="3B5A32E2" w14:textId="77777777" w:rsidR="00361537" w:rsidRDefault="00361537" w:rsidP="00C656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C65628">
              <w:tc>
                <w:tcPr>
                  <w:tcW w:w="0" w:type="auto"/>
                </w:tcPr>
                <w:p w14:paraId="6AB53936" w14:textId="77777777" w:rsidR="00361537" w:rsidRDefault="00361537" w:rsidP="00C65628">
                  <w:r>
                    <w:t>Porte secondaire</w:t>
                  </w:r>
                </w:p>
              </w:tc>
              <w:tc>
                <w:tcPr>
                  <w:tcW w:w="0" w:type="auto"/>
                </w:tcPr>
                <w:p w14:paraId="4560AE06" w14:textId="26751723" w:rsidR="00361537" w:rsidRDefault="00361537" w:rsidP="00C656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C65628">
              <w:tc>
                <w:tcPr>
                  <w:tcW w:w="0" w:type="auto"/>
                </w:tcPr>
                <w:p w14:paraId="25AE66B2" w14:textId="77777777" w:rsidR="00361537" w:rsidRDefault="00361537" w:rsidP="00C65628">
                  <w:r>
                    <w:t>Contenu salle de bain</w:t>
                  </w:r>
                </w:p>
              </w:tc>
              <w:tc>
                <w:tcPr>
                  <w:tcW w:w="0" w:type="auto"/>
                </w:tcPr>
                <w:p w14:paraId="2EA6885E" w14:textId="68B843AA" w:rsidR="00361537" w:rsidRDefault="00361537" w:rsidP="00C656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C65628">
              <w:tc>
                <w:tcPr>
                  <w:tcW w:w="0" w:type="auto"/>
                </w:tcPr>
                <w:p w14:paraId="7AF260DE" w14:textId="77777777" w:rsidR="00361537" w:rsidRDefault="00361537" w:rsidP="00C65628">
                  <w:r>
                    <w:t>Contenu salle de bain - 2</w:t>
                  </w:r>
                </w:p>
              </w:tc>
              <w:tc>
                <w:tcPr>
                  <w:tcW w:w="0" w:type="auto"/>
                </w:tcPr>
                <w:p w14:paraId="3F7B2946" w14:textId="689F3494" w:rsidR="00361537" w:rsidRDefault="00361537" w:rsidP="00C656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C65628"/>
        </w:tc>
      </w:tr>
    </w:tbl>
    <w:p w14:paraId="05A11D99" w14:textId="77777777" w:rsidR="00361537" w:rsidRDefault="00361537" w:rsidP="00361537"/>
    <w:p w14:paraId="10F918FA" w14:textId="77777777" w:rsidR="00361537" w:rsidRDefault="00CF6DD2" w:rsidP="00361537">
      <w:pPr>
        <w:pStyle w:val="Titre3"/>
      </w:pPr>
      <w:bookmarkStart w:id="24" w:name="_Toc161335557"/>
      <w:r>
        <w:t>Couloir</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C65628">
        <w:tc>
          <w:tcPr>
            <w:tcW w:w="0" w:type="auto"/>
          </w:tcPr>
          <w:p w14:paraId="3F3FF09C" w14:textId="77777777" w:rsidR="00361537" w:rsidRDefault="00361537" w:rsidP="00C65628">
            <w:r>
              <w:t>En tant que dans hôtel il a besoin d'être un couloir</w:t>
            </w:r>
          </w:p>
        </w:tc>
      </w:tr>
      <w:tr w:rsidR="00361537" w14:paraId="3AD5432D" w14:textId="77777777" w:rsidTr="00C65628">
        <w:tc>
          <w:tcPr>
            <w:tcW w:w="0" w:type="auto"/>
          </w:tcPr>
          <w:p w14:paraId="424C57AA" w14:textId="2748BF3C"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C65628">
              <w:tc>
                <w:tcPr>
                  <w:tcW w:w="0" w:type="auto"/>
                </w:tcPr>
                <w:p w14:paraId="05CBDDD1" w14:textId="77777777" w:rsidR="00361537" w:rsidRDefault="00361537" w:rsidP="00C65628">
                  <w:r>
                    <w:t>dehors</w:t>
                  </w:r>
                </w:p>
              </w:tc>
              <w:tc>
                <w:tcPr>
                  <w:tcW w:w="0" w:type="auto"/>
                </w:tcPr>
                <w:p w14:paraId="79095238" w14:textId="77777777" w:rsidR="00361537" w:rsidRDefault="00CF6DD2" w:rsidP="00C65628">
                  <w:r>
                    <w:t>Dans</w:t>
                  </w:r>
                  <w:r w:rsidR="00361537">
                    <w:t xml:space="preserve"> le salon quand je </w:t>
                  </w:r>
                  <w:r>
                    <w:t>sors</w:t>
                  </w:r>
                  <w:r w:rsidR="00361537">
                    <w:t xml:space="preserve"> il y a 2 ascenseurs</w:t>
                  </w:r>
                </w:p>
              </w:tc>
            </w:tr>
            <w:tr w:rsidR="00361537" w14:paraId="182CF35F" w14:textId="77777777" w:rsidTr="00C65628">
              <w:tc>
                <w:tcPr>
                  <w:tcW w:w="0" w:type="auto"/>
                </w:tcPr>
                <w:p w14:paraId="36E53F3F" w14:textId="77777777" w:rsidR="00361537" w:rsidRDefault="00361537" w:rsidP="00C65628">
                  <w:r>
                    <w:t>couloir</w:t>
                  </w:r>
                </w:p>
              </w:tc>
              <w:tc>
                <w:tcPr>
                  <w:tcW w:w="0" w:type="auto"/>
                </w:tcPr>
                <w:p w14:paraId="13B815E7" w14:textId="77777777" w:rsidR="00361537" w:rsidRDefault="00361537" w:rsidP="00C65628">
                  <w:r>
                    <w:t>Dans le couloir il y a des peintures  entre les portes</w:t>
                  </w:r>
                </w:p>
              </w:tc>
            </w:tr>
            <w:tr w:rsidR="00361537" w14:paraId="1C8BF236" w14:textId="77777777" w:rsidTr="00C65628">
              <w:tc>
                <w:tcPr>
                  <w:tcW w:w="0" w:type="auto"/>
                </w:tcPr>
                <w:p w14:paraId="0F813CAF" w14:textId="77777777" w:rsidR="00361537" w:rsidRDefault="00CF6DD2" w:rsidP="00C65628">
                  <w:r>
                    <w:t>Lumière</w:t>
                  </w:r>
                </w:p>
              </w:tc>
              <w:tc>
                <w:tcPr>
                  <w:tcW w:w="0" w:type="auto"/>
                </w:tcPr>
                <w:p w14:paraId="6C01CFC0" w14:textId="77777777" w:rsidR="00361537" w:rsidRDefault="00CF6DD2" w:rsidP="00C656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C65628">
              <w:tc>
                <w:tcPr>
                  <w:tcW w:w="0" w:type="auto"/>
                </w:tcPr>
                <w:p w14:paraId="3FD7C607" w14:textId="77777777" w:rsidR="00361537" w:rsidRDefault="00361537" w:rsidP="00C65628">
                  <w:r>
                    <w:t>poubelle</w:t>
                  </w:r>
                </w:p>
              </w:tc>
              <w:tc>
                <w:tcPr>
                  <w:tcW w:w="0" w:type="auto"/>
                </w:tcPr>
                <w:p w14:paraId="53D4CE29" w14:textId="77777777" w:rsidR="00361537" w:rsidRDefault="00CF6DD2" w:rsidP="00C65628">
                  <w:r>
                    <w:t xml:space="preserve"> Dans</w:t>
                  </w:r>
                  <w:r w:rsidR="00361537">
                    <w:t xml:space="preserve"> </w:t>
                  </w:r>
                  <w:r>
                    <w:t>couloir quand</w:t>
                  </w:r>
                  <w:r w:rsidR="00361537">
                    <w:t xml:space="preserve"> je passe il y a des poubelles</w:t>
                  </w:r>
                </w:p>
              </w:tc>
            </w:tr>
            <w:tr w:rsidR="00361537" w14:paraId="79A34D13" w14:textId="77777777" w:rsidTr="00C65628">
              <w:tc>
                <w:tcPr>
                  <w:tcW w:w="0" w:type="auto"/>
                </w:tcPr>
                <w:p w14:paraId="670552E4" w14:textId="77777777" w:rsidR="00361537" w:rsidRDefault="00361537" w:rsidP="00C65628">
                  <w:r>
                    <w:t>chemins</w:t>
                  </w:r>
                </w:p>
              </w:tc>
              <w:tc>
                <w:tcPr>
                  <w:tcW w:w="0" w:type="auto"/>
                </w:tcPr>
                <w:p w14:paraId="5249F0AF" w14:textId="77777777" w:rsidR="00361537" w:rsidRDefault="00361537" w:rsidP="00C65628">
                  <w:r>
                    <w:t>dans couloirs  quand je passe  il y a chemin au garage</w:t>
                  </w:r>
                </w:p>
              </w:tc>
            </w:tr>
            <w:tr w:rsidR="00361537" w14:paraId="74DDA6B2" w14:textId="77777777" w:rsidTr="00C65628">
              <w:tc>
                <w:tcPr>
                  <w:tcW w:w="0" w:type="auto"/>
                </w:tcPr>
                <w:p w14:paraId="08D0DA80" w14:textId="77777777" w:rsidR="00361537" w:rsidRDefault="00361537" w:rsidP="00C65628">
                  <w:r>
                    <w:t>couloir</w:t>
                  </w:r>
                </w:p>
              </w:tc>
              <w:tc>
                <w:tcPr>
                  <w:tcW w:w="0" w:type="auto"/>
                </w:tcPr>
                <w:p w14:paraId="4F5B1912" w14:textId="77777777" w:rsidR="00361537" w:rsidRDefault="00361537" w:rsidP="00C65628">
                  <w:r>
                    <w:t>dans couloir quand je passe il y a un tapis à toute longueur de couloir</w:t>
                  </w:r>
                </w:p>
              </w:tc>
            </w:tr>
            <w:tr w:rsidR="00361537" w14:paraId="3DB548D6" w14:textId="77777777" w:rsidTr="00C65628">
              <w:tc>
                <w:tcPr>
                  <w:tcW w:w="0" w:type="auto"/>
                </w:tcPr>
                <w:p w14:paraId="7650EEBA" w14:textId="77777777" w:rsidR="00361537" w:rsidRDefault="00361537" w:rsidP="00C65628">
                  <w:r>
                    <w:t>wifi</w:t>
                  </w:r>
                </w:p>
              </w:tc>
              <w:tc>
                <w:tcPr>
                  <w:tcW w:w="0" w:type="auto"/>
                </w:tcPr>
                <w:p w14:paraId="19E33D59" w14:textId="77777777" w:rsidR="00361537" w:rsidRDefault="00361537" w:rsidP="00C65628">
                  <w:r>
                    <w:t>dans le couloir quand j'entre il y a une borne wifi pour étage</w:t>
                  </w:r>
                </w:p>
              </w:tc>
            </w:tr>
            <w:tr w:rsidR="00361537" w14:paraId="78AA0D54" w14:textId="77777777" w:rsidTr="00C65628">
              <w:tc>
                <w:tcPr>
                  <w:tcW w:w="0" w:type="auto"/>
                </w:tcPr>
                <w:p w14:paraId="6EB81AD9" w14:textId="77777777" w:rsidR="00361537" w:rsidRDefault="00361537" w:rsidP="00C65628">
                  <w:r>
                    <w:t>eau</w:t>
                  </w:r>
                </w:p>
              </w:tc>
              <w:tc>
                <w:tcPr>
                  <w:tcW w:w="0" w:type="auto"/>
                </w:tcPr>
                <w:p w14:paraId="27EAE042" w14:textId="77777777" w:rsidR="00361537" w:rsidRDefault="00361537" w:rsidP="00C65628">
                  <w:r>
                    <w:t>dans le couloirs quand je passe il y a des machines é l'eau</w:t>
                  </w:r>
                </w:p>
              </w:tc>
            </w:tr>
          </w:tbl>
          <w:p w14:paraId="2ECE490D" w14:textId="77777777" w:rsidR="00361537" w:rsidRDefault="00361537" w:rsidP="00C65628"/>
        </w:tc>
      </w:tr>
    </w:tbl>
    <w:p w14:paraId="227EEBD1" w14:textId="77777777" w:rsidR="00361537" w:rsidRDefault="00361537" w:rsidP="00361537">
      <w:r>
        <w:br w:type="page"/>
      </w:r>
    </w:p>
    <w:p w14:paraId="7A297BED" w14:textId="77777777" w:rsidR="00361537" w:rsidRDefault="00361537" w:rsidP="00361537"/>
    <w:p w14:paraId="24842C7C" w14:textId="77777777" w:rsidR="00361537" w:rsidRDefault="00361537" w:rsidP="00361537">
      <w:pPr>
        <w:pStyle w:val="Titre3"/>
      </w:pPr>
      <w:bookmarkStart w:id="25" w:name="_Toc161335558"/>
      <w:r>
        <w:t>Karting</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C65628">
        <w:tc>
          <w:tcPr>
            <w:tcW w:w="0" w:type="auto"/>
          </w:tcPr>
          <w:p w14:paraId="7DAB4E69" w14:textId="77777777" w:rsidR="00361537" w:rsidRDefault="00361537" w:rsidP="00C65628">
            <w:r>
              <w:t>En tant que parent je souhaite un Karting pour jouer avec mes enfants</w:t>
            </w:r>
          </w:p>
        </w:tc>
      </w:tr>
      <w:tr w:rsidR="00361537" w14:paraId="4409BB9C" w14:textId="77777777" w:rsidTr="00C65628">
        <w:tc>
          <w:tcPr>
            <w:tcW w:w="0" w:type="auto"/>
          </w:tcPr>
          <w:p w14:paraId="0D2CE1CE"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020"/>
              <w:gridCol w:w="8020"/>
            </w:tblGrid>
            <w:tr w:rsidR="00361537" w14:paraId="6FA3ED1D" w14:textId="77777777" w:rsidTr="00C65628">
              <w:tc>
                <w:tcPr>
                  <w:tcW w:w="0" w:type="auto"/>
                </w:tcPr>
                <w:p w14:paraId="0DDF5CBA" w14:textId="77777777" w:rsidR="00361537" w:rsidRDefault="00361537" w:rsidP="00C65628">
                  <w:r>
                    <w:t>Accueil</w:t>
                  </w:r>
                </w:p>
              </w:tc>
              <w:tc>
                <w:tcPr>
                  <w:tcW w:w="0" w:type="auto"/>
                </w:tcPr>
                <w:p w14:paraId="4CF50A96" w14:textId="77777777" w:rsidR="00361537" w:rsidRDefault="00361537" w:rsidP="00C65628">
                  <w:r>
                    <w:t>Depuis le haut de l'escalier  quand je regarde devant je vois un stand</w:t>
                  </w:r>
                </w:p>
              </w:tc>
            </w:tr>
            <w:tr w:rsidR="00361537" w14:paraId="0B3ACA45" w14:textId="77777777" w:rsidTr="00C65628">
              <w:tc>
                <w:tcPr>
                  <w:tcW w:w="0" w:type="auto"/>
                </w:tcPr>
                <w:p w14:paraId="7ECC5C74" w14:textId="77777777" w:rsidR="00361537" w:rsidRDefault="00361537" w:rsidP="00C65628">
                  <w:r>
                    <w:t>Sécurité</w:t>
                  </w:r>
                </w:p>
              </w:tc>
              <w:tc>
                <w:tcPr>
                  <w:tcW w:w="0" w:type="auto"/>
                </w:tcPr>
                <w:p w14:paraId="0103D624" w14:textId="77777777" w:rsidR="00361537" w:rsidRDefault="00361537" w:rsidP="00C65628">
                  <w:r>
                    <w:t>Depuis le haut des escaliers lorsque je regarde au tour de ce stand je vois des barrières de sécurité empêchant n'importe qui d'accéder à la piste</w:t>
                  </w:r>
                </w:p>
              </w:tc>
            </w:tr>
            <w:tr w:rsidR="00361537" w14:paraId="69D2374E" w14:textId="77777777" w:rsidTr="00C65628">
              <w:tc>
                <w:tcPr>
                  <w:tcW w:w="0" w:type="auto"/>
                </w:tcPr>
                <w:p w14:paraId="696E6C77" w14:textId="77777777" w:rsidR="00361537" w:rsidRDefault="00361537" w:rsidP="00C65628">
                  <w:r>
                    <w:t>Check</w:t>
                  </w:r>
                </w:p>
              </w:tc>
              <w:tc>
                <w:tcPr>
                  <w:tcW w:w="0" w:type="auto"/>
                </w:tcPr>
                <w:p w14:paraId="4C440DCC" w14:textId="77777777" w:rsidR="00361537" w:rsidRDefault="00361537" w:rsidP="00C65628">
                  <w:r>
                    <w:t>depuis le stand quand je regarde à droite  se trouve un portique donnant à un accès d'attente</w:t>
                  </w:r>
                </w:p>
              </w:tc>
            </w:tr>
            <w:tr w:rsidR="00361537" w14:paraId="14778E07" w14:textId="77777777" w:rsidTr="00C65628">
              <w:tc>
                <w:tcPr>
                  <w:tcW w:w="0" w:type="auto"/>
                </w:tcPr>
                <w:p w14:paraId="40A09044" w14:textId="77777777" w:rsidR="00361537" w:rsidRDefault="00361537" w:rsidP="00C65628">
                  <w:r>
                    <w:t>couloir</w:t>
                  </w:r>
                </w:p>
              </w:tc>
              <w:tc>
                <w:tcPr>
                  <w:tcW w:w="0" w:type="auto"/>
                </w:tcPr>
                <w:p w14:paraId="6ACB4DE1" w14:textId="77777777" w:rsidR="00361537" w:rsidRDefault="00361537" w:rsidP="00C65628">
                  <w:r>
                    <w:t>Apres le portique quand je regarde droit je vois un couloir parallèle au stand *voir maquette*</w:t>
                  </w:r>
                </w:p>
              </w:tc>
            </w:tr>
            <w:tr w:rsidR="00361537" w14:paraId="4EBF63B5" w14:textId="77777777" w:rsidTr="00C65628">
              <w:tc>
                <w:tcPr>
                  <w:tcW w:w="0" w:type="auto"/>
                </w:tcPr>
                <w:p w14:paraId="49905B90" w14:textId="77777777" w:rsidR="00361537" w:rsidRDefault="00361537" w:rsidP="00C65628">
                  <w:r>
                    <w:t>Attente</w:t>
                  </w:r>
                </w:p>
              </w:tc>
              <w:tc>
                <w:tcPr>
                  <w:tcW w:w="0" w:type="auto"/>
                </w:tcPr>
                <w:p w14:paraId="421585EB" w14:textId="77777777" w:rsidR="00361537" w:rsidRDefault="00361537" w:rsidP="00C65628">
                  <w:r>
                    <w:t>Depuis l'entrée de la salle d'attente  quand je regarde sur la droite se trouve une grande baie vitrée donnant une vue sur la piste</w:t>
                  </w:r>
                </w:p>
              </w:tc>
            </w:tr>
            <w:tr w:rsidR="00361537" w14:paraId="211C9AB6" w14:textId="77777777" w:rsidTr="00C65628">
              <w:tc>
                <w:tcPr>
                  <w:tcW w:w="0" w:type="auto"/>
                </w:tcPr>
                <w:p w14:paraId="1F6100B4" w14:textId="77777777" w:rsidR="00361537" w:rsidRDefault="00361537" w:rsidP="00C65628">
                  <w:r>
                    <w:t>Kart</w:t>
                  </w:r>
                </w:p>
              </w:tc>
              <w:tc>
                <w:tcPr>
                  <w:tcW w:w="0" w:type="auto"/>
                </w:tcPr>
                <w:p w14:paraId="6764CD15" w14:textId="77777777" w:rsidR="00361537" w:rsidRDefault="00361537" w:rsidP="00C65628">
                  <w:r>
                    <w:t>depuis la salle d'attente quand je regarde à gauche de la fenêtre, je vois la file ou sont rangés les karts</w:t>
                  </w:r>
                </w:p>
              </w:tc>
            </w:tr>
            <w:tr w:rsidR="00361537" w14:paraId="07FC829D" w14:textId="77777777" w:rsidTr="00C65628">
              <w:tc>
                <w:tcPr>
                  <w:tcW w:w="0" w:type="auto"/>
                </w:tcPr>
                <w:p w14:paraId="61680A29" w14:textId="77777777" w:rsidR="00361537" w:rsidRDefault="00361537" w:rsidP="00C65628">
                  <w:r>
                    <w:t>Casque</w:t>
                  </w:r>
                </w:p>
              </w:tc>
              <w:tc>
                <w:tcPr>
                  <w:tcW w:w="0" w:type="auto"/>
                </w:tcPr>
                <w:p w14:paraId="6F5AC320" w14:textId="77777777" w:rsidR="00361537" w:rsidRDefault="00361537" w:rsidP="00C65628">
                  <w:r>
                    <w:t>Depuis la salle d'attente  quand je regarde en face de la baie vitrée je voie une armoire avec des casques</w:t>
                  </w:r>
                </w:p>
              </w:tc>
            </w:tr>
            <w:tr w:rsidR="00361537" w14:paraId="6625BC71" w14:textId="77777777" w:rsidTr="00C65628">
              <w:tc>
                <w:tcPr>
                  <w:tcW w:w="0" w:type="auto"/>
                </w:tcPr>
                <w:p w14:paraId="7D2B685E" w14:textId="77777777" w:rsidR="00361537" w:rsidRDefault="00361537" w:rsidP="00C65628">
                  <w:r>
                    <w:t>Gant</w:t>
                  </w:r>
                </w:p>
              </w:tc>
              <w:tc>
                <w:tcPr>
                  <w:tcW w:w="0" w:type="auto"/>
                </w:tcPr>
                <w:p w14:paraId="054FEC37" w14:textId="77777777" w:rsidR="00361537" w:rsidRDefault="00361537" w:rsidP="00C65628">
                  <w:r>
                    <w:t>depuis la salle d'attente quand je regarde à droite de l'armoire  je vois un bac contenant des gants</w:t>
                  </w:r>
                </w:p>
              </w:tc>
            </w:tr>
            <w:tr w:rsidR="00361537" w14:paraId="4B7AAF70" w14:textId="77777777" w:rsidTr="00C65628">
              <w:tc>
                <w:tcPr>
                  <w:tcW w:w="0" w:type="auto"/>
                </w:tcPr>
                <w:p w14:paraId="50BB194F" w14:textId="77777777" w:rsidR="00361537" w:rsidRDefault="00CF6DD2" w:rsidP="00C65628">
                  <w:r>
                    <w:t>Sécurité</w:t>
                  </w:r>
                  <w:r w:rsidR="00361537">
                    <w:t xml:space="preserve"> kart</w:t>
                  </w:r>
                </w:p>
              </w:tc>
              <w:tc>
                <w:tcPr>
                  <w:tcW w:w="0" w:type="auto"/>
                </w:tcPr>
                <w:p w14:paraId="34C6D8DF" w14:textId="77777777" w:rsidR="00361537" w:rsidRDefault="00361537" w:rsidP="00C65628">
                  <w:r>
                    <w:t>depuis la salle d'attente  quand je regarde à travers la baie vitrée je vois que dans les virages, des pneus y sont installés en cas d'accidents</w:t>
                  </w:r>
                </w:p>
              </w:tc>
            </w:tr>
          </w:tbl>
          <w:p w14:paraId="3CA94004" w14:textId="77777777" w:rsidR="00361537" w:rsidRDefault="00361537" w:rsidP="00C65628"/>
        </w:tc>
      </w:tr>
    </w:tbl>
    <w:p w14:paraId="446F2790" w14:textId="77777777" w:rsidR="00361537" w:rsidRDefault="00361537" w:rsidP="00361537"/>
    <w:p w14:paraId="774D9B9F" w14:textId="77777777" w:rsidR="00361537" w:rsidRDefault="00361537" w:rsidP="00361537">
      <w:pPr>
        <w:pStyle w:val="Titre3"/>
      </w:pPr>
      <w:bookmarkStart w:id="26" w:name="_Toc161335559"/>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C65628">
        <w:tc>
          <w:tcPr>
            <w:tcW w:w="0" w:type="auto"/>
          </w:tcPr>
          <w:p w14:paraId="77581A92" w14:textId="77777777" w:rsidR="00361537" w:rsidRDefault="00361537" w:rsidP="00C65628">
            <w:r>
              <w:t>En tant que gérant de l'hôtel  je veux une piscine qui est vue depuis la salle de sport  pour que mes clients puissent aller se relaxer après le sport</w:t>
            </w:r>
          </w:p>
        </w:tc>
      </w:tr>
      <w:tr w:rsidR="00361537" w14:paraId="2056B74E" w14:textId="77777777" w:rsidTr="00C65628">
        <w:tc>
          <w:tcPr>
            <w:tcW w:w="0" w:type="auto"/>
          </w:tcPr>
          <w:p w14:paraId="4655E800"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747"/>
              <w:gridCol w:w="7293"/>
            </w:tblGrid>
            <w:tr w:rsidR="00361537" w14:paraId="6BB399B8" w14:textId="77777777" w:rsidTr="00C65628">
              <w:tc>
                <w:tcPr>
                  <w:tcW w:w="0" w:type="auto"/>
                </w:tcPr>
                <w:p w14:paraId="68B21579" w14:textId="77777777" w:rsidR="00361537" w:rsidRDefault="00361537" w:rsidP="00C65628">
                  <w:r>
                    <w:t>emplacement</w:t>
                  </w:r>
                </w:p>
              </w:tc>
              <w:tc>
                <w:tcPr>
                  <w:tcW w:w="0" w:type="auto"/>
                </w:tcPr>
                <w:p w14:paraId="12EEBC1F" w14:textId="77777777" w:rsidR="00361537" w:rsidRDefault="00CF6DD2" w:rsidP="00C65628">
                  <w:r>
                    <w:t>La</w:t>
                  </w:r>
                  <w:r w:rsidR="00361537">
                    <w:t xml:space="preserve"> salle piscine se trouve </w:t>
                  </w:r>
                  <w:r>
                    <w:t>à</w:t>
                  </w:r>
                  <w:r w:rsidR="00361537">
                    <w:t xml:space="preserve"> l'étage en dessous de la salle de sport (3eme étage)</w:t>
                  </w:r>
                </w:p>
              </w:tc>
            </w:tr>
            <w:tr w:rsidR="00361537" w14:paraId="085AED5C" w14:textId="77777777" w:rsidTr="00C65628">
              <w:tc>
                <w:tcPr>
                  <w:tcW w:w="0" w:type="auto"/>
                </w:tcPr>
                <w:p w14:paraId="641D2B57" w14:textId="77777777" w:rsidR="00361537" w:rsidRDefault="00361537" w:rsidP="00C65628">
                  <w:r>
                    <w:t>taille</w:t>
                  </w:r>
                </w:p>
              </w:tc>
              <w:tc>
                <w:tcPr>
                  <w:tcW w:w="0" w:type="auto"/>
                </w:tcPr>
                <w:p w14:paraId="4E14A06A" w14:textId="77777777" w:rsidR="00361537" w:rsidRDefault="00361537" w:rsidP="00C65628">
                  <w:r>
                    <w:t>la salle fait la moitié d'un étage</w:t>
                  </w:r>
                </w:p>
              </w:tc>
            </w:tr>
            <w:tr w:rsidR="00361537" w14:paraId="321F2F5E" w14:textId="77777777" w:rsidTr="00C65628">
              <w:tc>
                <w:tcPr>
                  <w:tcW w:w="0" w:type="auto"/>
                </w:tcPr>
                <w:p w14:paraId="235096A6" w14:textId="77777777" w:rsidR="00361537" w:rsidRDefault="00361537" w:rsidP="00C65628">
                  <w:r>
                    <w:t>grand bassin</w:t>
                  </w:r>
                </w:p>
              </w:tc>
              <w:tc>
                <w:tcPr>
                  <w:tcW w:w="0" w:type="auto"/>
                </w:tcPr>
                <w:p w14:paraId="65B028EE" w14:textId="77777777" w:rsidR="00361537" w:rsidRDefault="00CF6DD2" w:rsidP="00C65628">
                  <w:r>
                    <w:t>Le</w:t>
                  </w:r>
                  <w:r w:rsidR="00361537">
                    <w:t xml:space="preserve"> grand bassin se trouve </w:t>
                  </w:r>
                  <w:r>
                    <w:t>à</w:t>
                  </w:r>
                  <w:r w:rsidR="00361537">
                    <w:t xml:space="preserve"> droite du bâtiment depuis l'entrée sur la largeur</w:t>
                  </w:r>
                </w:p>
              </w:tc>
            </w:tr>
            <w:tr w:rsidR="00361537" w14:paraId="595E4013" w14:textId="77777777" w:rsidTr="00C65628">
              <w:tc>
                <w:tcPr>
                  <w:tcW w:w="0" w:type="auto"/>
                </w:tcPr>
                <w:p w14:paraId="7168FB1E" w14:textId="77777777" w:rsidR="00361537" w:rsidRDefault="00361537" w:rsidP="00C65628">
                  <w:r>
                    <w:t>petit bassin</w:t>
                  </w:r>
                </w:p>
              </w:tc>
              <w:tc>
                <w:tcPr>
                  <w:tcW w:w="0" w:type="auto"/>
                </w:tcPr>
                <w:p w14:paraId="6376A329" w14:textId="77777777" w:rsidR="00361537" w:rsidRDefault="00361537" w:rsidP="00C65628">
                  <w:r>
                    <w:t>le petit bassin se trouve derrière le grand bassin</w:t>
                  </w:r>
                </w:p>
              </w:tc>
            </w:tr>
            <w:tr w:rsidR="00361537" w14:paraId="10166442" w14:textId="77777777" w:rsidTr="00C65628">
              <w:tc>
                <w:tcPr>
                  <w:tcW w:w="0" w:type="auto"/>
                </w:tcPr>
                <w:p w14:paraId="0FCCED20" w14:textId="77777777" w:rsidR="00361537" w:rsidRDefault="00361537" w:rsidP="00C65628">
                  <w:r>
                    <w:t>pataugeoire avec toboggan</w:t>
                  </w:r>
                </w:p>
              </w:tc>
              <w:tc>
                <w:tcPr>
                  <w:tcW w:w="0" w:type="auto"/>
                </w:tcPr>
                <w:p w14:paraId="43B19E65" w14:textId="77777777" w:rsidR="00361537" w:rsidRDefault="00361537" w:rsidP="00C65628">
                  <w:r>
                    <w:t>la pataugeoire se trouve directement en face de la sortie d'ascenseur</w:t>
                  </w:r>
                </w:p>
              </w:tc>
            </w:tr>
            <w:tr w:rsidR="00361537" w14:paraId="058A9CED" w14:textId="77777777" w:rsidTr="00C65628">
              <w:tc>
                <w:tcPr>
                  <w:tcW w:w="0" w:type="auto"/>
                </w:tcPr>
                <w:p w14:paraId="4610EA1B" w14:textId="77777777" w:rsidR="00361537" w:rsidRDefault="00361537" w:rsidP="00C65628">
                  <w:r>
                    <w:t>chaise longue</w:t>
                  </w:r>
                </w:p>
              </w:tc>
              <w:tc>
                <w:tcPr>
                  <w:tcW w:w="0" w:type="auto"/>
                </w:tcPr>
                <w:p w14:paraId="11F1D525" w14:textId="77777777" w:rsidR="00361537" w:rsidRDefault="00361537" w:rsidP="00C65628">
                  <w:r>
                    <w:t>au bord droite du grand bassin depuis la sortie d'ascenseur entre le bassin et les fenêtre il y a 4 chaises longues des deux côté de la chaise haute.</w:t>
                  </w:r>
                </w:p>
              </w:tc>
            </w:tr>
            <w:tr w:rsidR="00361537" w14:paraId="0D966B15" w14:textId="77777777" w:rsidTr="00C65628">
              <w:tc>
                <w:tcPr>
                  <w:tcW w:w="0" w:type="auto"/>
                </w:tcPr>
                <w:p w14:paraId="31B2D138" w14:textId="77777777" w:rsidR="00361537" w:rsidRDefault="00361537" w:rsidP="00C65628">
                  <w:r>
                    <w:t>chaise haute</w:t>
                  </w:r>
                </w:p>
              </w:tc>
              <w:tc>
                <w:tcPr>
                  <w:tcW w:w="0" w:type="auto"/>
                </w:tcPr>
                <w:p w14:paraId="34110FC3" w14:textId="77777777" w:rsidR="00361537" w:rsidRDefault="00CF6DD2" w:rsidP="00C656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C65628">
              <w:tc>
                <w:tcPr>
                  <w:tcW w:w="0" w:type="auto"/>
                </w:tcPr>
                <w:p w14:paraId="5E96C3CB" w14:textId="77777777" w:rsidR="00361537" w:rsidRDefault="00361537" w:rsidP="00C65628">
                  <w:r>
                    <w:t>couloir vestiaire</w:t>
                  </w:r>
                </w:p>
              </w:tc>
              <w:tc>
                <w:tcPr>
                  <w:tcW w:w="0" w:type="auto"/>
                </w:tcPr>
                <w:p w14:paraId="58E2214E" w14:textId="77777777" w:rsidR="00361537" w:rsidRDefault="00CF6DD2" w:rsidP="00C656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C65628"/>
        </w:tc>
      </w:tr>
    </w:tbl>
    <w:p w14:paraId="39C2FF7B" w14:textId="77777777" w:rsidR="00361537" w:rsidRDefault="00361537" w:rsidP="00361537">
      <w:r>
        <w:br w:type="page"/>
      </w:r>
    </w:p>
    <w:p w14:paraId="08CFEADA" w14:textId="77777777" w:rsidR="00361537" w:rsidRDefault="00361537" w:rsidP="00361537"/>
    <w:p w14:paraId="2B716684" w14:textId="77777777" w:rsidR="00361537" w:rsidRDefault="00CF6DD2" w:rsidP="00361537">
      <w:pPr>
        <w:pStyle w:val="Titre3"/>
      </w:pPr>
      <w:bookmarkStart w:id="27" w:name="_Toc161335560"/>
      <w:r>
        <w:t>Restaurant</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C65628">
        <w:tc>
          <w:tcPr>
            <w:tcW w:w="0" w:type="auto"/>
          </w:tcPr>
          <w:p w14:paraId="3876AE12" w14:textId="77777777" w:rsidR="00361537" w:rsidRDefault="00361537" w:rsidP="00C65628">
            <w:r>
              <w:t>En tant que cuisiner Je veux une partie restaurant pour y accueillir les clients</w:t>
            </w:r>
          </w:p>
        </w:tc>
      </w:tr>
      <w:tr w:rsidR="00361537" w14:paraId="297D0B60" w14:textId="77777777" w:rsidTr="00C65628">
        <w:tc>
          <w:tcPr>
            <w:tcW w:w="0" w:type="auto"/>
          </w:tcPr>
          <w:p w14:paraId="01EEEEC8"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339"/>
              <w:gridCol w:w="7701"/>
            </w:tblGrid>
            <w:tr w:rsidR="00361537" w14:paraId="521FDC18" w14:textId="77777777" w:rsidTr="00C65628">
              <w:tc>
                <w:tcPr>
                  <w:tcW w:w="0" w:type="auto"/>
                </w:tcPr>
                <w:p w14:paraId="464B0DE7" w14:textId="77777777" w:rsidR="00361537" w:rsidRDefault="00361537" w:rsidP="00C65628">
                  <w:r>
                    <w:t>Buffet</w:t>
                  </w:r>
                </w:p>
              </w:tc>
              <w:tc>
                <w:tcPr>
                  <w:tcW w:w="0" w:type="auto"/>
                </w:tcPr>
                <w:p w14:paraId="486126F2" w14:textId="77777777" w:rsidR="00361537" w:rsidRDefault="00361537" w:rsidP="00C65628">
                  <w:r>
                    <w:t>Dans le coin au fond à ma droite quand je rentre dans la pièce il y a un buffet de minimum 6 m de long.#</w:t>
                  </w:r>
                </w:p>
              </w:tc>
            </w:tr>
            <w:tr w:rsidR="00361537" w14:paraId="0BC123FF" w14:textId="77777777" w:rsidTr="00C65628">
              <w:tc>
                <w:tcPr>
                  <w:tcW w:w="0" w:type="auto"/>
                </w:tcPr>
                <w:p w14:paraId="2B4B57D1" w14:textId="77777777" w:rsidR="00361537" w:rsidRDefault="00361537" w:rsidP="00C65628">
                  <w:r>
                    <w:t>Vitrine</w:t>
                  </w:r>
                </w:p>
              </w:tc>
              <w:tc>
                <w:tcPr>
                  <w:tcW w:w="0" w:type="auto"/>
                </w:tcPr>
                <w:p w14:paraId="0474B144" w14:textId="77777777" w:rsidR="00361537" w:rsidRDefault="00361537" w:rsidP="00C65628">
                  <w:r>
                    <w:t>Un mur en demi vitrine pour apercevoir le personnel de cuisine travailler</w:t>
                  </w:r>
                </w:p>
              </w:tc>
            </w:tr>
            <w:tr w:rsidR="00361537" w14:paraId="6BD1FDCF" w14:textId="77777777" w:rsidTr="00C65628">
              <w:tc>
                <w:tcPr>
                  <w:tcW w:w="0" w:type="auto"/>
                </w:tcPr>
                <w:p w14:paraId="0B8E9A26" w14:textId="77777777" w:rsidR="00361537" w:rsidRDefault="00361537" w:rsidP="00C65628">
                  <w:r>
                    <w:t>Tables</w:t>
                  </w:r>
                </w:p>
              </w:tc>
              <w:tc>
                <w:tcPr>
                  <w:tcW w:w="0" w:type="auto"/>
                </w:tcPr>
                <w:p w14:paraId="78BC533B" w14:textId="77777777" w:rsidR="00361537" w:rsidRDefault="00361537" w:rsidP="00C65628">
                  <w:r>
                    <w:t>Des Tables de différentes grandeurs de 1 à 6 personnes pour une diversité.</w:t>
                  </w:r>
                </w:p>
              </w:tc>
            </w:tr>
            <w:tr w:rsidR="00361537" w14:paraId="604AFA7F" w14:textId="77777777" w:rsidTr="00C65628">
              <w:tc>
                <w:tcPr>
                  <w:tcW w:w="0" w:type="auto"/>
                </w:tcPr>
                <w:p w14:paraId="7202E64E" w14:textId="77777777" w:rsidR="00361537" w:rsidRDefault="00361537" w:rsidP="00C65628">
                  <w:r>
                    <w:t>Chaises</w:t>
                  </w:r>
                </w:p>
              </w:tc>
              <w:tc>
                <w:tcPr>
                  <w:tcW w:w="0" w:type="auto"/>
                </w:tcPr>
                <w:p w14:paraId="744A4521" w14:textId="77777777" w:rsidR="00361537" w:rsidRDefault="00361537" w:rsidP="00C65628">
                  <w:r>
                    <w:t>Chaises confortables minimum deux par tables</w:t>
                  </w:r>
                </w:p>
              </w:tc>
            </w:tr>
            <w:tr w:rsidR="00361537" w14:paraId="2F37A5EE" w14:textId="77777777" w:rsidTr="00C65628">
              <w:tc>
                <w:tcPr>
                  <w:tcW w:w="0" w:type="auto"/>
                </w:tcPr>
                <w:p w14:paraId="3778CF8D" w14:textId="77777777" w:rsidR="00361537" w:rsidRDefault="00361537" w:rsidP="00C65628">
                  <w:r>
                    <w:t>Un mur en verre</w:t>
                  </w:r>
                </w:p>
              </w:tc>
              <w:tc>
                <w:tcPr>
                  <w:tcW w:w="0" w:type="auto"/>
                </w:tcPr>
                <w:p w14:paraId="30BF1FE7" w14:textId="77777777" w:rsidR="00361537" w:rsidRDefault="00361537" w:rsidP="00C65628">
                  <w:r>
                    <w:t>avec une barrière pour la sécurité pour y montrer une belle vue et un bon éclairage.</w:t>
                  </w:r>
                </w:p>
              </w:tc>
            </w:tr>
            <w:tr w:rsidR="00361537" w14:paraId="3D325905" w14:textId="77777777" w:rsidTr="00C65628">
              <w:tc>
                <w:tcPr>
                  <w:tcW w:w="0" w:type="auto"/>
                </w:tcPr>
                <w:p w14:paraId="04E55A1B" w14:textId="77777777" w:rsidR="00361537" w:rsidRDefault="00361537" w:rsidP="00C65628">
                  <w:r>
                    <w:t>Une commode</w:t>
                  </w:r>
                </w:p>
              </w:tc>
              <w:tc>
                <w:tcPr>
                  <w:tcW w:w="0" w:type="auto"/>
                </w:tcPr>
                <w:p w14:paraId="6DBE6B96" w14:textId="77777777" w:rsidR="00361537" w:rsidRDefault="00D946BA" w:rsidP="00C656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C65628">
              <w:tc>
                <w:tcPr>
                  <w:tcW w:w="0" w:type="auto"/>
                </w:tcPr>
                <w:p w14:paraId="4F8DF4A6" w14:textId="77777777" w:rsidR="00361537" w:rsidRDefault="00361537" w:rsidP="00C65628">
                  <w:r>
                    <w:t>Lampadaires</w:t>
                  </w:r>
                </w:p>
              </w:tc>
              <w:tc>
                <w:tcPr>
                  <w:tcW w:w="0" w:type="auto"/>
                </w:tcPr>
                <w:p w14:paraId="13EF6A5C" w14:textId="77777777" w:rsidR="00361537" w:rsidRDefault="00361537" w:rsidP="00C65628">
                  <w:r>
                    <w:t>Lampadaires de type suspendu pour un éclairage nette sur un endroit spécifique</w:t>
                  </w:r>
                </w:p>
              </w:tc>
            </w:tr>
          </w:tbl>
          <w:p w14:paraId="62B7351A" w14:textId="77777777" w:rsidR="00361537" w:rsidRDefault="00361537" w:rsidP="00C65628"/>
        </w:tc>
      </w:tr>
    </w:tbl>
    <w:p w14:paraId="3D2A2F0D" w14:textId="77777777" w:rsidR="00361537" w:rsidRDefault="00361537" w:rsidP="00361537"/>
    <w:p w14:paraId="165BE303" w14:textId="77777777" w:rsidR="00361537" w:rsidRDefault="00CF6DD2" w:rsidP="00361537">
      <w:pPr>
        <w:pStyle w:val="Titre3"/>
      </w:pPr>
      <w:bookmarkStart w:id="28" w:name="_Toc161335561"/>
      <w:r>
        <w:t>Salle</w:t>
      </w:r>
      <w:r w:rsidR="00361537">
        <w:t xml:space="preserve"> des repos</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C65628">
        <w:tc>
          <w:tcPr>
            <w:tcW w:w="0" w:type="auto"/>
          </w:tcPr>
          <w:p w14:paraId="5E20A309" w14:textId="77777777" w:rsidR="00361537" w:rsidRDefault="00361537" w:rsidP="00C65628">
            <w:r>
              <w:t xml:space="preserve">En tant que les visiteurs </w:t>
            </w:r>
            <w:r w:rsidR="00CF6DD2">
              <w:t>veulent</w:t>
            </w:r>
            <w:r>
              <w:t xml:space="preserve"> repos</w:t>
            </w:r>
          </w:p>
        </w:tc>
      </w:tr>
      <w:tr w:rsidR="00361537" w14:paraId="7B42A45D" w14:textId="77777777" w:rsidTr="00C65628">
        <w:tc>
          <w:tcPr>
            <w:tcW w:w="0" w:type="auto"/>
          </w:tcPr>
          <w:p w14:paraId="280782BE"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C65628">
              <w:tc>
                <w:tcPr>
                  <w:tcW w:w="0" w:type="auto"/>
                </w:tcPr>
                <w:p w14:paraId="432F763C" w14:textId="77777777" w:rsidR="00361537" w:rsidRDefault="00361537" w:rsidP="00C65628">
                  <w:r>
                    <w:t>centre</w:t>
                  </w:r>
                </w:p>
              </w:tc>
              <w:tc>
                <w:tcPr>
                  <w:tcW w:w="0" w:type="auto"/>
                </w:tcPr>
                <w:p w14:paraId="0ED7B304" w14:textId="77777777" w:rsidR="00361537" w:rsidRDefault="00361537" w:rsidP="00C65628">
                  <w:r>
                    <w:t>dans la salle quand j' entre  au centre il y a une table</w:t>
                  </w:r>
                </w:p>
              </w:tc>
            </w:tr>
            <w:tr w:rsidR="00361537" w14:paraId="6E66BBDB" w14:textId="77777777" w:rsidTr="00C65628">
              <w:tc>
                <w:tcPr>
                  <w:tcW w:w="0" w:type="auto"/>
                </w:tcPr>
                <w:p w14:paraId="5E4806AE" w14:textId="77777777" w:rsidR="00361537" w:rsidRDefault="00361537" w:rsidP="00C65628">
                  <w:r>
                    <w:t>salle</w:t>
                  </w:r>
                </w:p>
              </w:tc>
              <w:tc>
                <w:tcPr>
                  <w:tcW w:w="0" w:type="auto"/>
                </w:tcPr>
                <w:p w14:paraId="0C3528B1" w14:textId="77777777" w:rsidR="00361537" w:rsidRDefault="00361537" w:rsidP="00C65628">
                  <w:r>
                    <w:t>dans la salle  quand j'entre en face de la porte il y a un grand télé sur le mur</w:t>
                  </w:r>
                </w:p>
              </w:tc>
            </w:tr>
            <w:tr w:rsidR="00361537" w14:paraId="4C0D9C6A" w14:textId="77777777" w:rsidTr="00C65628">
              <w:tc>
                <w:tcPr>
                  <w:tcW w:w="0" w:type="auto"/>
                </w:tcPr>
                <w:p w14:paraId="7641AB2E" w14:textId="77777777" w:rsidR="00361537" w:rsidRDefault="00361537" w:rsidP="00C65628">
                  <w:r>
                    <w:t>salle</w:t>
                  </w:r>
                </w:p>
              </w:tc>
              <w:tc>
                <w:tcPr>
                  <w:tcW w:w="0" w:type="auto"/>
                </w:tcPr>
                <w:p w14:paraId="5050EFD5" w14:textId="77777777" w:rsidR="00361537" w:rsidRDefault="00361537" w:rsidP="00C65628">
                  <w:r>
                    <w:t>dans la salle  quand j'entre  il y a beaucoup de sacs ottomans</w:t>
                  </w:r>
                </w:p>
              </w:tc>
            </w:tr>
            <w:tr w:rsidR="00361537" w14:paraId="4036800D" w14:textId="77777777" w:rsidTr="00C65628">
              <w:tc>
                <w:tcPr>
                  <w:tcW w:w="0" w:type="auto"/>
                </w:tcPr>
                <w:p w14:paraId="413666C6" w14:textId="77777777" w:rsidR="00361537" w:rsidRDefault="00CF6DD2" w:rsidP="00C65628">
                  <w:r>
                    <w:t>Salo</w:t>
                  </w:r>
                </w:p>
              </w:tc>
              <w:tc>
                <w:tcPr>
                  <w:tcW w:w="0" w:type="auto"/>
                </w:tcPr>
                <w:p w14:paraId="5F1192B8" w14:textId="77777777" w:rsidR="00361537" w:rsidRDefault="00CF6DD2" w:rsidP="00C65628">
                  <w:r>
                    <w:t>Dans</w:t>
                  </w:r>
                  <w:r w:rsidR="00361537">
                    <w:t xml:space="preserve"> la salle Quand </w:t>
                  </w:r>
                  <w:r>
                    <w:t>j’entre il</w:t>
                  </w:r>
                  <w:r w:rsidR="00361537">
                    <w:t xml:space="preserve"> y a un console des jeux sous </w:t>
                  </w:r>
                  <w:r>
                    <w:t>la télé</w:t>
                  </w:r>
                </w:p>
              </w:tc>
            </w:tr>
            <w:tr w:rsidR="00361537" w14:paraId="46766E5D" w14:textId="77777777" w:rsidTr="00C65628">
              <w:tc>
                <w:tcPr>
                  <w:tcW w:w="0" w:type="auto"/>
                </w:tcPr>
                <w:p w14:paraId="05DB3916" w14:textId="77777777" w:rsidR="00361537" w:rsidRDefault="00361537" w:rsidP="00C65628">
                  <w:r>
                    <w:t>lumières</w:t>
                  </w:r>
                </w:p>
              </w:tc>
              <w:tc>
                <w:tcPr>
                  <w:tcW w:w="0" w:type="auto"/>
                </w:tcPr>
                <w:p w14:paraId="4629A39C" w14:textId="77777777" w:rsidR="00361537" w:rsidRDefault="00361537" w:rsidP="00C65628">
                  <w:r>
                    <w:t>dans la salle  quand j'entre  il y a le néon sur le tout périmètre de la salle</w:t>
                  </w:r>
                </w:p>
              </w:tc>
            </w:tr>
            <w:tr w:rsidR="00361537" w14:paraId="679FA2A4" w14:textId="77777777" w:rsidTr="00C65628">
              <w:tc>
                <w:tcPr>
                  <w:tcW w:w="0" w:type="auto"/>
                </w:tcPr>
                <w:p w14:paraId="4874C5B1" w14:textId="77777777" w:rsidR="00361537" w:rsidRDefault="00361537" w:rsidP="00C65628">
                  <w:r>
                    <w:t>fenêtres</w:t>
                  </w:r>
                </w:p>
              </w:tc>
              <w:tc>
                <w:tcPr>
                  <w:tcW w:w="0" w:type="auto"/>
                </w:tcPr>
                <w:p w14:paraId="42D10452" w14:textId="77777777" w:rsidR="00361537" w:rsidRDefault="00CF6DD2" w:rsidP="00C65628">
                  <w:r>
                    <w:t>Dans</w:t>
                  </w:r>
                  <w:r w:rsidR="00361537">
                    <w:t xml:space="preserve"> la salle quand j'entre il y a 2 fenêtres aux </w:t>
                  </w:r>
                  <w:r>
                    <w:t>côtés</w:t>
                  </w:r>
                  <w:r w:rsidR="00361537">
                    <w:t xml:space="preserve"> du télé</w:t>
                  </w:r>
                </w:p>
              </w:tc>
            </w:tr>
            <w:tr w:rsidR="00361537" w14:paraId="7546078C" w14:textId="77777777" w:rsidTr="00C65628">
              <w:tc>
                <w:tcPr>
                  <w:tcW w:w="0" w:type="auto"/>
                </w:tcPr>
                <w:p w14:paraId="722F5A25" w14:textId="77777777" w:rsidR="00361537" w:rsidRDefault="00361537" w:rsidP="00C65628">
                  <w:r>
                    <w:t>stores</w:t>
                  </w:r>
                </w:p>
              </w:tc>
              <w:tc>
                <w:tcPr>
                  <w:tcW w:w="0" w:type="auto"/>
                </w:tcPr>
                <w:p w14:paraId="1DA24537" w14:textId="77777777" w:rsidR="00361537" w:rsidRDefault="00361537" w:rsidP="00C65628">
                  <w:r>
                    <w:t>dans la salle quand j'entre  il y a des store sur des fenêtres</w:t>
                  </w:r>
                </w:p>
              </w:tc>
            </w:tr>
            <w:tr w:rsidR="00361537" w14:paraId="3530BD6A" w14:textId="77777777" w:rsidTr="00C65628">
              <w:tc>
                <w:tcPr>
                  <w:tcW w:w="0" w:type="auto"/>
                </w:tcPr>
                <w:p w14:paraId="1A9C8B62" w14:textId="77777777" w:rsidR="00361537" w:rsidRDefault="00361537" w:rsidP="00C65628">
                  <w:r>
                    <w:t>bibliothèque</w:t>
                  </w:r>
                </w:p>
              </w:tc>
              <w:tc>
                <w:tcPr>
                  <w:tcW w:w="0" w:type="auto"/>
                </w:tcPr>
                <w:p w14:paraId="029BFC75" w14:textId="77777777" w:rsidR="00361537" w:rsidRDefault="00361537" w:rsidP="00C65628">
                  <w:r>
                    <w:t>dans la salle  quand j'entre il y a une bibliothèque à droite de la porte d'entrée</w:t>
                  </w:r>
                </w:p>
              </w:tc>
            </w:tr>
          </w:tbl>
          <w:p w14:paraId="29DF6C18" w14:textId="77777777" w:rsidR="00361537" w:rsidRDefault="00361537" w:rsidP="00C65628"/>
        </w:tc>
      </w:tr>
    </w:tbl>
    <w:p w14:paraId="46A88736" w14:textId="77777777" w:rsidR="00361537" w:rsidRDefault="00361537" w:rsidP="00361537"/>
    <w:p w14:paraId="4A57ED2C" w14:textId="77777777" w:rsidR="00361537" w:rsidRDefault="00361537" w:rsidP="00361537">
      <w:pPr>
        <w:pStyle w:val="Titre3"/>
      </w:pPr>
      <w:bookmarkStart w:id="29" w:name="_Toc161335562"/>
      <w:r>
        <w:t>Jardin</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C65628">
        <w:tc>
          <w:tcPr>
            <w:tcW w:w="0" w:type="auto"/>
          </w:tcPr>
          <w:p w14:paraId="2A32808F" w14:textId="77777777" w:rsidR="00361537" w:rsidRDefault="00361537" w:rsidP="00C65628">
            <w:r>
              <w:t>En tant que gérant de l'hôtel  je souhaite avoir un jardin  afin d'enjoliver mon hôtel</w:t>
            </w:r>
          </w:p>
        </w:tc>
      </w:tr>
      <w:tr w:rsidR="00361537" w14:paraId="1333C16C" w14:textId="77777777" w:rsidTr="00C65628">
        <w:tc>
          <w:tcPr>
            <w:tcW w:w="0" w:type="auto"/>
          </w:tcPr>
          <w:p w14:paraId="76BFA885"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803"/>
              <w:gridCol w:w="8237"/>
            </w:tblGrid>
            <w:tr w:rsidR="00361537" w14:paraId="3BCC8009" w14:textId="77777777" w:rsidTr="00C65628">
              <w:tc>
                <w:tcPr>
                  <w:tcW w:w="0" w:type="auto"/>
                </w:tcPr>
                <w:p w14:paraId="31B0DDF2" w14:textId="77777777" w:rsidR="00361537" w:rsidRDefault="00361537" w:rsidP="00C65628">
                  <w:r>
                    <w:t>Entrée</w:t>
                  </w:r>
                </w:p>
              </w:tc>
              <w:tc>
                <w:tcPr>
                  <w:tcW w:w="0" w:type="auto"/>
                </w:tcPr>
                <w:p w14:paraId="693F487B" w14:textId="77777777" w:rsidR="00361537" w:rsidRDefault="00361537" w:rsidP="00C65628">
                  <w:r>
                    <w:t>Depuis l'accueil, quand je regarde derrière la réception je vois une porte donnant accès au jardin</w:t>
                  </w:r>
                </w:p>
              </w:tc>
            </w:tr>
            <w:tr w:rsidR="00361537" w14:paraId="6A3AF830" w14:textId="77777777" w:rsidTr="00C65628">
              <w:tc>
                <w:tcPr>
                  <w:tcW w:w="0" w:type="auto"/>
                </w:tcPr>
                <w:p w14:paraId="2F589B95" w14:textId="77777777" w:rsidR="00361537" w:rsidRDefault="00361537" w:rsidP="00C65628">
                  <w:r>
                    <w:t>Size</w:t>
                  </w:r>
                </w:p>
              </w:tc>
              <w:tc>
                <w:tcPr>
                  <w:tcW w:w="0" w:type="auto"/>
                </w:tcPr>
                <w:p w14:paraId="75557373" w14:textId="77777777" w:rsidR="00361537" w:rsidRDefault="00361537" w:rsidP="00C65628">
                  <w:r>
                    <w:t>Depuis la porte, quand j'observe le jardin je remarque qu'il mesure la largeur du bâtiment + 20 mètres</w:t>
                  </w:r>
                </w:p>
              </w:tc>
            </w:tr>
            <w:tr w:rsidR="00361537" w14:paraId="4FE2AF58" w14:textId="77777777" w:rsidTr="00C65628">
              <w:tc>
                <w:tcPr>
                  <w:tcW w:w="0" w:type="auto"/>
                </w:tcPr>
                <w:p w14:paraId="73503B8D" w14:textId="77777777" w:rsidR="00361537" w:rsidRDefault="00361537" w:rsidP="00C65628">
                  <w:r>
                    <w:t>Fontaine</w:t>
                  </w:r>
                </w:p>
              </w:tc>
              <w:tc>
                <w:tcPr>
                  <w:tcW w:w="0" w:type="auto"/>
                </w:tcPr>
                <w:p w14:paraId="68098290" w14:textId="77777777" w:rsidR="00361537" w:rsidRDefault="00361537" w:rsidP="00C65628">
                  <w:r>
                    <w:t>depuis la porte  quand je regarde droit je vois une fontaine en cercle</w:t>
                  </w:r>
                </w:p>
              </w:tc>
            </w:tr>
            <w:tr w:rsidR="00361537" w14:paraId="21BC0FD4" w14:textId="77777777" w:rsidTr="00C65628">
              <w:tc>
                <w:tcPr>
                  <w:tcW w:w="0" w:type="auto"/>
                </w:tcPr>
                <w:p w14:paraId="466DA56D" w14:textId="77777777" w:rsidR="00361537" w:rsidRDefault="00361537" w:rsidP="00C65628">
                  <w:r>
                    <w:t>Haie</w:t>
                  </w:r>
                </w:p>
              </w:tc>
              <w:tc>
                <w:tcPr>
                  <w:tcW w:w="0" w:type="auto"/>
                </w:tcPr>
                <w:p w14:paraId="777013FF" w14:textId="77777777" w:rsidR="00361537" w:rsidRDefault="00361537" w:rsidP="00C65628">
                  <w:r>
                    <w:t>Depuis la porte, quand je regarde sur la gauche et la droite  je voie une haie qui mesure toute la largeur du jardin</w:t>
                  </w:r>
                </w:p>
              </w:tc>
            </w:tr>
            <w:tr w:rsidR="00361537" w14:paraId="39A032E2" w14:textId="77777777" w:rsidTr="00C65628">
              <w:tc>
                <w:tcPr>
                  <w:tcW w:w="0" w:type="auto"/>
                </w:tcPr>
                <w:p w14:paraId="46B80AF6" w14:textId="77777777" w:rsidR="00361537" w:rsidRDefault="00361537" w:rsidP="00C65628">
                  <w:r>
                    <w:t>Arbres</w:t>
                  </w:r>
                </w:p>
              </w:tc>
              <w:tc>
                <w:tcPr>
                  <w:tcW w:w="0" w:type="auto"/>
                </w:tcPr>
                <w:p w14:paraId="1D895C21" w14:textId="77777777" w:rsidR="00361537" w:rsidRDefault="00361537" w:rsidP="00C65628">
                  <w:r>
                    <w:t>Depuis la porte,  quand je regarde derrière la fontaine, je vois trois arbres à égales distances</w:t>
                  </w:r>
                </w:p>
              </w:tc>
            </w:tr>
            <w:tr w:rsidR="00361537" w14:paraId="3BFB455C" w14:textId="77777777" w:rsidTr="00C65628">
              <w:tc>
                <w:tcPr>
                  <w:tcW w:w="0" w:type="auto"/>
                </w:tcPr>
                <w:p w14:paraId="51CCDA39" w14:textId="77777777" w:rsidR="00361537" w:rsidRDefault="00361537" w:rsidP="00C65628">
                  <w:r>
                    <w:t>Barrière</w:t>
                  </w:r>
                </w:p>
              </w:tc>
              <w:tc>
                <w:tcPr>
                  <w:tcW w:w="0" w:type="auto"/>
                </w:tcPr>
                <w:p w14:paraId="3ADC998B" w14:textId="77777777" w:rsidR="00361537" w:rsidRDefault="00361537" w:rsidP="00C65628">
                  <w:r>
                    <w:t>Depuis la porte, quand je regarde derrière la fontaine, une barrière en bois sur toutes la longueur du jardin</w:t>
                  </w:r>
                </w:p>
              </w:tc>
            </w:tr>
            <w:tr w:rsidR="00361537" w14:paraId="2F9F31C1" w14:textId="77777777" w:rsidTr="00C65628">
              <w:tc>
                <w:tcPr>
                  <w:tcW w:w="0" w:type="auto"/>
                </w:tcPr>
                <w:p w14:paraId="31A0A86C" w14:textId="77777777" w:rsidR="00361537" w:rsidRDefault="00361537" w:rsidP="00C65628">
                  <w:r>
                    <w:t>Banc</w:t>
                  </w:r>
                </w:p>
              </w:tc>
              <w:tc>
                <w:tcPr>
                  <w:tcW w:w="0" w:type="auto"/>
                </w:tcPr>
                <w:p w14:paraId="7B6A1471" w14:textId="77777777" w:rsidR="00361537" w:rsidRDefault="00361537" w:rsidP="00C65628">
                  <w:r>
                    <w:t>Depuis la porte, quand je regarde à droite et à gauche je vois des bancs contre le mur</w:t>
                  </w:r>
                </w:p>
              </w:tc>
            </w:tr>
            <w:tr w:rsidR="00361537" w14:paraId="1B3729B5" w14:textId="77777777" w:rsidTr="00C65628">
              <w:tc>
                <w:tcPr>
                  <w:tcW w:w="0" w:type="auto"/>
                </w:tcPr>
                <w:p w14:paraId="094498F3" w14:textId="77777777" w:rsidR="00361537" w:rsidRDefault="00361537" w:rsidP="00C65628">
                  <w:r>
                    <w:t>Sol</w:t>
                  </w:r>
                </w:p>
              </w:tc>
              <w:tc>
                <w:tcPr>
                  <w:tcW w:w="0" w:type="auto"/>
                </w:tcPr>
                <w:p w14:paraId="27AC61F8" w14:textId="77777777" w:rsidR="00361537" w:rsidRDefault="00361537" w:rsidP="00C65628">
                  <w:r>
                    <w:t>Depuis le jardin, quand je regarde le sol, je vois du gravier</w:t>
                  </w:r>
                </w:p>
              </w:tc>
            </w:tr>
          </w:tbl>
          <w:p w14:paraId="2E47CA97" w14:textId="77777777" w:rsidR="00361537" w:rsidRDefault="00361537" w:rsidP="00C65628"/>
        </w:tc>
      </w:tr>
    </w:tbl>
    <w:p w14:paraId="43901969" w14:textId="77777777" w:rsidR="00361537" w:rsidRDefault="00361537" w:rsidP="00361537">
      <w:r>
        <w:br w:type="page"/>
      </w:r>
    </w:p>
    <w:p w14:paraId="0A2BAE6F" w14:textId="77777777" w:rsidR="00361537" w:rsidRDefault="00361537" w:rsidP="00361537"/>
    <w:p w14:paraId="48CF9145" w14:textId="77777777" w:rsidR="00361537" w:rsidRDefault="00361537" w:rsidP="00361537">
      <w:pPr>
        <w:pStyle w:val="Titre3"/>
      </w:pPr>
      <w:bookmarkStart w:id="30" w:name="_Toc161335563"/>
      <w:r>
        <w:t>Bar</w:t>
      </w:r>
      <w:bookmarkEnd w:id="3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C65628">
        <w:tc>
          <w:tcPr>
            <w:tcW w:w="0" w:type="auto"/>
          </w:tcPr>
          <w:p w14:paraId="5E04DFB4" w14:textId="77777777" w:rsidR="00361537" w:rsidRDefault="00361537" w:rsidP="00C65628">
            <w:r>
              <w:t>En tant que Barman</w:t>
            </w:r>
          </w:p>
        </w:tc>
      </w:tr>
      <w:tr w:rsidR="00361537" w14:paraId="7370342B" w14:textId="77777777" w:rsidTr="00C65628">
        <w:tc>
          <w:tcPr>
            <w:tcW w:w="0" w:type="auto"/>
          </w:tcPr>
          <w:p w14:paraId="2E2CFD68" w14:textId="77777777" w:rsidR="00361537" w:rsidRDefault="00361537" w:rsidP="00C65628">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C65628">
              <w:tc>
                <w:tcPr>
                  <w:tcW w:w="0" w:type="auto"/>
                </w:tcPr>
                <w:p w14:paraId="0F025613" w14:textId="77777777" w:rsidR="00361537" w:rsidRDefault="00361537" w:rsidP="00C65628">
                  <w:r>
                    <w:t>Pièce</w:t>
                  </w:r>
                </w:p>
              </w:tc>
              <w:tc>
                <w:tcPr>
                  <w:tcW w:w="0" w:type="auto"/>
                </w:tcPr>
                <w:p w14:paraId="67ACE1D4" w14:textId="77777777" w:rsidR="00361537" w:rsidRDefault="00361537" w:rsidP="00C65628">
                  <w:r>
                    <w:t>une pièce de</w:t>
                  </w:r>
                </w:p>
              </w:tc>
            </w:tr>
            <w:tr w:rsidR="00361537" w14:paraId="791FA120" w14:textId="77777777" w:rsidTr="00C65628">
              <w:tc>
                <w:tcPr>
                  <w:tcW w:w="0" w:type="auto"/>
                </w:tcPr>
                <w:p w14:paraId="055F87D1" w14:textId="77777777" w:rsidR="00361537" w:rsidRDefault="00361537" w:rsidP="00C65628">
                  <w:r>
                    <w:t>Un long bar</w:t>
                  </w:r>
                </w:p>
              </w:tc>
              <w:tc>
                <w:tcPr>
                  <w:tcW w:w="0" w:type="auto"/>
                </w:tcPr>
                <w:p w14:paraId="3CEA071C" w14:textId="77777777" w:rsidR="00361537" w:rsidRDefault="00361537" w:rsidP="00C65628">
                  <w:r>
                    <w:t>qui fait toute la pièce avec une petite sortie au bout du bar</w:t>
                  </w:r>
                </w:p>
              </w:tc>
            </w:tr>
            <w:tr w:rsidR="00361537" w14:paraId="3A7FB1E7" w14:textId="77777777" w:rsidTr="00C65628">
              <w:tc>
                <w:tcPr>
                  <w:tcW w:w="0" w:type="auto"/>
                </w:tcPr>
                <w:p w14:paraId="4D752E4D" w14:textId="77777777" w:rsidR="00361537" w:rsidRDefault="00361537" w:rsidP="00C65628">
                  <w:r>
                    <w:t>Ambiance</w:t>
                  </w:r>
                </w:p>
              </w:tc>
              <w:tc>
                <w:tcPr>
                  <w:tcW w:w="0" w:type="auto"/>
                </w:tcPr>
                <w:p w14:paraId="237E2C8C" w14:textId="77777777" w:rsidR="00361537" w:rsidRDefault="00CF6DD2" w:rsidP="00C65628">
                  <w:r>
                    <w:t>Des</w:t>
                  </w:r>
                  <w:r w:rsidR="00361537">
                    <w:t xml:space="preserve"> luminaires chic, suspendu et </w:t>
                  </w:r>
                  <w:r>
                    <w:t>glacée</w:t>
                  </w:r>
                  <w:r w:rsidR="00361537">
                    <w:t xml:space="preserve"> avec des ampoules très forte.</w:t>
                  </w:r>
                </w:p>
              </w:tc>
            </w:tr>
            <w:tr w:rsidR="00361537" w14:paraId="71BC63C2" w14:textId="77777777" w:rsidTr="00C65628">
              <w:tc>
                <w:tcPr>
                  <w:tcW w:w="0" w:type="auto"/>
                </w:tcPr>
                <w:p w14:paraId="4FD8C9DA" w14:textId="77777777" w:rsidR="00361537" w:rsidRDefault="00361537" w:rsidP="00C65628">
                  <w:r>
                    <w:t>Chaises</w:t>
                  </w:r>
                </w:p>
              </w:tc>
              <w:tc>
                <w:tcPr>
                  <w:tcW w:w="0" w:type="auto"/>
                </w:tcPr>
                <w:p w14:paraId="4AC48F5B" w14:textId="77777777" w:rsidR="00361537" w:rsidRDefault="00361537" w:rsidP="00C65628">
                  <w:r>
                    <w:t>Des chaises tout au long du bar 1 chaque 20 cm</w:t>
                  </w:r>
                </w:p>
              </w:tc>
            </w:tr>
          </w:tbl>
          <w:p w14:paraId="634BF12D" w14:textId="77777777" w:rsidR="00361537" w:rsidRDefault="00361537" w:rsidP="00C65628"/>
        </w:tc>
      </w:tr>
    </w:tbl>
    <w:p w14:paraId="1A28E9D9" w14:textId="26D766DA" w:rsidR="00446E95" w:rsidRPr="00A400FD" w:rsidRDefault="00446E95" w:rsidP="00361537">
      <w:pPr>
        <w:pStyle w:val="Informations"/>
        <w:ind w:left="0"/>
      </w:pPr>
    </w:p>
    <w:p w14:paraId="2E9FDDD5" w14:textId="32B2BEEB" w:rsidR="00446E95" w:rsidRDefault="00986CB2" w:rsidP="008E53F9">
      <w:pPr>
        <w:pStyle w:val="Titre2"/>
      </w:pPr>
      <w:bookmarkStart w:id="31" w:name="_Toc161335564"/>
      <w:r>
        <w:t>Proposition</w:t>
      </w:r>
      <w:bookmarkEnd w:id="31"/>
    </w:p>
    <w:p w14:paraId="2A59FA89" w14:textId="77777777" w:rsidR="00986CB2" w:rsidRDefault="00986CB2" w:rsidP="00986CB2">
      <w:pPr>
        <w:pStyle w:val="Titre3"/>
      </w:pPr>
      <w:bookmarkStart w:id="32" w:name="_Toc161335565"/>
      <w:r>
        <w:t>Cuisine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1DF04436" w14:textId="77777777" w:rsidTr="00986CB2">
        <w:tblPrEx>
          <w:tblCellMar>
            <w:top w:w="0" w:type="dxa"/>
            <w:bottom w:w="0" w:type="dxa"/>
          </w:tblCellMar>
        </w:tblPrEx>
        <w:tc>
          <w:tcPr>
            <w:tcW w:w="0" w:type="auto"/>
          </w:tcPr>
          <w:p w14:paraId="58ED2D50" w14:textId="77777777" w:rsidR="00986CB2" w:rsidRDefault="00986CB2" w:rsidP="00B74EBE">
            <w:r>
              <w:t>En tant que Cuisinier Je veux une cuisine Pour préparer mes plats pour les clients</w:t>
            </w:r>
          </w:p>
        </w:tc>
      </w:tr>
      <w:tr w:rsidR="00986CB2" w14:paraId="3F0CA22A" w14:textId="77777777" w:rsidTr="00986CB2">
        <w:tblPrEx>
          <w:tblCellMar>
            <w:top w:w="0" w:type="dxa"/>
            <w:bottom w:w="0" w:type="dxa"/>
          </w:tblCellMar>
        </w:tblPrEx>
        <w:tc>
          <w:tcPr>
            <w:tcW w:w="0" w:type="auto"/>
          </w:tcPr>
          <w:p w14:paraId="25757F8B" w14:textId="24EE0C8E" w:rsidR="00986CB2" w:rsidRDefault="00986CB2" w:rsidP="00B74EBE">
            <w:pPr>
              <w:jc w:val="center"/>
            </w:pPr>
            <w:r>
              <w:t xml:space="preserve">Tests </w:t>
            </w:r>
            <w:r>
              <w:t>d’acceptance :</w:t>
            </w:r>
            <w:r>
              <w:t xml:space="preserve"> </w:t>
            </w:r>
          </w:p>
          <w:tbl>
            <w:tblPr>
              <w:tblW w:w="100" w:type="auto"/>
              <w:tblCellMar>
                <w:left w:w="10" w:type="dxa"/>
                <w:right w:w="10" w:type="dxa"/>
              </w:tblCellMar>
              <w:tblLook w:val="04A0" w:firstRow="1" w:lastRow="0" w:firstColumn="1" w:lastColumn="0" w:noHBand="0" w:noVBand="1"/>
            </w:tblPr>
            <w:tblGrid>
              <w:gridCol w:w="1250"/>
              <w:gridCol w:w="7790"/>
            </w:tblGrid>
            <w:tr w:rsidR="00986CB2" w14:paraId="51555849" w14:textId="77777777" w:rsidTr="00B74EBE">
              <w:tblPrEx>
                <w:tblCellMar>
                  <w:top w:w="0" w:type="dxa"/>
                  <w:bottom w:w="0" w:type="dxa"/>
                </w:tblCellMar>
              </w:tblPrEx>
              <w:tc>
                <w:tcPr>
                  <w:tcW w:w="0" w:type="auto"/>
                </w:tcPr>
                <w:p w14:paraId="27AACC9E" w14:textId="77777777" w:rsidR="00986CB2" w:rsidRDefault="00986CB2" w:rsidP="00B74EBE">
                  <w:r>
                    <w:t>Propreté</w:t>
                  </w:r>
                </w:p>
              </w:tc>
              <w:tc>
                <w:tcPr>
                  <w:tcW w:w="0" w:type="auto"/>
                </w:tcPr>
                <w:p w14:paraId="5E788A0F" w14:textId="77777777" w:rsidR="00986CB2" w:rsidRDefault="00986CB2" w:rsidP="00B74EBE">
                  <w:r>
                    <w:t>Quand je regarde la cuisine Je peux voir une cuisine bien rangée</w:t>
                  </w:r>
                </w:p>
              </w:tc>
            </w:tr>
            <w:tr w:rsidR="00986CB2" w14:paraId="55847284" w14:textId="77777777" w:rsidTr="00B74EBE">
              <w:tblPrEx>
                <w:tblCellMar>
                  <w:top w:w="0" w:type="dxa"/>
                  <w:bottom w:w="0" w:type="dxa"/>
                </w:tblCellMar>
              </w:tblPrEx>
              <w:tc>
                <w:tcPr>
                  <w:tcW w:w="0" w:type="auto"/>
                </w:tcPr>
                <w:p w14:paraId="5228C581" w14:textId="77777777" w:rsidR="00986CB2" w:rsidRDefault="00986CB2" w:rsidP="00B74EBE">
                  <w:r>
                    <w:t>Stockage</w:t>
                  </w:r>
                </w:p>
              </w:tc>
              <w:tc>
                <w:tcPr>
                  <w:tcW w:w="0" w:type="auto"/>
                </w:tcPr>
                <w:p w14:paraId="012DCFAB" w14:textId="77777777" w:rsidR="00986CB2" w:rsidRDefault="00986CB2" w:rsidP="00B74EBE">
                  <w:r>
                    <w:t>Quand je regarde la cuisine Je vois des espaces de rangement pour ranger les outils de travail</w:t>
                  </w:r>
                </w:p>
              </w:tc>
            </w:tr>
            <w:tr w:rsidR="00986CB2" w14:paraId="34DA3A76" w14:textId="77777777" w:rsidTr="00B74EBE">
              <w:tblPrEx>
                <w:tblCellMar>
                  <w:top w:w="0" w:type="dxa"/>
                  <w:bottom w:w="0" w:type="dxa"/>
                </w:tblCellMar>
              </w:tblPrEx>
              <w:tc>
                <w:tcPr>
                  <w:tcW w:w="0" w:type="auto"/>
                </w:tcPr>
                <w:p w14:paraId="552A0FEA" w14:textId="77777777" w:rsidR="00986CB2" w:rsidRDefault="00986CB2" w:rsidP="00B74EBE">
                  <w:r>
                    <w:t>Ustensiles</w:t>
                  </w:r>
                </w:p>
              </w:tc>
              <w:tc>
                <w:tcPr>
                  <w:tcW w:w="0" w:type="auto"/>
                </w:tcPr>
                <w:p w14:paraId="49B160C5" w14:textId="77777777" w:rsidR="00986CB2" w:rsidRDefault="00986CB2" w:rsidP="00B74EBE">
                  <w:r>
                    <w:t>Quand je regarde la cuisine Je vois chaque ustensile x le nombre d'employé qui travaille en cuisine</w:t>
                  </w:r>
                </w:p>
              </w:tc>
            </w:tr>
            <w:tr w:rsidR="00986CB2" w14:paraId="29050B40" w14:textId="77777777" w:rsidTr="00B74EBE">
              <w:tblPrEx>
                <w:tblCellMar>
                  <w:top w:w="0" w:type="dxa"/>
                  <w:bottom w:w="0" w:type="dxa"/>
                </w:tblCellMar>
              </w:tblPrEx>
              <w:tc>
                <w:tcPr>
                  <w:tcW w:w="0" w:type="auto"/>
                </w:tcPr>
                <w:p w14:paraId="330192FD" w14:textId="77777777" w:rsidR="00986CB2" w:rsidRDefault="00986CB2" w:rsidP="00B74EBE">
                  <w:r>
                    <w:t>Plan de travail</w:t>
                  </w:r>
                </w:p>
              </w:tc>
              <w:tc>
                <w:tcPr>
                  <w:tcW w:w="0" w:type="auto"/>
                </w:tcPr>
                <w:p w14:paraId="5E70D0BF" w14:textId="77777777" w:rsidR="00986CB2" w:rsidRDefault="00986CB2" w:rsidP="00B74EBE">
                  <w:r>
                    <w:t>Quand je regarde la cuisine Je vois des plans de travail qui...</w:t>
                  </w:r>
                </w:p>
              </w:tc>
            </w:tr>
            <w:tr w:rsidR="00986CB2" w14:paraId="3E562F35" w14:textId="77777777" w:rsidTr="00B74EBE">
              <w:tblPrEx>
                <w:tblCellMar>
                  <w:top w:w="0" w:type="dxa"/>
                  <w:bottom w:w="0" w:type="dxa"/>
                </w:tblCellMar>
              </w:tblPrEx>
              <w:tc>
                <w:tcPr>
                  <w:tcW w:w="0" w:type="auto"/>
                </w:tcPr>
                <w:p w14:paraId="418D6440" w14:textId="77777777" w:rsidR="00986CB2" w:rsidRDefault="00986CB2" w:rsidP="00B74EBE">
                  <w:r>
                    <w:t>Matériaux</w:t>
                  </w:r>
                </w:p>
              </w:tc>
              <w:tc>
                <w:tcPr>
                  <w:tcW w:w="0" w:type="auto"/>
                </w:tcPr>
                <w:p w14:paraId="684BC875" w14:textId="77777777" w:rsidR="00986CB2" w:rsidRDefault="00986CB2" w:rsidP="00B74EBE">
                  <w:r>
                    <w:t>Quand je regarde la cuisine Je vois que la majorité des machine ustensile et plan de travail sont en métaux</w:t>
                  </w:r>
                </w:p>
              </w:tc>
            </w:tr>
            <w:tr w:rsidR="00986CB2" w14:paraId="43225315" w14:textId="77777777" w:rsidTr="00B74EBE">
              <w:tblPrEx>
                <w:tblCellMar>
                  <w:top w:w="0" w:type="dxa"/>
                  <w:bottom w:w="0" w:type="dxa"/>
                </w:tblCellMar>
              </w:tblPrEx>
              <w:tc>
                <w:tcPr>
                  <w:tcW w:w="0" w:type="auto"/>
                </w:tcPr>
                <w:p w14:paraId="0B5DE404" w14:textId="77777777" w:rsidR="00986CB2" w:rsidRDefault="00986CB2" w:rsidP="00B74EBE">
                  <w:r>
                    <w:t>Lumières</w:t>
                  </w:r>
                </w:p>
              </w:tc>
              <w:tc>
                <w:tcPr>
                  <w:tcW w:w="0" w:type="auto"/>
                </w:tcPr>
                <w:p w14:paraId="2C01262D" w14:textId="77777777" w:rsidR="00986CB2" w:rsidRDefault="00986CB2" w:rsidP="00B74EBE">
                  <w:r>
                    <w:t>Depuis la cuisine Quand je regarde le plafond Je peux voir trois luminaires suspendus espacé d'un écart de 3m de chacun</w:t>
                  </w:r>
                </w:p>
              </w:tc>
            </w:tr>
            <w:tr w:rsidR="00986CB2" w14:paraId="363AD6D5" w14:textId="77777777" w:rsidTr="00B74EBE">
              <w:tblPrEx>
                <w:tblCellMar>
                  <w:top w:w="0" w:type="dxa"/>
                  <w:bottom w:w="0" w:type="dxa"/>
                </w:tblCellMar>
              </w:tblPrEx>
              <w:tc>
                <w:tcPr>
                  <w:tcW w:w="0" w:type="auto"/>
                </w:tcPr>
                <w:p w14:paraId="16DA1217" w14:textId="77777777" w:rsidR="00986CB2" w:rsidRDefault="00986CB2" w:rsidP="00B74EBE">
                  <w:r>
                    <w:t>Plonge</w:t>
                  </w:r>
                </w:p>
              </w:tc>
              <w:tc>
                <w:tcPr>
                  <w:tcW w:w="0" w:type="auto"/>
                </w:tcPr>
                <w:p w14:paraId="46F4BE71" w14:textId="77777777" w:rsidR="00986CB2" w:rsidRDefault="00986CB2" w:rsidP="00B74EBE">
                  <w:r>
                    <w:t>Quand je regarde la cuisine directement à gauche Je vois un espace plonge avec un plan de travail et un grand levier</w:t>
                  </w:r>
                </w:p>
              </w:tc>
            </w:tr>
            <w:tr w:rsidR="00986CB2" w14:paraId="6A7A9B8B" w14:textId="77777777" w:rsidTr="00B74EBE">
              <w:tblPrEx>
                <w:tblCellMar>
                  <w:top w:w="0" w:type="dxa"/>
                  <w:bottom w:w="0" w:type="dxa"/>
                </w:tblCellMar>
              </w:tblPrEx>
              <w:tc>
                <w:tcPr>
                  <w:tcW w:w="0" w:type="auto"/>
                </w:tcPr>
                <w:p w14:paraId="0A5084CC" w14:textId="77777777" w:rsidR="00986CB2" w:rsidRDefault="00986CB2" w:rsidP="00B74EBE">
                  <w:r>
                    <w:t>Plan de travail 2</w:t>
                  </w:r>
                </w:p>
              </w:tc>
              <w:tc>
                <w:tcPr>
                  <w:tcW w:w="0" w:type="auto"/>
                </w:tcPr>
                <w:p w14:paraId="4E032A4D" w14:textId="1996429B" w:rsidR="00986CB2" w:rsidRDefault="00986CB2" w:rsidP="00B74EBE">
                  <w:r>
                    <w:t xml:space="preserve">Depuis la cuisine Quand je regarde à droite Je vois 4 plans de </w:t>
                  </w:r>
                  <w:r>
                    <w:t>travail collé</w:t>
                  </w:r>
                  <w:r>
                    <w:t xml:space="preserve"> entre eux en ligne</w:t>
                  </w:r>
                </w:p>
              </w:tc>
            </w:tr>
          </w:tbl>
          <w:p w14:paraId="7CAE1FF3" w14:textId="77777777" w:rsidR="00986CB2" w:rsidRDefault="00986CB2" w:rsidP="00B74EBE"/>
        </w:tc>
      </w:tr>
    </w:tbl>
    <w:p w14:paraId="14233EAB" w14:textId="77777777" w:rsidR="00986CB2" w:rsidRDefault="00986CB2" w:rsidP="00986CB2">
      <w:pPr>
        <w:pStyle w:val="Titre3"/>
        <w:numPr>
          <w:ilvl w:val="2"/>
          <w:numId w:val="14"/>
        </w:numPr>
      </w:pPr>
      <w:bookmarkStart w:id="33" w:name="_Toc161335566"/>
      <w:r>
        <w:t>Comptoir</w:t>
      </w:r>
      <w:bookmarkEnd w:id="3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3FE4A7F8" w14:textId="77777777" w:rsidTr="00B74EBE">
        <w:tblPrEx>
          <w:tblCellMar>
            <w:top w:w="0" w:type="dxa"/>
            <w:bottom w:w="0" w:type="dxa"/>
          </w:tblCellMar>
        </w:tblPrEx>
        <w:tc>
          <w:tcPr>
            <w:tcW w:w="0" w:type="auto"/>
          </w:tcPr>
          <w:p w14:paraId="2727E0B8" w14:textId="2F83B7EA" w:rsidR="00986CB2" w:rsidRDefault="00986CB2" w:rsidP="00B74EBE">
            <w:r>
              <w:t>En tant qu’employeur</w:t>
            </w:r>
            <w:r>
              <w:t xml:space="preserve"> Je veux un Comptoir bien agencé Pour pouvoir bien servir mes clients</w:t>
            </w:r>
          </w:p>
        </w:tc>
      </w:tr>
      <w:tr w:rsidR="00986CB2" w14:paraId="0A171257" w14:textId="77777777" w:rsidTr="00B74EBE">
        <w:tblPrEx>
          <w:tblCellMar>
            <w:top w:w="0" w:type="dxa"/>
            <w:bottom w:w="0" w:type="dxa"/>
          </w:tblCellMar>
        </w:tblPrEx>
        <w:tc>
          <w:tcPr>
            <w:tcW w:w="0" w:type="auto"/>
          </w:tcPr>
          <w:p w14:paraId="420CA69E" w14:textId="4CAEE347" w:rsidR="00986CB2" w:rsidRDefault="00986CB2" w:rsidP="00B74EBE">
            <w:pPr>
              <w:jc w:val="center"/>
            </w:pPr>
            <w:r>
              <w:t xml:space="preserve">Tests </w:t>
            </w:r>
            <w:r>
              <w:t>d’acceptance :</w:t>
            </w:r>
            <w:r>
              <w:t xml:space="preserve"> </w:t>
            </w:r>
          </w:p>
          <w:tbl>
            <w:tblPr>
              <w:tblW w:w="100" w:type="auto"/>
              <w:tblCellMar>
                <w:left w:w="10" w:type="dxa"/>
                <w:right w:w="10" w:type="dxa"/>
              </w:tblCellMar>
              <w:tblLook w:val="04A0" w:firstRow="1" w:lastRow="0" w:firstColumn="1" w:lastColumn="0" w:noHBand="0" w:noVBand="1"/>
            </w:tblPr>
            <w:tblGrid>
              <w:gridCol w:w="1013"/>
              <w:gridCol w:w="8027"/>
            </w:tblGrid>
            <w:tr w:rsidR="00986CB2" w14:paraId="7DFD97E8" w14:textId="77777777" w:rsidTr="00B74EBE">
              <w:tblPrEx>
                <w:tblCellMar>
                  <w:top w:w="0" w:type="dxa"/>
                  <w:bottom w:w="0" w:type="dxa"/>
                </w:tblCellMar>
              </w:tblPrEx>
              <w:tc>
                <w:tcPr>
                  <w:tcW w:w="0" w:type="auto"/>
                </w:tcPr>
                <w:p w14:paraId="7A60C6D9" w14:textId="77777777" w:rsidR="00986CB2" w:rsidRDefault="00986CB2" w:rsidP="00B74EBE">
                  <w:r>
                    <w:t>Viennoiserie</w:t>
                  </w:r>
                </w:p>
              </w:tc>
              <w:tc>
                <w:tcPr>
                  <w:tcW w:w="0" w:type="auto"/>
                </w:tcPr>
                <w:p w14:paraId="6DB96FA9" w14:textId="0A31DE25" w:rsidR="00986CB2" w:rsidRDefault="00986CB2" w:rsidP="00B74EBE">
                  <w:r>
                    <w:t xml:space="preserve">Depuis l'arrière du comptoir Quand je regarde l'intérieur Il y aura </w:t>
                  </w:r>
                  <w:r>
                    <w:t>des viennoiseries</w:t>
                  </w:r>
                  <w:r>
                    <w:t xml:space="preserve"> pour les clients</w:t>
                  </w:r>
                </w:p>
              </w:tc>
            </w:tr>
            <w:tr w:rsidR="00986CB2" w14:paraId="5A3FE69B" w14:textId="77777777" w:rsidTr="00B74EBE">
              <w:tblPrEx>
                <w:tblCellMar>
                  <w:top w:w="0" w:type="dxa"/>
                  <w:bottom w:w="0" w:type="dxa"/>
                </w:tblCellMar>
              </w:tblPrEx>
              <w:tc>
                <w:tcPr>
                  <w:tcW w:w="0" w:type="auto"/>
                </w:tcPr>
                <w:p w14:paraId="04B9A6AE" w14:textId="77777777" w:rsidR="00986CB2" w:rsidRDefault="00986CB2" w:rsidP="00B74EBE">
                  <w:r>
                    <w:t>Etagère</w:t>
                  </w:r>
                </w:p>
              </w:tc>
              <w:tc>
                <w:tcPr>
                  <w:tcW w:w="0" w:type="auto"/>
                </w:tcPr>
                <w:p w14:paraId="613C1D60" w14:textId="77777777" w:rsidR="00986CB2" w:rsidRDefault="00986CB2" w:rsidP="00B74EBE">
                  <w:r>
                    <w:t>Depuis le Devant du comptoir Quand je regarde derrière le personnel Il y a des bouteilles alcoolisé</w:t>
                  </w:r>
                </w:p>
              </w:tc>
            </w:tr>
            <w:tr w:rsidR="00986CB2" w14:paraId="1D959931" w14:textId="77777777" w:rsidTr="00B74EBE">
              <w:tblPrEx>
                <w:tblCellMar>
                  <w:top w:w="0" w:type="dxa"/>
                  <w:bottom w:w="0" w:type="dxa"/>
                </w:tblCellMar>
              </w:tblPrEx>
              <w:tc>
                <w:tcPr>
                  <w:tcW w:w="0" w:type="auto"/>
                </w:tcPr>
                <w:p w14:paraId="607EB660" w14:textId="77777777" w:rsidR="00986CB2" w:rsidRDefault="00986CB2" w:rsidP="00B74EBE">
                  <w:r>
                    <w:t>Etagère</w:t>
                  </w:r>
                </w:p>
              </w:tc>
              <w:tc>
                <w:tcPr>
                  <w:tcW w:w="0" w:type="auto"/>
                </w:tcPr>
                <w:p w14:paraId="78277A8E" w14:textId="1397D379" w:rsidR="00986CB2" w:rsidRDefault="00986CB2" w:rsidP="00B74EBE">
                  <w:r>
                    <w:t>Depuis</w:t>
                  </w:r>
                  <w:r>
                    <w:t xml:space="preserve"> le devant du comptoir Quand je regarde derrière le personnel Il y a un Bar </w:t>
                  </w:r>
                  <w:proofErr w:type="spellStart"/>
                  <w:r>
                    <w:t>Shelving</w:t>
                  </w:r>
                  <w:proofErr w:type="spellEnd"/>
                  <w:r>
                    <w:t xml:space="preserve"> glass murale pour accueillir les bouteilles</w:t>
                  </w:r>
                </w:p>
              </w:tc>
            </w:tr>
            <w:tr w:rsidR="00986CB2" w14:paraId="57A0F4D0" w14:textId="77777777" w:rsidTr="00B74EBE">
              <w:tblPrEx>
                <w:tblCellMar>
                  <w:top w:w="0" w:type="dxa"/>
                  <w:bottom w:w="0" w:type="dxa"/>
                </w:tblCellMar>
              </w:tblPrEx>
              <w:tc>
                <w:tcPr>
                  <w:tcW w:w="0" w:type="auto"/>
                </w:tcPr>
                <w:p w14:paraId="0F22AD2B" w14:textId="77777777" w:rsidR="00986CB2" w:rsidRDefault="00986CB2" w:rsidP="00B74EBE">
                  <w:r>
                    <w:t>Caisse</w:t>
                  </w:r>
                </w:p>
              </w:tc>
              <w:tc>
                <w:tcPr>
                  <w:tcW w:w="0" w:type="auto"/>
                </w:tcPr>
                <w:p w14:paraId="4059FF39" w14:textId="77777777" w:rsidR="00986CB2" w:rsidRDefault="00986CB2" w:rsidP="00B74EBE">
                  <w:r>
                    <w:t>Depuis le devant du comptoir Quand je regarde le comptoir Il y a deux caisses pour accueillir les clients voulant consommer du supplément</w:t>
                  </w:r>
                </w:p>
              </w:tc>
            </w:tr>
            <w:tr w:rsidR="00986CB2" w14:paraId="6A156EA4" w14:textId="77777777" w:rsidTr="00B74EBE">
              <w:tblPrEx>
                <w:tblCellMar>
                  <w:top w:w="0" w:type="dxa"/>
                  <w:bottom w:w="0" w:type="dxa"/>
                </w:tblCellMar>
              </w:tblPrEx>
              <w:tc>
                <w:tcPr>
                  <w:tcW w:w="0" w:type="auto"/>
                </w:tcPr>
                <w:p w14:paraId="54DCB7DD" w14:textId="77777777" w:rsidR="00986CB2" w:rsidRDefault="00986CB2" w:rsidP="00B74EBE">
                  <w:r>
                    <w:t>Lumière</w:t>
                  </w:r>
                </w:p>
              </w:tc>
              <w:tc>
                <w:tcPr>
                  <w:tcW w:w="0" w:type="auto"/>
                </w:tcPr>
                <w:p w14:paraId="32866D22" w14:textId="77777777" w:rsidR="00986CB2" w:rsidRDefault="00986CB2" w:rsidP="00B74EBE">
                  <w:r>
                    <w:t>Depuis le derrière du comptoir Quand je regarde le plafond Je vois des luminaires plafonniers pour bien éclairé tout le comptoir</w:t>
                  </w:r>
                </w:p>
              </w:tc>
            </w:tr>
            <w:tr w:rsidR="00986CB2" w14:paraId="5A26DE4D" w14:textId="77777777" w:rsidTr="00B74EBE">
              <w:tblPrEx>
                <w:tblCellMar>
                  <w:top w:w="0" w:type="dxa"/>
                  <w:bottom w:w="0" w:type="dxa"/>
                </w:tblCellMar>
              </w:tblPrEx>
              <w:tc>
                <w:tcPr>
                  <w:tcW w:w="0" w:type="auto"/>
                </w:tcPr>
                <w:p w14:paraId="534279BF" w14:textId="77777777" w:rsidR="00986CB2" w:rsidRDefault="00986CB2" w:rsidP="00B74EBE">
                  <w:r>
                    <w:t>Commodes</w:t>
                  </w:r>
                </w:p>
              </w:tc>
              <w:tc>
                <w:tcPr>
                  <w:tcW w:w="0" w:type="auto"/>
                </w:tcPr>
                <w:p w14:paraId="38456B01" w14:textId="77777777" w:rsidR="00986CB2" w:rsidRDefault="00986CB2" w:rsidP="00B74EBE">
                  <w:r>
                    <w:t>Depuis le derrière du comptoir Quand je regarde vers le bas Je vois des commodes pour y placer du stock</w:t>
                  </w:r>
                </w:p>
              </w:tc>
            </w:tr>
            <w:tr w:rsidR="00986CB2" w14:paraId="3798752F" w14:textId="77777777" w:rsidTr="00B74EBE">
              <w:tblPrEx>
                <w:tblCellMar>
                  <w:top w:w="0" w:type="dxa"/>
                  <w:bottom w:w="0" w:type="dxa"/>
                </w:tblCellMar>
              </w:tblPrEx>
              <w:tc>
                <w:tcPr>
                  <w:tcW w:w="0" w:type="auto"/>
                </w:tcPr>
                <w:p w14:paraId="202B211E" w14:textId="77777777" w:rsidR="00986CB2" w:rsidRDefault="00986CB2" w:rsidP="00B74EBE">
                  <w:r>
                    <w:t>Machine</w:t>
                  </w:r>
                </w:p>
              </w:tc>
              <w:tc>
                <w:tcPr>
                  <w:tcW w:w="0" w:type="auto"/>
                </w:tcPr>
                <w:p w14:paraId="31A23A04" w14:textId="77777777" w:rsidR="00986CB2" w:rsidRDefault="00986CB2" w:rsidP="00B74EBE">
                  <w:r>
                    <w:t>Depuis le devant de la caisse Quand je regarde devant Je vois une machine à café luxueux</w:t>
                  </w:r>
                </w:p>
              </w:tc>
            </w:tr>
            <w:tr w:rsidR="00986CB2" w14:paraId="3004129F" w14:textId="77777777" w:rsidTr="00B74EBE">
              <w:tblPrEx>
                <w:tblCellMar>
                  <w:top w:w="0" w:type="dxa"/>
                  <w:bottom w:w="0" w:type="dxa"/>
                </w:tblCellMar>
              </w:tblPrEx>
              <w:tc>
                <w:tcPr>
                  <w:tcW w:w="0" w:type="auto"/>
                </w:tcPr>
                <w:p w14:paraId="6ED45BB8" w14:textId="77777777" w:rsidR="00986CB2" w:rsidRDefault="00986CB2" w:rsidP="00B74EBE">
                  <w:r>
                    <w:t>Personnel</w:t>
                  </w:r>
                </w:p>
              </w:tc>
              <w:tc>
                <w:tcPr>
                  <w:tcW w:w="0" w:type="auto"/>
                </w:tcPr>
                <w:p w14:paraId="63CFA544" w14:textId="77777777" w:rsidR="00986CB2" w:rsidRDefault="00986CB2" w:rsidP="00B74EBE">
                  <w:r>
                    <w:t>Depuis le devant du comptoir Quand je regarde devant Je vois au minimum deux personnes du personnel pour gérer le bar</w:t>
                  </w:r>
                </w:p>
              </w:tc>
            </w:tr>
          </w:tbl>
          <w:p w14:paraId="274B2D56" w14:textId="77777777" w:rsidR="00986CB2" w:rsidRDefault="00986CB2" w:rsidP="00B74EBE"/>
        </w:tc>
      </w:tr>
    </w:tbl>
    <w:p w14:paraId="08DC4B99" w14:textId="77777777" w:rsidR="00986CB2" w:rsidRPr="00986CB2" w:rsidRDefault="00986CB2" w:rsidP="00986CB2">
      <w:pPr>
        <w:pStyle w:val="Retraitcorpsdetexte"/>
      </w:pPr>
    </w:p>
    <w:p w14:paraId="048A1659" w14:textId="0E530B26" w:rsidR="007F30AE" w:rsidRPr="007F30AE" w:rsidRDefault="007F30AE" w:rsidP="008E53F9">
      <w:pPr>
        <w:pStyle w:val="Titre1"/>
      </w:pPr>
      <w:bookmarkStart w:id="34" w:name="_Toc532179964"/>
      <w:bookmarkStart w:id="35" w:name="_Toc165969648"/>
      <w:bookmarkStart w:id="36" w:name="_Toc161335567"/>
      <w:bookmarkEnd w:id="17"/>
      <w:bookmarkEnd w:id="18"/>
      <w:r w:rsidRPr="007F30AE">
        <w:lastRenderedPageBreak/>
        <w:t>Réalisation</w:t>
      </w:r>
      <w:bookmarkEnd w:id="34"/>
      <w:bookmarkEnd w:id="35"/>
      <w:bookmarkEnd w:id="36"/>
    </w:p>
    <w:p w14:paraId="4087FF44" w14:textId="5FBF644B" w:rsidR="007F30AE" w:rsidRDefault="00116F07" w:rsidP="008E53F9">
      <w:pPr>
        <w:pStyle w:val="Titre2"/>
      </w:pPr>
      <w:bookmarkStart w:id="37" w:name="_Toc161335568"/>
      <w:r>
        <w:t>Installation de l’e</w:t>
      </w:r>
      <w:r w:rsidR="005C1848">
        <w:t>nvironnement de travail</w:t>
      </w:r>
      <w:bookmarkEnd w:id="37"/>
    </w:p>
    <w:p w14:paraId="4C778981" w14:textId="77777777" w:rsidR="00DD04F0" w:rsidRPr="00DD04F0" w:rsidRDefault="00DD04F0" w:rsidP="00DD04F0">
      <w:pPr>
        <w:pStyle w:val="Retraitcorpsdetexte"/>
      </w:pPr>
    </w:p>
    <w:p w14:paraId="71EB2CA8" w14:textId="11DFB57B" w:rsidR="00DD04F0" w:rsidRDefault="00DD04F0" w:rsidP="00DD04F0">
      <w:pPr>
        <w:pStyle w:val="Retraitcorpsdetexte"/>
        <w:rPr>
          <w:rStyle w:val="eop"/>
          <w:rFonts w:ascii="Century Gothic" w:hAnsi="Century Gothic"/>
          <w:color w:val="000000"/>
          <w:shd w:val="clear" w:color="auto" w:fill="FFFFFF"/>
        </w:rPr>
      </w:pPr>
      <w:r>
        <w:rPr>
          <w:rStyle w:val="normaltextrun"/>
          <w:rFonts w:ascii="Century Gothic" w:hAnsi="Century Gothic"/>
          <w:color w:val="000000"/>
          <w:shd w:val="clear" w:color="auto" w:fill="FFFFFF"/>
        </w:rPr>
        <w:t xml:space="preserve">Nous allons utiliser un logiciel de modélisation 3D nommé </w:t>
      </w:r>
      <w:proofErr w:type="spellStart"/>
      <w:r>
        <w:rPr>
          <w:rStyle w:val="normaltextrun"/>
          <w:rFonts w:ascii="Century Gothic" w:hAnsi="Century Gothic"/>
          <w:color w:val="000000"/>
          <w:shd w:val="clear" w:color="auto" w:fill="FFFFFF"/>
        </w:rPr>
        <w:t>SweetHome</w:t>
      </w:r>
      <w:proofErr w:type="spellEnd"/>
      <w:r>
        <w:rPr>
          <w:rStyle w:val="normaltextrun"/>
          <w:rFonts w:ascii="Century Gothic" w:hAnsi="Century Gothic"/>
          <w:color w:val="000000"/>
          <w:shd w:val="clear" w:color="auto" w:fill="FFFFFF"/>
        </w:rPr>
        <w:t xml:space="preserve"> 3D qui dispose de la version 7.1 portable. Elle a été installée depuis un navigateur web. Tous les logiciels utilisés fonctionnent sur l’OS Windows 10. Nous rédigeons également un rapport sur Word. Afin de sauvegarder notre travail de pouvoir y accéder depuis n’importe où, nous utilisons GitHub, qui contient un dossier livrables contenant tout notre travail, accessible depuis chaque release.  Notre travail personnel est également sauvegardé sur nos SSD.</w:t>
      </w:r>
      <w:r>
        <w:rPr>
          <w:rStyle w:val="eop"/>
          <w:rFonts w:ascii="Century Gothic" w:hAnsi="Century Gothic"/>
          <w:color w:val="000000"/>
          <w:shd w:val="clear" w:color="auto" w:fill="FFFFFF"/>
        </w:rPr>
        <w:t> </w:t>
      </w:r>
    </w:p>
    <w:p w14:paraId="4E41F571" w14:textId="77777777" w:rsidR="00DD04F0" w:rsidRPr="00DD04F0" w:rsidRDefault="00DD04F0" w:rsidP="00DD04F0">
      <w:pPr>
        <w:pStyle w:val="Retraitcorpsdetexte"/>
      </w:pPr>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212F684F" w14:textId="402F5AD5" w:rsidR="002B1E09" w:rsidRPr="00920F4E" w:rsidRDefault="005D1DAA" w:rsidP="00DD04F0">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32C169DA" w14:textId="77777777" w:rsidR="00116F07" w:rsidRDefault="00116F07" w:rsidP="00116F07">
      <w:pPr>
        <w:pStyle w:val="Titre2"/>
      </w:pPr>
      <w:bookmarkStart w:id="38" w:name="_Toc161335569"/>
      <w:r>
        <w:t>Installation</w:t>
      </w:r>
      <w:bookmarkEnd w:id="38"/>
    </w:p>
    <w:p w14:paraId="48C6323C" w14:textId="77777777" w:rsidR="00DD04F0" w:rsidRPr="00116F07" w:rsidRDefault="00DD04F0" w:rsidP="00DD04F0">
      <w:pPr>
        <w:pStyle w:val="Informations"/>
      </w:pPr>
      <w:r>
        <w:rPr>
          <w:rStyle w:val="normaltextrun"/>
          <w:rFonts w:ascii="Century Gothic" w:hAnsi="Century Gothic"/>
          <w:color w:val="000000"/>
          <w:sz w:val="20"/>
          <w:shd w:val="clear" w:color="auto" w:fill="FFFFFF"/>
        </w:rPr>
        <w:t xml:space="preserve">Installer l’application </w:t>
      </w:r>
      <w:proofErr w:type="spellStart"/>
      <w:r>
        <w:rPr>
          <w:rStyle w:val="normaltextrun"/>
          <w:rFonts w:ascii="Century Gothic" w:hAnsi="Century Gothic"/>
          <w:color w:val="000000"/>
          <w:sz w:val="20"/>
          <w:shd w:val="clear" w:color="auto" w:fill="FFFFFF"/>
        </w:rPr>
        <w:t>sweet</w:t>
      </w:r>
      <w:proofErr w:type="spellEnd"/>
      <w:r>
        <w:rPr>
          <w:rStyle w:val="normaltextrun"/>
          <w:rFonts w:ascii="Century Gothic" w:hAnsi="Century Gothic"/>
          <w:color w:val="000000"/>
          <w:sz w:val="20"/>
          <w:shd w:val="clear" w:color="auto" w:fill="FFFFFF"/>
        </w:rPr>
        <w:t xml:space="preserve"> home 3d sur le poste sur lequel nous allons travailler dans la version proposée dans le sous chapitre précèdent puis télécharger le dossier immeuble.sh3d pour l’ouvrir et commencer à utiliser.</w:t>
      </w:r>
      <w:r>
        <w:rPr>
          <w:rStyle w:val="eop"/>
          <w:rFonts w:ascii="Century Gothic" w:hAnsi="Century Gothic"/>
          <w:color w:val="000000"/>
          <w:sz w:val="20"/>
          <w:shd w:val="clear" w:color="auto" w:fill="FFFFFF"/>
        </w:rPr>
        <w:t> </w:t>
      </w:r>
    </w:p>
    <w:p w14:paraId="38C700A8" w14:textId="77777777" w:rsidR="005C1848" w:rsidRDefault="00576CCE" w:rsidP="005C1848">
      <w:pPr>
        <w:pStyle w:val="Titre2"/>
      </w:pPr>
      <w:bookmarkStart w:id="39" w:name="_Toc161335570"/>
      <w:r>
        <w:t>Déroulement effectif</w:t>
      </w:r>
      <w:bookmarkEnd w:id="39"/>
    </w:p>
    <w:p w14:paraId="7633EF34" w14:textId="5F94124F" w:rsidR="00827F5A" w:rsidRDefault="00827F5A" w:rsidP="00827F5A">
      <w:pPr>
        <w:pStyle w:val="Retraitcorpsdetexte"/>
      </w:pPr>
      <w:r>
        <w:t>Sprint 1 :</w:t>
      </w:r>
    </w:p>
    <w:p w14:paraId="69ED78F9" w14:textId="65E3AFCE" w:rsidR="00827F5A" w:rsidRPr="00827F5A" w:rsidRDefault="00827F5A" w:rsidP="00827F5A">
      <w:pPr>
        <w:pStyle w:val="Retraitcorpsdetexte"/>
      </w:pPr>
    </w:p>
    <w:p w14:paraId="7E2A1DC0" w14:textId="7AC95AC1" w:rsidR="00827F5A" w:rsidRDefault="00530A2E" w:rsidP="00827F5A">
      <w:pPr>
        <w:pStyle w:val="Retraitcorpsdetexte"/>
      </w:pPr>
      <w:r>
        <w:t xml:space="preserve">Aucune stories n’a été commencé durant ce sprint, ce sprint </w:t>
      </w:r>
      <w:proofErr w:type="spellStart"/>
      <w:r>
        <w:t>à</w:t>
      </w:r>
      <w:proofErr w:type="spellEnd"/>
      <w:r>
        <w:t xml:space="preserve"> été la préparation de toute les stories dans le </w:t>
      </w:r>
      <w:proofErr w:type="spellStart"/>
      <w:r>
        <w:t>backlog</w:t>
      </w:r>
      <w:proofErr w:type="spellEnd"/>
      <w:r>
        <w:t xml:space="preserve"> pour commencer à construire durant le sprint 2.</w:t>
      </w:r>
    </w:p>
    <w:p w14:paraId="6891D369" w14:textId="72777802" w:rsidR="00530A2E" w:rsidRDefault="00530A2E" w:rsidP="00827F5A">
      <w:pPr>
        <w:pStyle w:val="Retraitcorpsdetexte"/>
      </w:pPr>
    </w:p>
    <w:p w14:paraId="6722D13D" w14:textId="380609DE" w:rsidR="00530A2E" w:rsidRDefault="00217E8C" w:rsidP="00827F5A">
      <w:pPr>
        <w:pStyle w:val="Retraitcorpsdetexte"/>
      </w:pPr>
      <w:r>
        <w:rPr>
          <w:noProof/>
        </w:rPr>
        <w:drawing>
          <wp:anchor distT="0" distB="0" distL="114300" distR="114300" simplePos="0" relativeHeight="251658240" behindDoc="0" locked="0" layoutInCell="1" allowOverlap="1" wp14:anchorId="29DAB252" wp14:editId="6C4EEE79">
            <wp:simplePos x="0" y="0"/>
            <wp:positionH relativeFrom="margin">
              <wp:align>center</wp:align>
            </wp:positionH>
            <wp:positionV relativeFrom="paragraph">
              <wp:posOffset>302895</wp:posOffset>
            </wp:positionV>
            <wp:extent cx="3879850" cy="2036445"/>
            <wp:effectExtent l="19050" t="19050" r="25400" b="20955"/>
            <wp:wrapTopAndBottom/>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850" cy="2036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Sprint 2 :</w:t>
      </w:r>
    </w:p>
    <w:p w14:paraId="0371F8D6" w14:textId="593E9B4A" w:rsidR="001E2B66" w:rsidRDefault="001E2B66" w:rsidP="00217E8C">
      <w:pPr>
        <w:pStyle w:val="Retraitcorpsdetexte"/>
        <w:rPr>
          <w:b/>
        </w:rPr>
      </w:pPr>
      <w:proofErr w:type="spellStart"/>
      <w:r w:rsidRPr="001E2B66">
        <w:rPr>
          <w:b/>
        </w:rPr>
        <w:t>Retrospective</w:t>
      </w:r>
      <w:proofErr w:type="spellEnd"/>
      <w:r w:rsidRPr="001E2B66">
        <w:rPr>
          <w:b/>
        </w:rPr>
        <w:t xml:space="preserve"> :</w:t>
      </w:r>
    </w:p>
    <w:p w14:paraId="368D97B5" w14:textId="77777777" w:rsidR="001E2B66" w:rsidRDefault="001E2B66" w:rsidP="00217E8C">
      <w:pPr>
        <w:pStyle w:val="Retraitcorpsdetexte"/>
        <w:rPr>
          <w:b/>
        </w:rPr>
      </w:pPr>
    </w:p>
    <w:p w14:paraId="42C91142" w14:textId="3CB63EA2" w:rsidR="00217E8C" w:rsidRPr="00217E8C" w:rsidRDefault="00217E8C" w:rsidP="00217E8C">
      <w:pPr>
        <w:pStyle w:val="Retraitcorpsdetexte"/>
        <w:rPr>
          <w:b/>
        </w:rPr>
      </w:pPr>
      <w:r w:rsidRPr="00217E8C">
        <w:rPr>
          <w:b/>
        </w:rPr>
        <w:t>Sujets de satisfaction</w:t>
      </w:r>
    </w:p>
    <w:p w14:paraId="36A7EF9D" w14:textId="213200DC" w:rsidR="00217E8C" w:rsidRDefault="00217E8C" w:rsidP="00217E8C">
      <w:pPr>
        <w:pStyle w:val="Retraitcorpsdetexte"/>
      </w:pPr>
      <w:r>
        <w:t>* Respect des tests</w:t>
      </w:r>
    </w:p>
    <w:p w14:paraId="63A01D52" w14:textId="41DE8B6C" w:rsidR="00217E8C" w:rsidRDefault="00217E8C" w:rsidP="00217E8C">
      <w:pPr>
        <w:pStyle w:val="Retraitcorpsdetexte"/>
      </w:pPr>
      <w:r>
        <w:t>* Bon tests d'acceptances</w:t>
      </w:r>
    </w:p>
    <w:p w14:paraId="1091B0FA" w14:textId="5F683309" w:rsidR="00217E8C" w:rsidRPr="00217E8C" w:rsidRDefault="00217E8C" w:rsidP="00217E8C">
      <w:pPr>
        <w:pStyle w:val="Retraitcorpsdetexte"/>
        <w:rPr>
          <w:b/>
        </w:rPr>
      </w:pPr>
      <w:r w:rsidRPr="00217E8C">
        <w:rPr>
          <w:b/>
        </w:rPr>
        <w:t>Choses qui n'ont pas bien fonctionné</w:t>
      </w:r>
    </w:p>
    <w:p w14:paraId="403F26A9" w14:textId="7FC74705" w:rsidR="00217E8C" w:rsidRDefault="00217E8C" w:rsidP="00217E8C">
      <w:pPr>
        <w:pStyle w:val="Retraitcorpsdetexte"/>
      </w:pPr>
      <w:r>
        <w:t>*  Mal gérer le temps</w:t>
      </w:r>
    </w:p>
    <w:p w14:paraId="51BAF1F1" w14:textId="2490F91C" w:rsidR="00217E8C" w:rsidRDefault="00217E8C" w:rsidP="00217E8C">
      <w:pPr>
        <w:pStyle w:val="Retraitcorpsdetexte"/>
      </w:pPr>
      <w:r>
        <w:lastRenderedPageBreak/>
        <w:t xml:space="preserve">* </w:t>
      </w:r>
      <w:proofErr w:type="spellStart"/>
      <w:r>
        <w:t>Users</w:t>
      </w:r>
      <w:proofErr w:type="spellEnd"/>
      <w:r>
        <w:t xml:space="preserve"> Stories trop grande pour la durée d'un sprint</w:t>
      </w:r>
    </w:p>
    <w:p w14:paraId="0BE08E82" w14:textId="13B68B64" w:rsidR="00217E8C" w:rsidRDefault="00217E8C" w:rsidP="00217E8C">
      <w:pPr>
        <w:pStyle w:val="Retraitcorpsdetexte"/>
      </w:pPr>
      <w:r>
        <w:t>* Discussion peu fréquente</w:t>
      </w:r>
    </w:p>
    <w:p w14:paraId="40C7D08B" w14:textId="1E7304F9" w:rsidR="00217E8C" w:rsidRDefault="00217E8C" w:rsidP="00217E8C">
      <w:pPr>
        <w:pStyle w:val="Retraitcorpsdetexte"/>
      </w:pPr>
    </w:p>
    <w:p w14:paraId="4C982AA1" w14:textId="4BAF797A" w:rsidR="00217E8C" w:rsidRDefault="00217E8C" w:rsidP="00217E8C">
      <w:pPr>
        <w:pStyle w:val="Retraitcorpsdetexte"/>
      </w:pPr>
      <w:r w:rsidRPr="00217E8C">
        <w:rPr>
          <w:b/>
        </w:rPr>
        <w:t>Décisions de changement</w:t>
      </w:r>
    </w:p>
    <w:p w14:paraId="04A83CEE" w14:textId="5FC61109" w:rsidR="00217E8C" w:rsidRDefault="00217E8C" w:rsidP="00217E8C">
      <w:pPr>
        <w:pStyle w:val="Retraitcorpsdetexte"/>
      </w:pPr>
      <w:r>
        <w:t xml:space="preserve">* Rendre les </w:t>
      </w:r>
      <w:proofErr w:type="spellStart"/>
      <w:r>
        <w:t>Users</w:t>
      </w:r>
      <w:proofErr w:type="spellEnd"/>
      <w:r>
        <w:t xml:space="preserve"> Stories plus accessible avec le temps du sprint</w:t>
      </w:r>
    </w:p>
    <w:p w14:paraId="4E25FAD1" w14:textId="3DC8BDF6" w:rsidR="00530A2E" w:rsidRDefault="00217E8C" w:rsidP="00217E8C">
      <w:pPr>
        <w:pStyle w:val="Retraitcorpsdetexte"/>
      </w:pPr>
      <w:r>
        <w:t xml:space="preserve">* Intégrer les personnes volontaires lors des </w:t>
      </w:r>
      <w:proofErr w:type="spellStart"/>
      <w:r>
        <w:t>réunionsbc</w:t>
      </w:r>
      <w:proofErr w:type="spellEnd"/>
      <w:r>
        <w:t>.</w:t>
      </w:r>
    </w:p>
    <w:p w14:paraId="592C5F88" w14:textId="77777777" w:rsidR="00217E8C" w:rsidRDefault="00217E8C" w:rsidP="00217E8C">
      <w:pPr>
        <w:pStyle w:val="Retraitcorpsdetexte"/>
      </w:pPr>
    </w:p>
    <w:p w14:paraId="59ABCD34" w14:textId="36228C56" w:rsidR="000C5CF2" w:rsidRDefault="001E2B66" w:rsidP="001E2B66">
      <w:pPr>
        <w:pStyle w:val="Retraitcorpsdetexte"/>
      </w:pPr>
      <w:r>
        <w:rPr>
          <w:noProof/>
        </w:rPr>
        <w:drawing>
          <wp:anchor distT="0" distB="0" distL="114300" distR="114300" simplePos="0" relativeHeight="251659264" behindDoc="0" locked="0" layoutInCell="1" allowOverlap="1" wp14:anchorId="7AA3001D" wp14:editId="6B656E48">
            <wp:simplePos x="0" y="0"/>
            <wp:positionH relativeFrom="margin">
              <wp:align>center</wp:align>
            </wp:positionH>
            <wp:positionV relativeFrom="paragraph">
              <wp:posOffset>688975</wp:posOffset>
            </wp:positionV>
            <wp:extent cx="2965450" cy="2232025"/>
            <wp:effectExtent l="19050" t="19050" r="25400" b="15875"/>
            <wp:wrapTopAndBottom/>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232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 xml:space="preserve">Les </w:t>
      </w:r>
      <w:proofErr w:type="spellStart"/>
      <w:r w:rsidR="009B550A">
        <w:t>u</w:t>
      </w:r>
      <w:r w:rsidR="00530A2E">
        <w:t>sers</w:t>
      </w:r>
      <w:proofErr w:type="spellEnd"/>
      <w:r w:rsidR="00530A2E">
        <w:t xml:space="preserve"> </w:t>
      </w:r>
      <w:r w:rsidR="009B550A">
        <w:t>s</w:t>
      </w:r>
      <w:r w:rsidR="00530A2E">
        <w:t xml:space="preserve">tories de </w:t>
      </w:r>
      <w:r w:rsidR="009B550A">
        <w:t>s</w:t>
      </w:r>
      <w:r w:rsidR="00530A2E">
        <w:t>a</w:t>
      </w:r>
      <w:r w:rsidR="0057404A">
        <w:t>lle de sport, accueil, chambre d’hôtel 101,</w:t>
      </w:r>
      <w:r w:rsidR="000C5CF2">
        <w:t xml:space="preserve"> </w:t>
      </w:r>
      <w:r w:rsidR="0057404A">
        <w:t>restaurant</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A42A552" w14:textId="622FF2A4" w:rsidR="009B550A" w:rsidRDefault="00217E8C" w:rsidP="00827F5A">
      <w:pPr>
        <w:pStyle w:val="Retraitcorpsdetexte"/>
      </w:pPr>
      <w:r>
        <w:rPr>
          <w:noProof/>
        </w:rPr>
        <w:drawing>
          <wp:anchor distT="0" distB="0" distL="114300" distR="114300" simplePos="0" relativeHeight="251660288" behindDoc="0" locked="0" layoutInCell="1" allowOverlap="1" wp14:anchorId="4416DE53" wp14:editId="6A2CD90A">
            <wp:simplePos x="0" y="0"/>
            <wp:positionH relativeFrom="margin">
              <wp:align>center</wp:align>
            </wp:positionH>
            <wp:positionV relativeFrom="paragraph">
              <wp:posOffset>190535</wp:posOffset>
            </wp:positionV>
            <wp:extent cx="3946525" cy="2072005"/>
            <wp:effectExtent l="19050" t="19050" r="15875" b="23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burnup (Sto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525" cy="20720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B550A">
        <w:t>Sprint 3 :</w:t>
      </w:r>
    </w:p>
    <w:p w14:paraId="218A790A" w14:textId="77777777" w:rsidR="001E2B66" w:rsidRDefault="001E2B66" w:rsidP="001E2B66">
      <w:pPr>
        <w:pStyle w:val="Retraitcorpsdetexte"/>
        <w:rPr>
          <w:b/>
          <w:u w:val="single"/>
        </w:rPr>
      </w:pPr>
      <w:proofErr w:type="spellStart"/>
      <w:r w:rsidRPr="001E2B66">
        <w:rPr>
          <w:b/>
          <w:u w:val="single"/>
        </w:rPr>
        <w:t>Retrospective</w:t>
      </w:r>
      <w:proofErr w:type="spellEnd"/>
      <w:r>
        <w:rPr>
          <w:b/>
          <w:u w:val="single"/>
        </w:rPr>
        <w:t> :</w:t>
      </w:r>
    </w:p>
    <w:p w14:paraId="28F752F6" w14:textId="7175361E" w:rsidR="001E2B66" w:rsidRDefault="001E2B66" w:rsidP="001E2B66">
      <w:pPr>
        <w:pStyle w:val="Retraitcorpsdetexte"/>
        <w:ind w:left="0"/>
        <w:rPr>
          <w:b/>
        </w:rPr>
      </w:pPr>
    </w:p>
    <w:p w14:paraId="4D4F1F2E" w14:textId="23FC8141" w:rsidR="00217E8C" w:rsidRPr="00217E8C" w:rsidRDefault="00217E8C" w:rsidP="00217E8C">
      <w:pPr>
        <w:pStyle w:val="Retraitcorpsdetexte"/>
        <w:rPr>
          <w:b/>
        </w:rPr>
      </w:pPr>
      <w:r w:rsidRPr="00217E8C">
        <w:rPr>
          <w:b/>
        </w:rPr>
        <w:t>Sujet de satisfaction</w:t>
      </w:r>
    </w:p>
    <w:p w14:paraId="6F6C1015" w14:textId="0A9404D9" w:rsidR="00217E8C" w:rsidRDefault="00217E8C" w:rsidP="00217E8C">
      <w:pPr>
        <w:pStyle w:val="Retraitcorpsdetexte"/>
      </w:pPr>
      <w:r>
        <w:t xml:space="preserve"> </w:t>
      </w:r>
    </w:p>
    <w:p w14:paraId="1FB1F6CF" w14:textId="77777777" w:rsidR="00217E8C" w:rsidRDefault="00217E8C" w:rsidP="00217E8C">
      <w:pPr>
        <w:pStyle w:val="Retraitcorpsdetexte"/>
      </w:pPr>
      <w:r>
        <w:t>* Respect des tests</w:t>
      </w:r>
    </w:p>
    <w:p w14:paraId="09561C60" w14:textId="23569802" w:rsidR="00217E8C" w:rsidRDefault="00217E8C" w:rsidP="00217E8C">
      <w:pPr>
        <w:pStyle w:val="Retraitcorpsdetexte"/>
      </w:pPr>
      <w:r>
        <w:t>* Bon test d'</w:t>
      </w:r>
      <w:proofErr w:type="spellStart"/>
      <w:r>
        <w:t>acceptrances</w:t>
      </w:r>
      <w:proofErr w:type="spellEnd"/>
    </w:p>
    <w:p w14:paraId="478B32B1" w14:textId="358AC4A2" w:rsidR="00217E8C" w:rsidRDefault="00217E8C" w:rsidP="00217E8C">
      <w:pPr>
        <w:pStyle w:val="Retraitcorpsdetexte"/>
      </w:pPr>
      <w:r>
        <w:t>* Amélioration des points négatif du sprint 2</w:t>
      </w:r>
    </w:p>
    <w:p w14:paraId="42248365" w14:textId="3A644FB6" w:rsidR="00217E8C" w:rsidRDefault="00217E8C" w:rsidP="00217E8C">
      <w:pPr>
        <w:pStyle w:val="Retraitcorpsdetexte"/>
      </w:pPr>
      <w:r>
        <w:t xml:space="preserve"> </w:t>
      </w:r>
    </w:p>
    <w:p w14:paraId="0DD1A465" w14:textId="32D4AEB2" w:rsidR="00217E8C" w:rsidRPr="00217E8C" w:rsidRDefault="00217E8C" w:rsidP="00217E8C">
      <w:pPr>
        <w:pStyle w:val="Retraitcorpsdetexte"/>
        <w:rPr>
          <w:b/>
        </w:rPr>
      </w:pPr>
      <w:r w:rsidRPr="00217E8C">
        <w:rPr>
          <w:b/>
        </w:rPr>
        <w:t>Choses qui n'ont pas fonctionnée</w:t>
      </w:r>
    </w:p>
    <w:p w14:paraId="3E9C5CFB" w14:textId="77777777" w:rsidR="00217E8C" w:rsidRDefault="00217E8C" w:rsidP="00217E8C">
      <w:pPr>
        <w:pStyle w:val="Retraitcorpsdetexte"/>
      </w:pPr>
      <w:r>
        <w:t xml:space="preserve"> </w:t>
      </w:r>
    </w:p>
    <w:p w14:paraId="0FA7DC0F" w14:textId="17486857" w:rsidR="00217E8C" w:rsidRDefault="00217E8C" w:rsidP="00217E8C">
      <w:pPr>
        <w:pStyle w:val="Retraitcorpsdetexte"/>
      </w:pPr>
      <w:r>
        <w:t xml:space="preserve">* </w:t>
      </w:r>
      <w:proofErr w:type="spellStart"/>
      <w:r>
        <w:t>Plannification</w:t>
      </w:r>
      <w:proofErr w:type="spellEnd"/>
      <w:r>
        <w:t xml:space="preserve"> des tâches</w:t>
      </w:r>
    </w:p>
    <w:p w14:paraId="35B1DAE1" w14:textId="15EF7340" w:rsidR="00217E8C" w:rsidRDefault="00217E8C" w:rsidP="00217E8C">
      <w:pPr>
        <w:pStyle w:val="Retraitcorpsdetexte"/>
      </w:pPr>
      <w:r>
        <w:t xml:space="preserve"> </w:t>
      </w:r>
    </w:p>
    <w:p w14:paraId="0326C2C2" w14:textId="77777777" w:rsidR="00217E8C" w:rsidRPr="00217E8C" w:rsidRDefault="00217E8C" w:rsidP="00217E8C">
      <w:pPr>
        <w:pStyle w:val="Retraitcorpsdetexte"/>
        <w:rPr>
          <w:b/>
        </w:rPr>
      </w:pPr>
      <w:r w:rsidRPr="00217E8C">
        <w:rPr>
          <w:b/>
        </w:rPr>
        <w:t>Décision de changement</w:t>
      </w:r>
    </w:p>
    <w:p w14:paraId="010A37DD" w14:textId="0188C936" w:rsidR="00217E8C" w:rsidRDefault="00217E8C" w:rsidP="00217E8C">
      <w:pPr>
        <w:pStyle w:val="Retraitcorpsdetexte"/>
      </w:pPr>
      <w:r>
        <w:t xml:space="preserve"> </w:t>
      </w:r>
    </w:p>
    <w:p w14:paraId="5779ACDF" w14:textId="028851E5" w:rsidR="00CD5702" w:rsidRDefault="00217E8C" w:rsidP="00217E8C">
      <w:pPr>
        <w:pStyle w:val="Retraitcorpsdetexte"/>
      </w:pPr>
      <w:r>
        <w:t xml:space="preserve">* Meilleures </w:t>
      </w:r>
      <w:proofErr w:type="spellStart"/>
      <w:r>
        <w:t>plannifications</w:t>
      </w:r>
      <w:proofErr w:type="spellEnd"/>
      <w:r>
        <w:t xml:space="preserve"> des tâches</w:t>
      </w:r>
    </w:p>
    <w:p w14:paraId="42BA7EC8" w14:textId="77777777" w:rsidR="00217E8C" w:rsidRDefault="00217E8C" w:rsidP="00217E8C">
      <w:pPr>
        <w:pStyle w:val="Retraitcorpsdetexte"/>
      </w:pPr>
    </w:p>
    <w:p w14:paraId="01E00404" w14:textId="74C094B0" w:rsidR="00DA21CC" w:rsidRDefault="001E2B66" w:rsidP="00827F5A">
      <w:pPr>
        <w:pStyle w:val="Retraitcorpsdetexte"/>
      </w:pPr>
      <w:r>
        <w:rPr>
          <w:noProof/>
        </w:rPr>
        <w:lastRenderedPageBreak/>
        <w:drawing>
          <wp:anchor distT="0" distB="0" distL="114300" distR="114300" simplePos="0" relativeHeight="251661312" behindDoc="0" locked="0" layoutInCell="1" allowOverlap="1" wp14:anchorId="2D7A2666" wp14:editId="75F4673A">
            <wp:simplePos x="0" y="0"/>
            <wp:positionH relativeFrom="margin">
              <wp:align>center</wp:align>
            </wp:positionH>
            <wp:positionV relativeFrom="paragraph">
              <wp:posOffset>984250</wp:posOffset>
            </wp:positionV>
            <wp:extent cx="3752215" cy="2803525"/>
            <wp:effectExtent l="19050" t="19050" r="19685" b="15875"/>
            <wp:wrapTopAndBottom/>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2215" cy="2803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7404A">
        <w:t xml:space="preserve">Durant le sprint 3 les </w:t>
      </w:r>
      <w:proofErr w:type="spellStart"/>
      <w:r w:rsidR="0057404A">
        <w:t>users</w:t>
      </w:r>
      <w:proofErr w:type="spellEnd"/>
      <w:r w:rsidR="0057404A">
        <w:t xml:space="preserve"> stories : Restaurant, salle de ménage, salle du personnel ont été fini avec brio durant ce sprint. Dû à l’absence d’un membre durant ce sprint l’accueil n’a pas pu être vérifier et terminé durant celui-ci, malgré ce retard </w:t>
      </w:r>
      <w:r w:rsidR="000C5CF2">
        <w:t>de cette construction la planification du projet était assez bonne pour terminer le projet dans les temps, ni la chambre d’hôtel 101 n’a été fini durant ce sprint et sera terminer durant le prochain cours.</w:t>
      </w:r>
    </w:p>
    <w:p w14:paraId="29844D64" w14:textId="4197B9D2" w:rsidR="009B550A" w:rsidRDefault="009B550A" w:rsidP="00217E8C">
      <w:pPr>
        <w:pStyle w:val="Retraitcorpsdetexte"/>
      </w:pPr>
    </w:p>
    <w:p w14:paraId="47506846" w14:textId="1E55A004" w:rsidR="009B550A" w:rsidRDefault="00217E8C" w:rsidP="00827F5A">
      <w:pPr>
        <w:pStyle w:val="Retraitcorpsdetexte"/>
      </w:pPr>
      <w:r>
        <w:rPr>
          <w:noProof/>
        </w:rPr>
        <w:drawing>
          <wp:anchor distT="0" distB="0" distL="114300" distR="114300" simplePos="0" relativeHeight="251662336" behindDoc="0" locked="0" layoutInCell="1" allowOverlap="1" wp14:anchorId="485AD8EA" wp14:editId="1C52E76E">
            <wp:simplePos x="0" y="0"/>
            <wp:positionH relativeFrom="margin">
              <wp:align>center</wp:align>
            </wp:positionH>
            <wp:positionV relativeFrom="paragraph">
              <wp:posOffset>211815</wp:posOffset>
            </wp:positionV>
            <wp:extent cx="3758540" cy="1973337"/>
            <wp:effectExtent l="19050" t="19050" r="13970" b="273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burnup (Stories)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8540" cy="1973337"/>
                    </a:xfrm>
                    <a:prstGeom prst="rect">
                      <a:avLst/>
                    </a:prstGeom>
                    <a:ln>
                      <a:solidFill>
                        <a:schemeClr val="bg1">
                          <a:lumMod val="75000"/>
                        </a:schemeClr>
                      </a:solidFill>
                    </a:ln>
                  </pic:spPr>
                </pic:pic>
              </a:graphicData>
            </a:graphic>
          </wp:anchor>
        </w:drawing>
      </w:r>
      <w:r w:rsidR="009B550A">
        <w:t>Sprint 4 :</w:t>
      </w:r>
    </w:p>
    <w:p w14:paraId="2CFB452B" w14:textId="6C6591F6" w:rsidR="00217E8C" w:rsidRDefault="001E2B66" w:rsidP="00827F5A">
      <w:pPr>
        <w:pStyle w:val="Retraitcorpsdetexte"/>
        <w:rPr>
          <w:b/>
          <w:u w:val="single"/>
        </w:rPr>
      </w:pPr>
      <w:proofErr w:type="spellStart"/>
      <w:r w:rsidRPr="001E2B66">
        <w:rPr>
          <w:b/>
          <w:u w:val="single"/>
        </w:rPr>
        <w:t>Retrospective</w:t>
      </w:r>
      <w:proofErr w:type="spellEnd"/>
      <w:r>
        <w:rPr>
          <w:b/>
          <w:u w:val="single"/>
        </w:rPr>
        <w:t> :</w:t>
      </w:r>
    </w:p>
    <w:p w14:paraId="0F9D80C2" w14:textId="77777777" w:rsidR="001E2B66" w:rsidRPr="001E2B66" w:rsidRDefault="001E2B66" w:rsidP="00827F5A">
      <w:pPr>
        <w:pStyle w:val="Retraitcorpsdetexte"/>
        <w:rPr>
          <w:b/>
          <w:u w:val="single"/>
        </w:rPr>
      </w:pPr>
    </w:p>
    <w:p w14:paraId="2978AB4E" w14:textId="39AB1713" w:rsidR="00217E8C" w:rsidRPr="00217E8C" w:rsidRDefault="00217E8C" w:rsidP="00217E8C">
      <w:pPr>
        <w:pStyle w:val="Retraitcorpsdetexte"/>
        <w:rPr>
          <w:b/>
        </w:rPr>
      </w:pPr>
      <w:r w:rsidRPr="00217E8C">
        <w:rPr>
          <w:b/>
        </w:rPr>
        <w:t>Sujet de satisfaction</w:t>
      </w:r>
    </w:p>
    <w:p w14:paraId="15509ED6" w14:textId="223F00D7" w:rsidR="00217E8C" w:rsidRDefault="00217E8C" w:rsidP="00217E8C">
      <w:pPr>
        <w:pStyle w:val="Retraitcorpsdetexte"/>
      </w:pPr>
      <w:r>
        <w:t xml:space="preserve"> </w:t>
      </w:r>
    </w:p>
    <w:p w14:paraId="50EA46DE" w14:textId="5A84A9C7" w:rsidR="00217E8C" w:rsidRDefault="00217E8C" w:rsidP="00217E8C">
      <w:pPr>
        <w:pStyle w:val="Retraitcorpsdetexte"/>
      </w:pPr>
      <w:r>
        <w:t>- Efficacité</w:t>
      </w:r>
    </w:p>
    <w:p w14:paraId="46AD854B" w14:textId="0C7E9A81" w:rsidR="00217E8C" w:rsidRDefault="00217E8C" w:rsidP="00217E8C">
      <w:pPr>
        <w:pStyle w:val="Retraitcorpsdetexte"/>
      </w:pPr>
      <w:r>
        <w:t>- Bonne adaptation malgré l'absence d'un membre</w:t>
      </w:r>
    </w:p>
    <w:p w14:paraId="09DF7580" w14:textId="34093E90" w:rsidR="00217E8C" w:rsidRDefault="00217E8C" w:rsidP="00217E8C">
      <w:pPr>
        <w:pStyle w:val="Retraitcorpsdetexte"/>
      </w:pPr>
      <w:r>
        <w:t xml:space="preserve">- Meilleure </w:t>
      </w:r>
      <w:proofErr w:type="spellStart"/>
      <w:r>
        <w:t>plannification</w:t>
      </w:r>
      <w:proofErr w:type="spellEnd"/>
      <w:r>
        <w:t xml:space="preserve"> des tâches. (Choix des tâches adaptées au temps).</w:t>
      </w:r>
    </w:p>
    <w:p w14:paraId="5CAB6E83" w14:textId="69646F69" w:rsidR="00217E8C" w:rsidRDefault="00217E8C" w:rsidP="00217E8C">
      <w:pPr>
        <w:pStyle w:val="Retraitcorpsdetexte"/>
      </w:pPr>
      <w:r>
        <w:t xml:space="preserve"> </w:t>
      </w:r>
    </w:p>
    <w:p w14:paraId="37BB8E94" w14:textId="77777777" w:rsidR="00217E8C" w:rsidRPr="00217E8C" w:rsidRDefault="00217E8C" w:rsidP="00217E8C">
      <w:pPr>
        <w:pStyle w:val="Retraitcorpsdetexte"/>
        <w:rPr>
          <w:b/>
        </w:rPr>
      </w:pPr>
      <w:r w:rsidRPr="00217E8C">
        <w:rPr>
          <w:b/>
        </w:rPr>
        <w:t>Choses qui n'ont pas fonctionnées</w:t>
      </w:r>
    </w:p>
    <w:p w14:paraId="31598854" w14:textId="6C54BF7B" w:rsidR="00217E8C" w:rsidRDefault="00217E8C" w:rsidP="00217E8C">
      <w:pPr>
        <w:pStyle w:val="Retraitcorpsdetexte"/>
      </w:pPr>
      <w:r>
        <w:t xml:space="preserve"> </w:t>
      </w:r>
    </w:p>
    <w:p w14:paraId="52CFB9B5" w14:textId="77777777" w:rsidR="00217E8C" w:rsidRDefault="00217E8C" w:rsidP="00217E8C">
      <w:pPr>
        <w:pStyle w:val="Retraitcorpsdetexte"/>
      </w:pPr>
      <w:r>
        <w:t xml:space="preserve">- </w:t>
      </w:r>
      <w:proofErr w:type="spellStart"/>
      <w:r>
        <w:t>Plannification</w:t>
      </w:r>
      <w:proofErr w:type="spellEnd"/>
      <w:r>
        <w:t xml:space="preserve"> tardive</w:t>
      </w:r>
    </w:p>
    <w:p w14:paraId="061441A1" w14:textId="484431D0" w:rsidR="00217E8C" w:rsidRDefault="00217E8C" w:rsidP="00217E8C">
      <w:pPr>
        <w:pStyle w:val="Retraitcorpsdetexte"/>
      </w:pPr>
      <w:r>
        <w:t xml:space="preserve"> </w:t>
      </w:r>
    </w:p>
    <w:p w14:paraId="52266E0B" w14:textId="7D6F75B7" w:rsidR="00217E8C" w:rsidRPr="00217E8C" w:rsidRDefault="00217E8C" w:rsidP="00217E8C">
      <w:pPr>
        <w:pStyle w:val="Retraitcorpsdetexte"/>
        <w:rPr>
          <w:b/>
        </w:rPr>
      </w:pPr>
      <w:r w:rsidRPr="00217E8C">
        <w:rPr>
          <w:b/>
        </w:rPr>
        <w:t xml:space="preserve">Décision de changement </w:t>
      </w:r>
    </w:p>
    <w:p w14:paraId="6D1BBC27" w14:textId="1E014EFB" w:rsidR="00217E8C" w:rsidRDefault="00217E8C" w:rsidP="00217E8C">
      <w:pPr>
        <w:pStyle w:val="Retraitcorpsdetexte"/>
      </w:pPr>
      <w:r>
        <w:t xml:space="preserve">- Augmenter la communication pour la </w:t>
      </w:r>
      <w:proofErr w:type="spellStart"/>
      <w:r>
        <w:t>plannification</w:t>
      </w:r>
      <w:proofErr w:type="spellEnd"/>
      <w:r>
        <w:t>.</w:t>
      </w:r>
    </w:p>
    <w:p w14:paraId="05B5E67B" w14:textId="77777777" w:rsidR="00217E8C" w:rsidRDefault="00217E8C" w:rsidP="00217E8C">
      <w:pPr>
        <w:pStyle w:val="Retraitcorpsdetexte"/>
      </w:pPr>
    </w:p>
    <w:p w14:paraId="774FF69B" w14:textId="36E22AA7" w:rsidR="000C5CF2" w:rsidRDefault="00217E8C" w:rsidP="00217E8C">
      <w:pPr>
        <w:pStyle w:val="Retraitcorpsdetexte"/>
      </w:pPr>
      <w:r>
        <w:rPr>
          <w:noProof/>
        </w:rPr>
        <w:lastRenderedPageBreak/>
        <w:drawing>
          <wp:anchor distT="0" distB="0" distL="114300" distR="114300" simplePos="0" relativeHeight="251663360" behindDoc="0" locked="0" layoutInCell="1" allowOverlap="1" wp14:anchorId="24442D4F" wp14:editId="3D4C7DCF">
            <wp:simplePos x="0" y="0"/>
            <wp:positionH relativeFrom="margin">
              <wp:align>center</wp:align>
            </wp:positionH>
            <wp:positionV relativeFrom="paragraph">
              <wp:posOffset>692785</wp:posOffset>
            </wp:positionV>
            <wp:extent cx="3591560" cy="2706370"/>
            <wp:effectExtent l="19050" t="19050" r="27940" b="17780"/>
            <wp:wrapTopAndBottom/>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1560" cy="27063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Sur ce sprint 4 les constructions les plus grandes se sont </w:t>
      </w:r>
      <w:r w:rsidR="00986CB2">
        <w:t>achevé</w:t>
      </w:r>
      <w:r>
        <w:t xml:space="preserve"> l’accueil, la chambre d’hôtel 101, Espace repo, piscine, jardin se</w:t>
      </w:r>
      <w:r w:rsidR="00707220">
        <w:t xml:space="preserve"> </w:t>
      </w:r>
      <w:r>
        <w:t>sont terminés</w:t>
      </w:r>
      <w:r w:rsidR="00707220">
        <w:t xml:space="preserve"> et une seule stories restait à faire qui est le karting qui n’était pas encore terminé après la fin du sprint</w:t>
      </w:r>
    </w:p>
    <w:p w14:paraId="026661DC" w14:textId="025D794E" w:rsidR="00BA3573" w:rsidRDefault="00BA3573"/>
    <w:p w14:paraId="5914B3B4" w14:textId="59AB8981" w:rsidR="00CD5702" w:rsidRDefault="00CD5702" w:rsidP="00827F5A">
      <w:pPr>
        <w:pStyle w:val="Retraitcorpsdetexte"/>
      </w:pPr>
      <w:r>
        <w:t>Sprint 5 :</w:t>
      </w:r>
      <w:r w:rsidR="00707220">
        <w:t xml:space="preserve"> </w:t>
      </w:r>
    </w:p>
    <w:p w14:paraId="41479026" w14:textId="701A4BDE" w:rsidR="008220E8" w:rsidRDefault="008220E8" w:rsidP="00827F5A">
      <w:pPr>
        <w:pStyle w:val="Retraitcorpsdetexte"/>
      </w:pPr>
    </w:p>
    <w:p w14:paraId="74C4B97E" w14:textId="252E97CC" w:rsidR="008220E8" w:rsidRPr="00BA3573" w:rsidRDefault="00DD04F0" w:rsidP="00827F5A">
      <w:pPr>
        <w:pStyle w:val="Retraitcorpsdetexte"/>
      </w:pPr>
      <w:r>
        <w:rPr>
          <w:noProof/>
        </w:rPr>
        <w:drawing>
          <wp:anchor distT="0" distB="0" distL="114300" distR="114300" simplePos="0" relativeHeight="251666432" behindDoc="0" locked="0" layoutInCell="1" allowOverlap="1" wp14:anchorId="2E04C612" wp14:editId="6312BABA">
            <wp:simplePos x="0" y="0"/>
            <wp:positionH relativeFrom="margin">
              <wp:align>center</wp:align>
            </wp:positionH>
            <wp:positionV relativeFrom="paragraph">
              <wp:posOffset>935990</wp:posOffset>
            </wp:positionV>
            <wp:extent cx="5020056" cy="1701948"/>
            <wp:effectExtent l="19050" t="19050" r="9525" b="12700"/>
            <wp:wrapTopAndBottom/>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0056" cy="1701948"/>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BA3573">
        <w:t>Une nouvelle s</w:t>
      </w:r>
      <w:r w:rsidR="00BA3573" w:rsidRPr="00BA3573">
        <w:t xml:space="preserve">tories s’est créer pour continuer l’hôtel pendant les dernières périodes et </w:t>
      </w:r>
      <w:r w:rsidR="00986CB2" w:rsidRPr="00BA3573">
        <w:t>ce sont</w:t>
      </w:r>
      <w:r w:rsidR="00BA3573" w:rsidRPr="00BA3573">
        <w:t xml:space="preserve"> les vestiaires de la piscine. Elle s’est </w:t>
      </w:r>
      <w:r w:rsidR="00986CB2" w:rsidRPr="00BA3573">
        <w:t>terminée</w:t>
      </w:r>
      <w:r w:rsidR="00BA3573" w:rsidRPr="00BA3573">
        <w:t xml:space="preserve"> sans accroche durant le sprint 5 et même la construction, il y a aussi le couloir qui a été fini, mais, par soucis de stories car elle n’était pas adaptée pour l’hôtel nous avons décidé de ne pas la rajouter.</w:t>
      </w:r>
    </w:p>
    <w:p w14:paraId="02124564" w14:textId="77777777" w:rsidR="00BA3573" w:rsidRDefault="00BA3573" w:rsidP="00827F5A">
      <w:pPr>
        <w:pStyle w:val="Retraitcorpsdetexte"/>
      </w:pPr>
    </w:p>
    <w:p w14:paraId="1AE2590B" w14:textId="406BA3CC" w:rsidR="002B1E09" w:rsidRDefault="002B1E09" w:rsidP="00D63B59">
      <w:pPr>
        <w:pStyle w:val="Retraitcorpsdetexte"/>
      </w:pPr>
      <w:bookmarkStart w:id="40" w:name="_Toc532179961"/>
    </w:p>
    <w:p w14:paraId="787EAB19" w14:textId="77777777" w:rsidR="00505421" w:rsidRDefault="00AF6043" w:rsidP="008E53F9">
      <w:pPr>
        <w:pStyle w:val="Titre2"/>
      </w:pPr>
      <w:bookmarkStart w:id="41" w:name="_Toc161335571"/>
      <w:bookmarkEnd w:id="40"/>
      <w:r>
        <w:t>Processus d’intégration</w:t>
      </w:r>
      <w:bookmarkEnd w:id="41"/>
    </w:p>
    <w:p w14:paraId="42E1EAA5" w14:textId="0ADEC6CE"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1F0141E0" w14:textId="22C05B26" w:rsidR="00505421" w:rsidRPr="00920F4E" w:rsidRDefault="009B550A" w:rsidP="00986CB2">
      <w:pPr>
        <w:pStyle w:val="Retraitcorpsdetexte"/>
      </w:pPr>
      <w:r>
        <w:t xml:space="preserve">Les intégrations de nos pièces se sont </w:t>
      </w:r>
      <w:r w:rsidR="00676C26">
        <w:t>déroulées</w:t>
      </w:r>
      <w:r>
        <w:t xml:space="preserve"> de manière très fluide et il y a eu quelque changement comme pour le restaurant avec l’accueil. Nous avons </w:t>
      </w:r>
      <w:r w:rsidR="00676C26">
        <w:t>dû enlever</w:t>
      </w:r>
      <w:r>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w:t>
      </w:r>
      <w:r w:rsidR="00CD5702">
        <w:lastRenderedPageBreak/>
        <w:t>des chambres après l’intégration pour avoir plusieurs chambres dans l’hôtel, qu’un seul et unique exemplaire.</w:t>
      </w:r>
    </w:p>
    <w:p w14:paraId="0E48F2B7" w14:textId="77777777" w:rsidR="007F30AE" w:rsidRPr="007F30AE" w:rsidRDefault="007F30AE" w:rsidP="008E53F9">
      <w:pPr>
        <w:pStyle w:val="Titre1"/>
      </w:pPr>
      <w:bookmarkStart w:id="42" w:name="_Toc532179966"/>
      <w:bookmarkStart w:id="43" w:name="_Toc165969650"/>
      <w:bookmarkStart w:id="44" w:name="_Toc161335572"/>
      <w:r w:rsidRPr="007F30AE">
        <w:t>Tests</w:t>
      </w:r>
      <w:bookmarkEnd w:id="42"/>
      <w:bookmarkEnd w:id="43"/>
      <w:bookmarkEnd w:id="44"/>
    </w:p>
    <w:p w14:paraId="0B54E471" w14:textId="0CD65A80" w:rsidR="005C1848" w:rsidRDefault="005C1848" w:rsidP="00211D15">
      <w:pPr>
        <w:pStyle w:val="Titre2"/>
      </w:pPr>
      <w:bookmarkStart w:id="45" w:name="_Toc532179968"/>
      <w:bookmarkStart w:id="46" w:name="_Toc165969652"/>
      <w:bookmarkStart w:id="47" w:name="_Ref308525868"/>
      <w:bookmarkStart w:id="48" w:name="_Toc161335573"/>
      <w:r>
        <w:t>Stratégie de test</w:t>
      </w:r>
      <w:bookmarkEnd w:id="48"/>
      <w:r w:rsidRPr="00920F4E">
        <w:t>.</w:t>
      </w:r>
    </w:p>
    <w:p w14:paraId="58AB8058" w14:textId="77777777" w:rsidR="00211D15" w:rsidRPr="00211D15" w:rsidRDefault="00211D15" w:rsidP="00211D15">
      <w:pPr>
        <w:pStyle w:val="Retraitcorpsdetexte"/>
        <w:rPr>
          <w:b/>
          <w:bCs/>
        </w:rPr>
      </w:pPr>
      <w:r w:rsidRPr="00211D15">
        <w:rPr>
          <w:b/>
          <w:bCs/>
        </w:rPr>
        <w:t xml:space="preserve">Qui : </w:t>
      </w:r>
    </w:p>
    <w:p w14:paraId="74F2ECD4" w14:textId="2F5E889B" w:rsidR="00211D15" w:rsidRDefault="00211D15" w:rsidP="00211D15">
      <w:pPr>
        <w:pStyle w:val="Retraitcorpsdetexte"/>
      </w:pPr>
      <w:r>
        <w:t>Chaque membre de l'équipe sera responsable de tester les fonctionnalités qu'il a contribué à développer, en collaboration avec les autres membres pour les tests d'intégration.</w:t>
      </w:r>
    </w:p>
    <w:p w14:paraId="26746B57" w14:textId="77777777" w:rsidR="00211D15" w:rsidRDefault="00211D15" w:rsidP="00211D15">
      <w:pPr>
        <w:pStyle w:val="Retraitcorpsdetexte"/>
      </w:pPr>
    </w:p>
    <w:p w14:paraId="0CE23E97" w14:textId="77777777" w:rsidR="00211D15" w:rsidRPr="00211D15" w:rsidRDefault="00211D15" w:rsidP="00211D15">
      <w:pPr>
        <w:pStyle w:val="Retraitcorpsdetexte"/>
        <w:rPr>
          <w:b/>
          <w:bCs/>
        </w:rPr>
      </w:pPr>
      <w:r w:rsidRPr="00211D15">
        <w:rPr>
          <w:b/>
          <w:bCs/>
        </w:rPr>
        <w:t xml:space="preserve">Quand : </w:t>
      </w:r>
    </w:p>
    <w:p w14:paraId="5B46B8DA" w14:textId="0FA986F3" w:rsidR="00211D15" w:rsidRDefault="00211D15" w:rsidP="00211D15">
      <w:pPr>
        <w:pStyle w:val="Retraitcorpsdetexte"/>
      </w:pPr>
      <w:r>
        <w:t>Les tests seront effectués à chaque fin de sprint, ainsi qu'au fur et à mesure de l'avancement du projet pour garantir la qualité tout au long du processus de développement</w:t>
      </w:r>
      <w:r>
        <w:t xml:space="preserve"> avec des intégrations des pièces sur l’immeuble final du groupe</w:t>
      </w:r>
      <w:r w:rsidR="00DE4778">
        <w:t xml:space="preserve"> et des sprint</w:t>
      </w:r>
      <w:r w:rsidR="00F75E94">
        <w:t>s</w:t>
      </w:r>
      <w:r w:rsidR="00DE4778">
        <w:t xml:space="preserve"> r</w:t>
      </w:r>
      <w:proofErr w:type="spellStart"/>
      <w:r w:rsidR="00DE4778">
        <w:t>eview</w:t>
      </w:r>
      <w:proofErr w:type="spellEnd"/>
      <w:r w:rsidR="00DE4778">
        <w:t xml:space="preserve"> des pièces</w:t>
      </w:r>
      <w:r>
        <w:t>.</w:t>
      </w:r>
    </w:p>
    <w:p w14:paraId="432E71A4" w14:textId="77777777" w:rsidR="00211D15" w:rsidRDefault="00211D15" w:rsidP="00211D15">
      <w:pPr>
        <w:pStyle w:val="Retraitcorpsdetexte"/>
      </w:pPr>
    </w:p>
    <w:p w14:paraId="5638A560" w14:textId="77777777" w:rsidR="00DE4778" w:rsidRDefault="00211D15" w:rsidP="00211D15">
      <w:pPr>
        <w:pStyle w:val="Retraitcorpsdetexte"/>
      </w:pPr>
      <w:r>
        <w:t xml:space="preserve">Avec quelles données : </w:t>
      </w:r>
    </w:p>
    <w:p w14:paraId="5C45FDDF" w14:textId="77777777" w:rsidR="00211D15" w:rsidRDefault="00211D15" w:rsidP="00211D15">
      <w:pPr>
        <w:pStyle w:val="Retraitcorpsdetexte"/>
      </w:pPr>
    </w:p>
    <w:p w14:paraId="21EE6CBC" w14:textId="77777777" w:rsidR="00DE4778" w:rsidRPr="00DE4778" w:rsidRDefault="00211D15" w:rsidP="00211D15">
      <w:pPr>
        <w:pStyle w:val="Retraitcorpsdetexte"/>
        <w:rPr>
          <w:b/>
          <w:bCs/>
        </w:rPr>
      </w:pPr>
      <w:r w:rsidRPr="00DE4778">
        <w:rPr>
          <w:b/>
          <w:bCs/>
        </w:rPr>
        <w:t>Dans quel ordre :</w:t>
      </w:r>
    </w:p>
    <w:p w14:paraId="04293C8A" w14:textId="0042D9EE" w:rsidR="00211D15" w:rsidRDefault="00211D15" w:rsidP="00211D15">
      <w:pPr>
        <w:pStyle w:val="Retraitcorpsdetexte"/>
      </w:pPr>
      <w:r>
        <w:t xml:space="preserve"> Les tests seront effectués dans </w:t>
      </w:r>
      <w:r w:rsidR="00DE4778">
        <w:t>l’ordre que l’enseignant à décider en utilisant des sprints pour chaque semaine du projet. En commençant par des pièces complexes que comme simple pour ne pas stagner chaque sprint sur les mêmes pièces.</w:t>
      </w:r>
    </w:p>
    <w:p w14:paraId="3D043C85" w14:textId="77777777" w:rsidR="00211D15" w:rsidRDefault="00211D15" w:rsidP="00211D15">
      <w:pPr>
        <w:pStyle w:val="Retraitcorpsdetexte"/>
      </w:pPr>
    </w:p>
    <w:p w14:paraId="52CC727B" w14:textId="77777777" w:rsidR="007F30AE" w:rsidRPr="007F30AE" w:rsidRDefault="007F30AE" w:rsidP="008E53F9">
      <w:pPr>
        <w:pStyle w:val="Titre2"/>
      </w:pPr>
      <w:bookmarkStart w:id="49" w:name="_Toc161335574"/>
      <w:r w:rsidRPr="007F30AE">
        <w:t>Dossier des tests</w:t>
      </w:r>
      <w:bookmarkEnd w:id="45"/>
      <w:bookmarkEnd w:id="46"/>
      <w:bookmarkEnd w:id="47"/>
      <w:bookmarkEnd w:id="49"/>
    </w:p>
    <w:p w14:paraId="24949E38" w14:textId="77777777" w:rsidR="006534F1" w:rsidRDefault="006534F1" w:rsidP="006534F1">
      <w:pPr>
        <w:pStyle w:val="Titre3"/>
      </w:pPr>
      <w:bookmarkStart w:id="50" w:name="_Toc161335575"/>
      <w:r>
        <w:t>Sprint 1</w:t>
      </w:r>
      <w:bookmarkEnd w:id="50"/>
    </w:p>
    <w:p w14:paraId="74869232" w14:textId="77777777" w:rsidR="006534F1" w:rsidRDefault="006534F1" w:rsidP="006534F1">
      <w:pPr>
        <w:pStyle w:val="Titre3"/>
      </w:pPr>
      <w:bookmarkStart w:id="51" w:name="_Toc161335576"/>
      <w:r>
        <w:t>Sprint 2</w:t>
      </w:r>
      <w:bookmarkEnd w:id="51"/>
    </w:p>
    <w:p w14:paraId="69A38FC8" w14:textId="77777777" w:rsidR="006534F1" w:rsidRDefault="006534F1" w:rsidP="006534F1">
      <w:pPr>
        <w:pStyle w:val="Titre4"/>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8"/>
        <w:gridCol w:w="7384"/>
        <w:gridCol w:w="538"/>
      </w:tblGrid>
      <w:tr w:rsidR="006534F1" w14:paraId="5C97CA81" w14:textId="77777777" w:rsidTr="00C65628">
        <w:tc>
          <w:tcPr>
            <w:tcW w:w="0" w:type="auto"/>
          </w:tcPr>
          <w:p w14:paraId="42CFE32B" w14:textId="77777777" w:rsidR="006534F1" w:rsidRDefault="006534F1" w:rsidP="00C65628">
            <w:r>
              <w:t>sol</w:t>
            </w:r>
          </w:p>
        </w:tc>
        <w:tc>
          <w:tcPr>
            <w:tcW w:w="0" w:type="auto"/>
          </w:tcPr>
          <w:p w14:paraId="3C4AB799" w14:textId="77777777" w:rsidR="006534F1" w:rsidRDefault="006534F1" w:rsidP="00C65628">
            <w:r>
              <w:t>Dans la salle il y a un sol en parquet</w:t>
            </w:r>
          </w:p>
        </w:tc>
        <w:tc>
          <w:tcPr>
            <w:tcW w:w="0" w:type="auto"/>
          </w:tcPr>
          <w:p w14:paraId="19722D4B" w14:textId="77777777" w:rsidR="006534F1" w:rsidRDefault="006534F1" w:rsidP="00C65628">
            <w:r>
              <w:t>OK</w:t>
            </w:r>
          </w:p>
          <w:p w14:paraId="4C405F60" w14:textId="77777777" w:rsidR="006534F1" w:rsidRDefault="006534F1" w:rsidP="00C65628">
            <w:r>
              <w:t xml:space="preserve">26 </w:t>
            </w:r>
            <w:proofErr w:type="spellStart"/>
            <w:r>
              <w:t>Feb</w:t>
            </w:r>
            <w:proofErr w:type="spellEnd"/>
          </w:p>
        </w:tc>
      </w:tr>
      <w:tr w:rsidR="006534F1" w14:paraId="058A77F4" w14:textId="77777777" w:rsidTr="00C65628">
        <w:tc>
          <w:tcPr>
            <w:tcW w:w="0" w:type="auto"/>
          </w:tcPr>
          <w:p w14:paraId="46408E88" w14:textId="77777777" w:rsidR="006534F1" w:rsidRDefault="006534F1" w:rsidP="00C65628">
            <w:r>
              <w:t>tapis de course</w:t>
            </w:r>
          </w:p>
        </w:tc>
        <w:tc>
          <w:tcPr>
            <w:tcW w:w="0" w:type="auto"/>
          </w:tcPr>
          <w:p w14:paraId="35A8BED0" w14:textId="77777777" w:rsidR="006534F1" w:rsidRDefault="006534F1" w:rsidP="00C65628">
            <w:r>
              <w:t xml:space="preserve">dans la salle il y a 4 tapis de course </w:t>
            </w:r>
            <w:proofErr w:type="spellStart"/>
            <w:r>
              <w:t>a</w:t>
            </w:r>
            <w:proofErr w:type="spellEnd"/>
            <w:r>
              <w:t xml:space="preserve"> la suite contre le mur direction grande vitre vue sur la piscine</w:t>
            </w:r>
          </w:p>
        </w:tc>
        <w:tc>
          <w:tcPr>
            <w:tcW w:w="0" w:type="auto"/>
          </w:tcPr>
          <w:p w14:paraId="25AD0F60" w14:textId="77777777" w:rsidR="006534F1" w:rsidRDefault="006534F1" w:rsidP="00C65628">
            <w:r>
              <w:t>OK</w:t>
            </w:r>
          </w:p>
          <w:p w14:paraId="7B33993B" w14:textId="77777777" w:rsidR="006534F1" w:rsidRDefault="006534F1" w:rsidP="00C65628">
            <w:r>
              <w:t xml:space="preserve">26 </w:t>
            </w:r>
            <w:proofErr w:type="spellStart"/>
            <w:r>
              <w:t>Feb</w:t>
            </w:r>
            <w:proofErr w:type="spellEnd"/>
          </w:p>
        </w:tc>
      </w:tr>
      <w:tr w:rsidR="006534F1" w14:paraId="21A76185" w14:textId="77777777" w:rsidTr="00C65628">
        <w:tc>
          <w:tcPr>
            <w:tcW w:w="0" w:type="auto"/>
          </w:tcPr>
          <w:p w14:paraId="2C288783" w14:textId="77777777" w:rsidR="006534F1" w:rsidRDefault="006534F1" w:rsidP="00C65628">
            <w:r>
              <w:t>baie vitrée</w:t>
            </w:r>
          </w:p>
        </w:tc>
        <w:tc>
          <w:tcPr>
            <w:tcW w:w="0" w:type="auto"/>
          </w:tcPr>
          <w:p w14:paraId="29E36516" w14:textId="77777777" w:rsidR="006534F1" w:rsidRDefault="006534F1" w:rsidP="00C65628">
            <w:r>
              <w:t>en face des tapis de course il y a une grande baie vitrée vue sur la piscine</w:t>
            </w:r>
          </w:p>
        </w:tc>
        <w:tc>
          <w:tcPr>
            <w:tcW w:w="0" w:type="auto"/>
          </w:tcPr>
          <w:p w14:paraId="13A9D530" w14:textId="77777777" w:rsidR="006534F1" w:rsidRDefault="006534F1" w:rsidP="00C65628">
            <w:r>
              <w:t>OK</w:t>
            </w:r>
          </w:p>
          <w:p w14:paraId="75643DE5" w14:textId="77777777" w:rsidR="006534F1" w:rsidRDefault="006534F1" w:rsidP="00C65628">
            <w:r>
              <w:t xml:space="preserve">26 </w:t>
            </w:r>
            <w:proofErr w:type="spellStart"/>
            <w:r>
              <w:t>Feb</w:t>
            </w:r>
            <w:proofErr w:type="spellEnd"/>
          </w:p>
        </w:tc>
      </w:tr>
      <w:tr w:rsidR="006534F1" w14:paraId="7AF282F0" w14:textId="77777777" w:rsidTr="00C65628">
        <w:tc>
          <w:tcPr>
            <w:tcW w:w="0" w:type="auto"/>
          </w:tcPr>
          <w:p w14:paraId="2D54F160" w14:textId="77777777" w:rsidR="006534F1" w:rsidRDefault="006534F1" w:rsidP="00C65628">
            <w:r>
              <w:t>emplacement</w:t>
            </w:r>
          </w:p>
        </w:tc>
        <w:tc>
          <w:tcPr>
            <w:tcW w:w="0" w:type="auto"/>
          </w:tcPr>
          <w:p w14:paraId="2EBCC359" w14:textId="77777777" w:rsidR="006534F1" w:rsidRDefault="006534F1" w:rsidP="00C65628">
            <w:r>
              <w:t>la salle de sport se trouve au 4e étage</w:t>
            </w:r>
          </w:p>
        </w:tc>
        <w:tc>
          <w:tcPr>
            <w:tcW w:w="0" w:type="auto"/>
          </w:tcPr>
          <w:p w14:paraId="1A9EEE26" w14:textId="77777777" w:rsidR="006534F1" w:rsidRDefault="006534F1" w:rsidP="00C65628">
            <w:r>
              <w:t>OK</w:t>
            </w:r>
          </w:p>
          <w:p w14:paraId="5E22DFD9" w14:textId="77777777" w:rsidR="006534F1" w:rsidRDefault="006534F1" w:rsidP="00C65628">
            <w:r>
              <w:t xml:space="preserve">26 </w:t>
            </w:r>
            <w:proofErr w:type="spellStart"/>
            <w:r>
              <w:t>Feb</w:t>
            </w:r>
            <w:proofErr w:type="spellEnd"/>
          </w:p>
        </w:tc>
      </w:tr>
      <w:tr w:rsidR="006534F1" w14:paraId="56575C1A" w14:textId="77777777" w:rsidTr="00C65628">
        <w:tc>
          <w:tcPr>
            <w:tcW w:w="0" w:type="auto"/>
          </w:tcPr>
          <w:p w14:paraId="44961BBC" w14:textId="77777777" w:rsidR="006534F1" w:rsidRDefault="006534F1" w:rsidP="00C65628">
            <w:r>
              <w:t>machine</w:t>
            </w:r>
          </w:p>
        </w:tc>
        <w:tc>
          <w:tcPr>
            <w:tcW w:w="0" w:type="auto"/>
          </w:tcPr>
          <w:p w14:paraId="4DB2E086" w14:textId="77777777" w:rsidR="006534F1" w:rsidRDefault="006534F1" w:rsidP="00C65628">
            <w:r>
              <w:t>dans la salle de sport il y a 10 machines de sport (4 tapis de courses, 3 banc abdominaux, 1 tour d'entraînement, 2 vélo d'intérieur)</w:t>
            </w:r>
          </w:p>
        </w:tc>
        <w:tc>
          <w:tcPr>
            <w:tcW w:w="0" w:type="auto"/>
          </w:tcPr>
          <w:p w14:paraId="625C5DBA" w14:textId="77777777" w:rsidR="006534F1" w:rsidRDefault="006534F1" w:rsidP="00C65628">
            <w:r>
              <w:t>OK</w:t>
            </w:r>
          </w:p>
          <w:p w14:paraId="0C849BBD" w14:textId="77777777" w:rsidR="006534F1" w:rsidRDefault="006534F1" w:rsidP="00C65628">
            <w:r>
              <w:t xml:space="preserve">26 </w:t>
            </w:r>
            <w:proofErr w:type="spellStart"/>
            <w:r>
              <w:t>Feb</w:t>
            </w:r>
            <w:proofErr w:type="spellEnd"/>
          </w:p>
        </w:tc>
      </w:tr>
      <w:tr w:rsidR="006534F1" w14:paraId="59389C7C" w14:textId="77777777" w:rsidTr="00C65628">
        <w:tc>
          <w:tcPr>
            <w:tcW w:w="0" w:type="auto"/>
          </w:tcPr>
          <w:p w14:paraId="7075455B" w14:textId="77777777" w:rsidR="006534F1" w:rsidRDefault="006534F1" w:rsidP="00C65628">
            <w:r>
              <w:t>taille de la salle</w:t>
            </w:r>
          </w:p>
        </w:tc>
        <w:tc>
          <w:tcPr>
            <w:tcW w:w="0" w:type="auto"/>
          </w:tcPr>
          <w:p w14:paraId="5DF2B42F" w14:textId="77777777" w:rsidR="006534F1" w:rsidRDefault="006534F1" w:rsidP="00C65628">
            <w:r>
              <w:t>la surface de la salle fait la moitié d'un étage.</w:t>
            </w:r>
          </w:p>
        </w:tc>
        <w:tc>
          <w:tcPr>
            <w:tcW w:w="0" w:type="auto"/>
          </w:tcPr>
          <w:p w14:paraId="42F7604A" w14:textId="77777777" w:rsidR="006534F1" w:rsidRDefault="006534F1" w:rsidP="00C65628">
            <w:r>
              <w:t>OK</w:t>
            </w:r>
          </w:p>
          <w:p w14:paraId="2735E255" w14:textId="77777777" w:rsidR="006534F1" w:rsidRDefault="006534F1" w:rsidP="00C65628">
            <w:r>
              <w:t xml:space="preserve">26 </w:t>
            </w:r>
            <w:proofErr w:type="spellStart"/>
            <w:r>
              <w:t>Feb</w:t>
            </w:r>
            <w:proofErr w:type="spellEnd"/>
          </w:p>
        </w:tc>
      </w:tr>
      <w:tr w:rsidR="006534F1" w14:paraId="001A8881" w14:textId="77777777" w:rsidTr="00C65628">
        <w:tc>
          <w:tcPr>
            <w:tcW w:w="0" w:type="auto"/>
          </w:tcPr>
          <w:p w14:paraId="6BD8376E" w14:textId="77777777" w:rsidR="006534F1" w:rsidRDefault="006534F1" w:rsidP="00C65628">
            <w:r>
              <w:t>miroir</w:t>
            </w:r>
          </w:p>
        </w:tc>
        <w:tc>
          <w:tcPr>
            <w:tcW w:w="0" w:type="auto"/>
          </w:tcPr>
          <w:p w14:paraId="60D376DD" w14:textId="77777777" w:rsidR="006534F1" w:rsidRDefault="006534F1" w:rsidP="00C65628">
            <w:r>
              <w:t>sur le mur a droit de la façade de baie vitrée il y a des murs de miroir (mur entièrement fait de miroir)</w:t>
            </w:r>
          </w:p>
        </w:tc>
        <w:tc>
          <w:tcPr>
            <w:tcW w:w="0" w:type="auto"/>
          </w:tcPr>
          <w:p w14:paraId="2B83D886" w14:textId="77777777" w:rsidR="006534F1" w:rsidRDefault="006534F1" w:rsidP="00C65628">
            <w:r>
              <w:t>OK</w:t>
            </w:r>
          </w:p>
          <w:p w14:paraId="7C165728" w14:textId="77777777" w:rsidR="006534F1" w:rsidRDefault="006534F1" w:rsidP="00C65628">
            <w:r>
              <w:t xml:space="preserve">26 </w:t>
            </w:r>
            <w:proofErr w:type="spellStart"/>
            <w:r>
              <w:t>Feb</w:t>
            </w:r>
            <w:proofErr w:type="spellEnd"/>
          </w:p>
        </w:tc>
      </w:tr>
      <w:tr w:rsidR="006534F1" w14:paraId="4CA99B71" w14:textId="77777777" w:rsidTr="00C65628">
        <w:tc>
          <w:tcPr>
            <w:tcW w:w="0" w:type="auto"/>
          </w:tcPr>
          <w:p w14:paraId="14F370CB" w14:textId="77777777" w:rsidR="006534F1" w:rsidRDefault="006534F1" w:rsidP="00C65628">
            <w:r>
              <w:t>fenêtre</w:t>
            </w:r>
          </w:p>
        </w:tc>
        <w:tc>
          <w:tcPr>
            <w:tcW w:w="0" w:type="auto"/>
          </w:tcPr>
          <w:p w14:paraId="5A3ACA80" w14:textId="77777777" w:rsidR="006534F1" w:rsidRDefault="006534F1" w:rsidP="00C65628">
            <w:r>
              <w:t>en face du mur de baie vitrée il y a 5 fenêtres pour aérer et avoir la vue sur l'extérieur</w:t>
            </w:r>
          </w:p>
        </w:tc>
        <w:tc>
          <w:tcPr>
            <w:tcW w:w="0" w:type="auto"/>
          </w:tcPr>
          <w:p w14:paraId="1C7785E5" w14:textId="77777777" w:rsidR="006534F1" w:rsidRDefault="006534F1" w:rsidP="00C65628">
            <w:r>
              <w:t>OK</w:t>
            </w:r>
          </w:p>
          <w:p w14:paraId="305875BD" w14:textId="77777777" w:rsidR="006534F1" w:rsidRDefault="006534F1" w:rsidP="00C65628">
            <w:r>
              <w:lastRenderedPageBreak/>
              <w:t xml:space="preserve">26 </w:t>
            </w:r>
            <w:proofErr w:type="spellStart"/>
            <w:r>
              <w:t>Feb</w:t>
            </w:r>
            <w:proofErr w:type="spellEnd"/>
          </w:p>
        </w:tc>
      </w:tr>
      <w:tr w:rsidR="006534F1" w14:paraId="369977ED" w14:textId="77777777" w:rsidTr="00C65628">
        <w:tc>
          <w:tcPr>
            <w:tcW w:w="0" w:type="auto"/>
          </w:tcPr>
          <w:p w14:paraId="21BD1857" w14:textId="77777777" w:rsidR="006534F1" w:rsidRDefault="006534F1" w:rsidP="00C65628">
            <w:r>
              <w:lastRenderedPageBreak/>
              <w:t>lumière</w:t>
            </w:r>
          </w:p>
        </w:tc>
        <w:tc>
          <w:tcPr>
            <w:tcW w:w="0" w:type="auto"/>
          </w:tcPr>
          <w:p w14:paraId="6E5B96B9" w14:textId="77777777" w:rsidR="006534F1" w:rsidRDefault="006534F1" w:rsidP="00C65628">
            <w:r>
              <w:t>depuis la salle quand je regarde le plafond je vois 3 spot de lumière</w:t>
            </w:r>
          </w:p>
        </w:tc>
        <w:tc>
          <w:tcPr>
            <w:tcW w:w="0" w:type="auto"/>
          </w:tcPr>
          <w:p w14:paraId="4AB21E3C" w14:textId="77777777" w:rsidR="006534F1" w:rsidRDefault="006534F1" w:rsidP="00C65628">
            <w:r>
              <w:t>OK</w:t>
            </w:r>
          </w:p>
          <w:p w14:paraId="2E3EB459" w14:textId="77777777" w:rsidR="006534F1" w:rsidRDefault="006534F1" w:rsidP="00C65628">
            <w:r>
              <w:t xml:space="preserve">26 </w:t>
            </w:r>
            <w:proofErr w:type="spellStart"/>
            <w:r>
              <w:t>Feb</w:t>
            </w:r>
            <w:proofErr w:type="spellEnd"/>
          </w:p>
        </w:tc>
      </w:tr>
    </w:tbl>
    <w:p w14:paraId="389A7E6A" w14:textId="77777777" w:rsidR="006534F1" w:rsidRDefault="006534F1" w:rsidP="006534F1">
      <w:pPr>
        <w:pStyle w:val="Titre3"/>
      </w:pPr>
      <w:bookmarkStart w:id="52" w:name="_Toc161335577"/>
      <w:r>
        <w:t>Sprint 3</w:t>
      </w:r>
      <w:bookmarkEnd w:id="52"/>
    </w:p>
    <w:p w14:paraId="19F06EA5" w14:textId="77777777" w:rsidR="006534F1" w:rsidRDefault="006534F1" w:rsidP="006534F1">
      <w:pPr>
        <w:pStyle w:val="Titre4"/>
      </w:pPr>
      <w:r>
        <w:t>Salle du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1"/>
        <w:gridCol w:w="7460"/>
        <w:gridCol w:w="469"/>
      </w:tblGrid>
      <w:tr w:rsidR="006534F1" w14:paraId="513020F3" w14:textId="77777777" w:rsidTr="00C65628">
        <w:tc>
          <w:tcPr>
            <w:tcW w:w="0" w:type="auto"/>
          </w:tcPr>
          <w:p w14:paraId="37D16404" w14:textId="77777777" w:rsidR="006534F1" w:rsidRDefault="006534F1" w:rsidP="00C65628">
            <w:r>
              <w:t>Salle du Personnel</w:t>
            </w:r>
          </w:p>
        </w:tc>
        <w:tc>
          <w:tcPr>
            <w:tcW w:w="0" w:type="auto"/>
          </w:tcPr>
          <w:p w14:paraId="76F6D081" w14:textId="77777777" w:rsidR="006534F1" w:rsidRDefault="006534F1" w:rsidP="00C65628">
            <w:r>
              <w:t xml:space="preserve">à ma droite il doit avoir deux distributeurs d'eaux, sur le mur d'en face et non sur la droite après avoir </w:t>
            </w:r>
            <w:proofErr w:type="spellStart"/>
            <w:r>
              <w:t>tourner</w:t>
            </w:r>
            <w:proofErr w:type="spellEnd"/>
            <w:r>
              <w:t>.</w:t>
            </w:r>
          </w:p>
        </w:tc>
        <w:tc>
          <w:tcPr>
            <w:tcW w:w="0" w:type="auto"/>
          </w:tcPr>
          <w:p w14:paraId="75A9EA02" w14:textId="77777777" w:rsidR="006534F1" w:rsidRDefault="006534F1" w:rsidP="00C65628">
            <w:r>
              <w:t>OK</w:t>
            </w:r>
          </w:p>
          <w:p w14:paraId="12834664" w14:textId="77777777" w:rsidR="006534F1" w:rsidRDefault="006534F1" w:rsidP="00C65628">
            <w:r>
              <w:t>4 Mar</w:t>
            </w:r>
          </w:p>
        </w:tc>
      </w:tr>
      <w:tr w:rsidR="006534F1" w14:paraId="4D9B8E87" w14:textId="77777777" w:rsidTr="00C65628">
        <w:tc>
          <w:tcPr>
            <w:tcW w:w="0" w:type="auto"/>
          </w:tcPr>
          <w:p w14:paraId="3E6CF414" w14:textId="77777777" w:rsidR="006534F1" w:rsidRDefault="006534F1" w:rsidP="00C65628">
            <w:r>
              <w:t>Table ronde</w:t>
            </w:r>
          </w:p>
        </w:tc>
        <w:tc>
          <w:tcPr>
            <w:tcW w:w="0" w:type="auto"/>
          </w:tcPr>
          <w:p w14:paraId="74DC6905" w14:textId="77777777" w:rsidR="006534F1" w:rsidRDefault="006534F1" w:rsidP="00C65628">
            <w:r>
              <w:t>Quand je passe la porte Au milieu de la salle  Il y a une table ronde d'un rayon de 1.5 m</w:t>
            </w:r>
          </w:p>
        </w:tc>
        <w:tc>
          <w:tcPr>
            <w:tcW w:w="0" w:type="auto"/>
          </w:tcPr>
          <w:p w14:paraId="46B5E924" w14:textId="77777777" w:rsidR="006534F1" w:rsidRDefault="006534F1" w:rsidP="00C65628">
            <w:r>
              <w:t>OK</w:t>
            </w:r>
          </w:p>
          <w:p w14:paraId="4BBDDB86" w14:textId="77777777" w:rsidR="006534F1" w:rsidRDefault="006534F1" w:rsidP="00C65628">
            <w:r>
              <w:t>4 Mar</w:t>
            </w:r>
          </w:p>
        </w:tc>
      </w:tr>
      <w:tr w:rsidR="006534F1" w14:paraId="2E90290C" w14:textId="77777777" w:rsidTr="00C65628">
        <w:tc>
          <w:tcPr>
            <w:tcW w:w="0" w:type="auto"/>
          </w:tcPr>
          <w:p w14:paraId="63B7ABA1" w14:textId="77777777" w:rsidR="006534F1" w:rsidRDefault="006534F1" w:rsidP="00C65628">
            <w:r>
              <w:t>Chaise</w:t>
            </w:r>
          </w:p>
        </w:tc>
        <w:tc>
          <w:tcPr>
            <w:tcW w:w="0" w:type="auto"/>
          </w:tcPr>
          <w:p w14:paraId="1840307C" w14:textId="77777777" w:rsidR="006534F1" w:rsidRDefault="006534F1" w:rsidP="00C65628">
            <w:r>
              <w:t>Il faut 10 chaises autour de la table confortable mais sans roue</w:t>
            </w:r>
          </w:p>
        </w:tc>
        <w:tc>
          <w:tcPr>
            <w:tcW w:w="0" w:type="auto"/>
          </w:tcPr>
          <w:p w14:paraId="7190B539" w14:textId="77777777" w:rsidR="006534F1" w:rsidRDefault="006534F1" w:rsidP="00C65628">
            <w:r>
              <w:t>OK</w:t>
            </w:r>
          </w:p>
          <w:p w14:paraId="5785440A" w14:textId="77777777" w:rsidR="006534F1" w:rsidRDefault="006534F1" w:rsidP="00C65628">
            <w:r>
              <w:t>4 Mar</w:t>
            </w:r>
          </w:p>
        </w:tc>
      </w:tr>
      <w:tr w:rsidR="006534F1" w14:paraId="2521E17D" w14:textId="77777777" w:rsidTr="00C65628">
        <w:tc>
          <w:tcPr>
            <w:tcW w:w="0" w:type="auto"/>
          </w:tcPr>
          <w:p w14:paraId="6B837D09" w14:textId="77777777" w:rsidR="006534F1" w:rsidRDefault="006534F1" w:rsidP="00C65628">
            <w:r>
              <w:t>Interrupteur</w:t>
            </w:r>
          </w:p>
        </w:tc>
        <w:tc>
          <w:tcPr>
            <w:tcW w:w="0" w:type="auto"/>
          </w:tcPr>
          <w:p w14:paraId="2E60ADA5" w14:textId="77777777" w:rsidR="006534F1" w:rsidRDefault="006534F1" w:rsidP="00C65628">
            <w:r>
              <w:t>Un interrupteur qui peut régler la luminosité de l'ampoule principale de la pièce directement sur la gauche</w:t>
            </w:r>
          </w:p>
        </w:tc>
        <w:tc>
          <w:tcPr>
            <w:tcW w:w="0" w:type="auto"/>
          </w:tcPr>
          <w:p w14:paraId="4DF251A8" w14:textId="77777777" w:rsidR="006534F1" w:rsidRDefault="006534F1" w:rsidP="00C65628">
            <w:r>
              <w:t>OK</w:t>
            </w:r>
          </w:p>
          <w:p w14:paraId="64337524" w14:textId="77777777" w:rsidR="006534F1" w:rsidRDefault="006534F1" w:rsidP="00C65628">
            <w:r>
              <w:t>4 Mar</w:t>
            </w:r>
          </w:p>
        </w:tc>
      </w:tr>
      <w:tr w:rsidR="006534F1" w14:paraId="563A4BA6" w14:textId="77777777" w:rsidTr="00C65628">
        <w:tc>
          <w:tcPr>
            <w:tcW w:w="0" w:type="auto"/>
          </w:tcPr>
          <w:p w14:paraId="1FD4321B" w14:textId="77777777" w:rsidR="006534F1" w:rsidRDefault="006534F1" w:rsidP="00C65628">
            <w:r>
              <w:t>Vidéoprojecteur</w:t>
            </w:r>
          </w:p>
        </w:tc>
        <w:tc>
          <w:tcPr>
            <w:tcW w:w="0" w:type="auto"/>
          </w:tcPr>
          <w:p w14:paraId="2A930A67" w14:textId="77777777" w:rsidR="006534F1" w:rsidRDefault="006534F1" w:rsidP="00C65628">
            <w:r>
              <w:t xml:space="preserve">Un Projecteur placé sur un support sur le plafond pour mettre des images, sur un tableau de projection de 300x225 m. </w:t>
            </w:r>
            <w:proofErr w:type="spellStart"/>
            <w:r>
              <w:t>a</w:t>
            </w:r>
            <w:proofErr w:type="spellEnd"/>
            <w:r>
              <w:t xml:space="preserve"> bonne distance du tableau pour une image nette.</w:t>
            </w:r>
          </w:p>
        </w:tc>
        <w:tc>
          <w:tcPr>
            <w:tcW w:w="0" w:type="auto"/>
          </w:tcPr>
          <w:p w14:paraId="6602EE07" w14:textId="77777777" w:rsidR="006534F1" w:rsidRDefault="006534F1" w:rsidP="00C65628">
            <w:r>
              <w:t>OK</w:t>
            </w:r>
          </w:p>
          <w:p w14:paraId="19726FDE" w14:textId="77777777" w:rsidR="006534F1" w:rsidRDefault="006534F1" w:rsidP="00C65628">
            <w:r>
              <w:t>4 Mar</w:t>
            </w:r>
          </w:p>
        </w:tc>
      </w:tr>
      <w:tr w:rsidR="006534F1" w14:paraId="2B0AD5FA" w14:textId="77777777" w:rsidTr="00C65628">
        <w:tc>
          <w:tcPr>
            <w:tcW w:w="0" w:type="auto"/>
          </w:tcPr>
          <w:p w14:paraId="1574FB65" w14:textId="77777777" w:rsidR="006534F1" w:rsidRDefault="006534F1" w:rsidP="00C65628">
            <w:r>
              <w:t>Armoire</w:t>
            </w:r>
          </w:p>
        </w:tc>
        <w:tc>
          <w:tcPr>
            <w:tcW w:w="0" w:type="auto"/>
          </w:tcPr>
          <w:p w14:paraId="43DD0E3C" w14:textId="77777777" w:rsidR="006534F1" w:rsidRDefault="006534F1" w:rsidP="00C65628">
            <w:r>
              <w:t>Une Armoire au fond à gauche de la pièce la poignée de la porte face au mur où est placé la porte 80x52 environ pour y placer des matériaux d'échange.</w:t>
            </w:r>
          </w:p>
        </w:tc>
        <w:tc>
          <w:tcPr>
            <w:tcW w:w="0" w:type="auto"/>
          </w:tcPr>
          <w:p w14:paraId="1277E4A6" w14:textId="77777777" w:rsidR="006534F1" w:rsidRDefault="006534F1" w:rsidP="00C65628">
            <w:r>
              <w:t>OK</w:t>
            </w:r>
          </w:p>
          <w:p w14:paraId="1C8B6769" w14:textId="77777777" w:rsidR="006534F1" w:rsidRDefault="006534F1" w:rsidP="00C65628">
            <w:r>
              <w:t>4 Mar</w:t>
            </w:r>
          </w:p>
        </w:tc>
      </w:tr>
      <w:tr w:rsidR="006534F1" w14:paraId="1D42EA02" w14:textId="77777777" w:rsidTr="00C65628">
        <w:tc>
          <w:tcPr>
            <w:tcW w:w="0" w:type="auto"/>
          </w:tcPr>
          <w:p w14:paraId="59BF9F73" w14:textId="77777777" w:rsidR="006534F1" w:rsidRDefault="006534F1" w:rsidP="00C65628">
            <w:r>
              <w:t>La porte</w:t>
            </w:r>
          </w:p>
        </w:tc>
        <w:tc>
          <w:tcPr>
            <w:tcW w:w="0" w:type="auto"/>
          </w:tcPr>
          <w:p w14:paraId="2754F17F" w14:textId="77777777" w:rsidR="006534F1" w:rsidRDefault="006534F1" w:rsidP="00C65628">
            <w:r>
              <w:t>Depuis l'intérieur de la pièce La porte sera placé à la gauche du mur qui donnera sur le couloir</w:t>
            </w:r>
          </w:p>
        </w:tc>
        <w:tc>
          <w:tcPr>
            <w:tcW w:w="0" w:type="auto"/>
          </w:tcPr>
          <w:p w14:paraId="00C14C23" w14:textId="77777777" w:rsidR="006534F1" w:rsidRDefault="006534F1" w:rsidP="00C65628">
            <w:r>
              <w:t>OK</w:t>
            </w:r>
          </w:p>
          <w:p w14:paraId="12929AA2" w14:textId="77777777" w:rsidR="006534F1" w:rsidRDefault="006534F1" w:rsidP="00C65628">
            <w:r>
              <w:t>4 Mar</w:t>
            </w:r>
          </w:p>
        </w:tc>
      </w:tr>
      <w:tr w:rsidR="006534F1" w14:paraId="4406E7BF" w14:textId="77777777" w:rsidTr="00C65628">
        <w:tc>
          <w:tcPr>
            <w:tcW w:w="0" w:type="auto"/>
          </w:tcPr>
          <w:p w14:paraId="2B1813B3" w14:textId="77777777" w:rsidR="006534F1" w:rsidRDefault="006534F1" w:rsidP="00C65628">
            <w:r>
              <w:t>emplacement</w:t>
            </w:r>
          </w:p>
        </w:tc>
        <w:tc>
          <w:tcPr>
            <w:tcW w:w="0" w:type="auto"/>
          </w:tcPr>
          <w:p w14:paraId="55B8885D" w14:textId="77777777" w:rsidR="006534F1" w:rsidRDefault="006534F1" w:rsidP="00C65628">
            <w:r>
              <w:t xml:space="preserve">la salle du personnel se trouve de l'autre côté du puis de lumière par rapport </w:t>
            </w:r>
            <w:proofErr w:type="spellStart"/>
            <w:r>
              <w:t>a</w:t>
            </w:r>
            <w:proofErr w:type="spellEnd"/>
            <w:r>
              <w:t xml:space="preserve"> la salle de ménage</w:t>
            </w:r>
          </w:p>
        </w:tc>
        <w:tc>
          <w:tcPr>
            <w:tcW w:w="0" w:type="auto"/>
          </w:tcPr>
          <w:p w14:paraId="2354412D" w14:textId="77777777" w:rsidR="006534F1" w:rsidRDefault="006534F1" w:rsidP="00C65628">
            <w:r>
              <w:t>OK</w:t>
            </w:r>
          </w:p>
          <w:p w14:paraId="72550DFF" w14:textId="77777777" w:rsidR="006534F1" w:rsidRDefault="006534F1" w:rsidP="00C65628">
            <w:r>
              <w:t>4 Mar</w:t>
            </w:r>
          </w:p>
        </w:tc>
      </w:tr>
    </w:tbl>
    <w:p w14:paraId="57F56AD1" w14:textId="77777777" w:rsidR="006534F1" w:rsidRDefault="006534F1" w:rsidP="006534F1">
      <w:pPr>
        <w:pStyle w:val="Titre4"/>
      </w:pPr>
      <w:r>
        <w:t>Salle de ménage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52"/>
        <w:gridCol w:w="7285"/>
        <w:gridCol w:w="523"/>
      </w:tblGrid>
      <w:tr w:rsidR="006534F1" w14:paraId="2BFDC05C" w14:textId="77777777" w:rsidTr="00C65628">
        <w:tc>
          <w:tcPr>
            <w:tcW w:w="0" w:type="auto"/>
          </w:tcPr>
          <w:p w14:paraId="7D0FCB5C" w14:textId="77777777" w:rsidR="006534F1" w:rsidRDefault="006534F1" w:rsidP="00C65628">
            <w:r>
              <w:t>emplacement</w:t>
            </w:r>
          </w:p>
        </w:tc>
        <w:tc>
          <w:tcPr>
            <w:tcW w:w="0" w:type="auto"/>
          </w:tcPr>
          <w:p w14:paraId="61F976CA" w14:textId="77777777" w:rsidR="006534F1" w:rsidRDefault="006534F1" w:rsidP="00C65628">
            <w:r>
              <w:t>Depuis le premier étage, quand je regarde à côté du puis de lumière, je vois la salle de rangement</w:t>
            </w:r>
          </w:p>
        </w:tc>
        <w:tc>
          <w:tcPr>
            <w:tcW w:w="0" w:type="auto"/>
          </w:tcPr>
          <w:p w14:paraId="3A4F12A7" w14:textId="77777777" w:rsidR="006534F1" w:rsidRDefault="006534F1" w:rsidP="00C65628">
            <w:r>
              <w:t>OK</w:t>
            </w:r>
          </w:p>
          <w:p w14:paraId="068B6065" w14:textId="77777777" w:rsidR="006534F1" w:rsidRDefault="006534F1" w:rsidP="00C65628">
            <w:r>
              <w:t>4 Mar</w:t>
            </w:r>
          </w:p>
        </w:tc>
      </w:tr>
      <w:tr w:rsidR="006534F1" w14:paraId="1B92BA17" w14:textId="77777777" w:rsidTr="00C65628">
        <w:tc>
          <w:tcPr>
            <w:tcW w:w="0" w:type="auto"/>
          </w:tcPr>
          <w:p w14:paraId="40C94FB4" w14:textId="77777777" w:rsidR="006534F1" w:rsidRDefault="006534F1" w:rsidP="00C65628">
            <w:r>
              <w:t>size</w:t>
            </w:r>
          </w:p>
        </w:tc>
        <w:tc>
          <w:tcPr>
            <w:tcW w:w="0" w:type="auto"/>
          </w:tcPr>
          <w:p w14:paraId="060394C5" w14:textId="77777777" w:rsidR="006534F1" w:rsidRDefault="006534F1" w:rsidP="00C65628">
            <w:r>
              <w:t>depuis le couloir, quand je regarde la salle,¨ je vois qu'elle mesure 3m x 5m</w:t>
            </w:r>
          </w:p>
        </w:tc>
        <w:tc>
          <w:tcPr>
            <w:tcW w:w="0" w:type="auto"/>
          </w:tcPr>
          <w:p w14:paraId="526EFE04" w14:textId="77777777" w:rsidR="006534F1" w:rsidRDefault="006534F1" w:rsidP="00C65628">
            <w:r>
              <w:t>OK</w:t>
            </w:r>
          </w:p>
          <w:p w14:paraId="0713BEFE" w14:textId="77777777" w:rsidR="006534F1" w:rsidRDefault="006534F1" w:rsidP="00C65628">
            <w:r>
              <w:t>4 Mar</w:t>
            </w:r>
          </w:p>
        </w:tc>
      </w:tr>
      <w:tr w:rsidR="006534F1" w14:paraId="756D1C4E" w14:textId="77777777" w:rsidTr="00C65628">
        <w:tc>
          <w:tcPr>
            <w:tcW w:w="0" w:type="auto"/>
          </w:tcPr>
          <w:p w14:paraId="66F9D773" w14:textId="77777777" w:rsidR="006534F1" w:rsidRDefault="006534F1" w:rsidP="00C65628">
            <w:r>
              <w:t>Porte</w:t>
            </w:r>
          </w:p>
        </w:tc>
        <w:tc>
          <w:tcPr>
            <w:tcW w:w="0" w:type="auto"/>
          </w:tcPr>
          <w:p w14:paraId="19CB417A" w14:textId="77777777" w:rsidR="006534F1" w:rsidRDefault="006534F1" w:rsidP="00C65628">
            <w:r>
              <w:t>Depuis le couloir, je vois que la porte se trouve au milieu du mur de 5 mètre</w:t>
            </w:r>
          </w:p>
        </w:tc>
        <w:tc>
          <w:tcPr>
            <w:tcW w:w="0" w:type="auto"/>
          </w:tcPr>
          <w:p w14:paraId="259BB1F9" w14:textId="77777777" w:rsidR="006534F1" w:rsidRDefault="006534F1" w:rsidP="00C65628">
            <w:r>
              <w:t>OK</w:t>
            </w:r>
          </w:p>
          <w:p w14:paraId="61077053" w14:textId="77777777" w:rsidR="006534F1" w:rsidRDefault="006534F1" w:rsidP="00C65628">
            <w:r>
              <w:t>4 Mar</w:t>
            </w:r>
          </w:p>
        </w:tc>
      </w:tr>
      <w:tr w:rsidR="006534F1" w14:paraId="78B40A31" w14:textId="77777777" w:rsidTr="00C65628">
        <w:tc>
          <w:tcPr>
            <w:tcW w:w="0" w:type="auto"/>
          </w:tcPr>
          <w:p w14:paraId="75E3DBB6" w14:textId="77777777" w:rsidR="006534F1" w:rsidRDefault="006534F1" w:rsidP="00C65628">
            <w:r>
              <w:t>Balais</w:t>
            </w:r>
          </w:p>
        </w:tc>
        <w:tc>
          <w:tcPr>
            <w:tcW w:w="0" w:type="auto"/>
          </w:tcPr>
          <w:p w14:paraId="4170CD3A" w14:textId="77777777" w:rsidR="006534F1" w:rsidRDefault="006534F1" w:rsidP="00C65628">
            <w:r>
              <w:t>Depuis la pièce, je remarque qu'elle contient 3 balais</w:t>
            </w:r>
          </w:p>
        </w:tc>
        <w:tc>
          <w:tcPr>
            <w:tcW w:w="0" w:type="auto"/>
          </w:tcPr>
          <w:p w14:paraId="1F7E0A81" w14:textId="77777777" w:rsidR="006534F1" w:rsidRDefault="006534F1" w:rsidP="00C65628">
            <w:r>
              <w:t>OK</w:t>
            </w:r>
          </w:p>
          <w:p w14:paraId="4165C7F0" w14:textId="77777777" w:rsidR="006534F1" w:rsidRDefault="006534F1" w:rsidP="00C65628">
            <w:r>
              <w:t>4 Mar</w:t>
            </w:r>
          </w:p>
        </w:tc>
      </w:tr>
      <w:tr w:rsidR="006534F1" w14:paraId="655ED7C0" w14:textId="77777777" w:rsidTr="00C65628">
        <w:tc>
          <w:tcPr>
            <w:tcW w:w="0" w:type="auto"/>
          </w:tcPr>
          <w:p w14:paraId="2DF7E8FF" w14:textId="77777777" w:rsidR="006534F1" w:rsidRDefault="006534F1" w:rsidP="00C65628">
            <w:r>
              <w:t>Aspirateur</w:t>
            </w:r>
          </w:p>
        </w:tc>
        <w:tc>
          <w:tcPr>
            <w:tcW w:w="0" w:type="auto"/>
          </w:tcPr>
          <w:p w14:paraId="1AB24765" w14:textId="77777777" w:rsidR="006534F1" w:rsidRDefault="006534F1" w:rsidP="00C65628">
            <w:r>
              <w:t>Depuis la pièce, je remarque qu'elle contient 1 aspirateur</w:t>
            </w:r>
          </w:p>
        </w:tc>
        <w:tc>
          <w:tcPr>
            <w:tcW w:w="0" w:type="auto"/>
          </w:tcPr>
          <w:p w14:paraId="4469AF7A" w14:textId="77777777" w:rsidR="006534F1" w:rsidRDefault="006534F1" w:rsidP="00C65628">
            <w:r>
              <w:t>OK</w:t>
            </w:r>
          </w:p>
          <w:p w14:paraId="257DC798" w14:textId="77777777" w:rsidR="006534F1" w:rsidRDefault="006534F1" w:rsidP="00C65628">
            <w:r>
              <w:t>4 Mar</w:t>
            </w:r>
          </w:p>
        </w:tc>
      </w:tr>
      <w:tr w:rsidR="006534F1" w14:paraId="0BFB278C" w14:textId="77777777" w:rsidTr="00C65628">
        <w:tc>
          <w:tcPr>
            <w:tcW w:w="0" w:type="auto"/>
          </w:tcPr>
          <w:p w14:paraId="0287D02C" w14:textId="77777777" w:rsidR="006534F1" w:rsidRDefault="006534F1" w:rsidP="00C65628">
            <w:r>
              <w:t>Lumière</w:t>
            </w:r>
          </w:p>
        </w:tc>
        <w:tc>
          <w:tcPr>
            <w:tcW w:w="0" w:type="auto"/>
          </w:tcPr>
          <w:p w14:paraId="2F49DF48" w14:textId="77777777" w:rsidR="006534F1" w:rsidRDefault="006534F1" w:rsidP="00C65628">
            <w:r>
              <w:t>Depuis la pièce, quand je regarde au plafond, je vois une lumière simple qui éclaire toute la pièce</w:t>
            </w:r>
          </w:p>
        </w:tc>
        <w:tc>
          <w:tcPr>
            <w:tcW w:w="0" w:type="auto"/>
          </w:tcPr>
          <w:p w14:paraId="4007A8F2" w14:textId="77777777" w:rsidR="006534F1" w:rsidRDefault="006534F1" w:rsidP="00C65628">
            <w:r>
              <w:t>OK</w:t>
            </w:r>
          </w:p>
          <w:p w14:paraId="00E929F4" w14:textId="77777777" w:rsidR="006534F1" w:rsidRDefault="006534F1" w:rsidP="00C65628">
            <w:r>
              <w:t>4 Mar</w:t>
            </w:r>
          </w:p>
        </w:tc>
      </w:tr>
      <w:tr w:rsidR="006534F1" w14:paraId="0A3272ED" w14:textId="77777777" w:rsidTr="00C65628">
        <w:tc>
          <w:tcPr>
            <w:tcW w:w="0" w:type="auto"/>
          </w:tcPr>
          <w:p w14:paraId="3D28D84A" w14:textId="77777777" w:rsidR="006534F1" w:rsidRDefault="006534F1" w:rsidP="00C65628">
            <w:r>
              <w:lastRenderedPageBreak/>
              <w:t>Etagère</w:t>
            </w:r>
          </w:p>
        </w:tc>
        <w:tc>
          <w:tcPr>
            <w:tcW w:w="0" w:type="auto"/>
          </w:tcPr>
          <w:p w14:paraId="62FE5739" w14:textId="77777777" w:rsidR="006534F1" w:rsidRDefault="006534F1" w:rsidP="00C65628">
            <w:r>
              <w:t>Depuis la porte, quand je regarde dans le coin gauche de la pièce, je vois une étagère</w:t>
            </w:r>
          </w:p>
        </w:tc>
        <w:tc>
          <w:tcPr>
            <w:tcW w:w="0" w:type="auto"/>
          </w:tcPr>
          <w:p w14:paraId="5265210A" w14:textId="77777777" w:rsidR="006534F1" w:rsidRDefault="006534F1" w:rsidP="00C65628">
            <w:r>
              <w:t>OK</w:t>
            </w:r>
          </w:p>
          <w:p w14:paraId="0CB155BA" w14:textId="77777777" w:rsidR="006534F1" w:rsidRDefault="006534F1" w:rsidP="00C65628">
            <w:r>
              <w:t>4 Mar</w:t>
            </w:r>
          </w:p>
        </w:tc>
      </w:tr>
      <w:tr w:rsidR="006534F1" w14:paraId="09772877" w14:textId="77777777" w:rsidTr="00C65628">
        <w:tc>
          <w:tcPr>
            <w:tcW w:w="0" w:type="auto"/>
          </w:tcPr>
          <w:p w14:paraId="4C6FA3F8" w14:textId="77777777" w:rsidR="006534F1" w:rsidRDefault="006534F1" w:rsidP="00C65628">
            <w:r>
              <w:t>Fenêtre</w:t>
            </w:r>
          </w:p>
        </w:tc>
        <w:tc>
          <w:tcPr>
            <w:tcW w:w="0" w:type="auto"/>
          </w:tcPr>
          <w:p w14:paraId="71F251EF" w14:textId="77777777" w:rsidR="006534F1" w:rsidRDefault="006534F1" w:rsidP="00C65628">
            <w:r>
              <w:t>Depuis la pièce, je remarque qu'elle ne contient pas de fenêtre</w:t>
            </w:r>
          </w:p>
        </w:tc>
        <w:tc>
          <w:tcPr>
            <w:tcW w:w="0" w:type="auto"/>
          </w:tcPr>
          <w:p w14:paraId="783E2CCA" w14:textId="77777777" w:rsidR="006534F1" w:rsidRDefault="006534F1" w:rsidP="00C65628">
            <w:r>
              <w:t>OK</w:t>
            </w:r>
          </w:p>
          <w:p w14:paraId="0449420A" w14:textId="77777777" w:rsidR="006534F1" w:rsidRDefault="006534F1" w:rsidP="00C65628">
            <w:r>
              <w:t>4 Mar</w:t>
            </w:r>
          </w:p>
        </w:tc>
      </w:tr>
    </w:tbl>
    <w:p w14:paraId="3B5824DD" w14:textId="77777777" w:rsidR="006534F1" w:rsidRDefault="006534F1" w:rsidP="006534F1">
      <w:pPr>
        <w:pStyle w:val="Titre4"/>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262"/>
        <w:gridCol w:w="509"/>
      </w:tblGrid>
      <w:tr w:rsidR="006534F1" w14:paraId="5DA2A667" w14:textId="77777777" w:rsidTr="00C65628">
        <w:tc>
          <w:tcPr>
            <w:tcW w:w="0" w:type="auto"/>
          </w:tcPr>
          <w:p w14:paraId="3F8AFEA3" w14:textId="77777777" w:rsidR="006534F1" w:rsidRDefault="006534F1" w:rsidP="00C65628">
            <w:r>
              <w:t>Baie vitrée</w:t>
            </w:r>
          </w:p>
        </w:tc>
        <w:tc>
          <w:tcPr>
            <w:tcW w:w="0" w:type="auto"/>
          </w:tcPr>
          <w:p w14:paraId="52579093" w14:textId="77777777" w:rsidR="006534F1" w:rsidRDefault="006534F1" w:rsidP="00C65628">
            <w:r>
              <w:t>Depuis le couloir d'entrée Quand je regarde au centre du mur d'en face Se trouve une grande baie vitrée avec un passage vers l'extérieur (le jardin)</w:t>
            </w:r>
          </w:p>
        </w:tc>
        <w:tc>
          <w:tcPr>
            <w:tcW w:w="0" w:type="auto"/>
          </w:tcPr>
          <w:p w14:paraId="04523DAF" w14:textId="77777777" w:rsidR="006534F1" w:rsidRDefault="006534F1" w:rsidP="00C65628">
            <w:r>
              <w:t>OK</w:t>
            </w:r>
          </w:p>
          <w:p w14:paraId="621513BA" w14:textId="77777777" w:rsidR="006534F1" w:rsidRDefault="006534F1" w:rsidP="00C65628">
            <w:r>
              <w:t xml:space="preserve">26 </w:t>
            </w:r>
            <w:proofErr w:type="spellStart"/>
            <w:r>
              <w:t>Feb</w:t>
            </w:r>
            <w:proofErr w:type="spellEnd"/>
          </w:p>
        </w:tc>
      </w:tr>
      <w:tr w:rsidR="006534F1" w14:paraId="4B0A7ABA" w14:textId="77777777" w:rsidTr="00C65628">
        <w:tc>
          <w:tcPr>
            <w:tcW w:w="0" w:type="auto"/>
          </w:tcPr>
          <w:p w14:paraId="43D6A378" w14:textId="77777777" w:rsidR="006534F1" w:rsidRDefault="006534F1" w:rsidP="00C65628">
            <w:r>
              <w:t>Comptoir</w:t>
            </w:r>
          </w:p>
        </w:tc>
        <w:tc>
          <w:tcPr>
            <w:tcW w:w="0" w:type="auto"/>
          </w:tcPr>
          <w:p w14:paraId="1C4A1B92" w14:textId="77777777" w:rsidR="006534F1" w:rsidRDefault="006534F1" w:rsidP="00C65628">
            <w:r>
              <w:t>depuis le couloir de l'entrée, quand je regarde le mur de droite il y a un comptoir pour le personnel</w:t>
            </w:r>
          </w:p>
        </w:tc>
        <w:tc>
          <w:tcPr>
            <w:tcW w:w="0" w:type="auto"/>
          </w:tcPr>
          <w:p w14:paraId="621075DF" w14:textId="77777777" w:rsidR="006534F1" w:rsidRDefault="006534F1" w:rsidP="00C65628">
            <w:r>
              <w:t>OK</w:t>
            </w:r>
          </w:p>
          <w:p w14:paraId="2C86D0F1" w14:textId="77777777" w:rsidR="006534F1" w:rsidRDefault="006534F1" w:rsidP="00C65628">
            <w:r>
              <w:t>4 Mar</w:t>
            </w:r>
          </w:p>
        </w:tc>
      </w:tr>
      <w:tr w:rsidR="006534F1" w14:paraId="2FFE9165" w14:textId="77777777" w:rsidTr="00C65628">
        <w:tc>
          <w:tcPr>
            <w:tcW w:w="0" w:type="auto"/>
          </w:tcPr>
          <w:p w14:paraId="6C130EDB" w14:textId="77777777" w:rsidR="006534F1" w:rsidRDefault="006534F1" w:rsidP="00C65628">
            <w:r>
              <w:t>Tables</w:t>
            </w:r>
          </w:p>
        </w:tc>
        <w:tc>
          <w:tcPr>
            <w:tcW w:w="0" w:type="auto"/>
          </w:tcPr>
          <w:p w14:paraId="322DC6DE" w14:textId="77777777" w:rsidR="006534F1" w:rsidRDefault="006534F1" w:rsidP="00C65628">
            <w:r>
              <w:t>Dans le restaurant, quand je regarde dans la pièce il y a des tables de différentes grandeurs de 1 à 6 personnes pour une diversité et sera disposé comme sur l'image .</w:t>
            </w:r>
            <w:proofErr w:type="spellStart"/>
            <w:r>
              <w:t>jfif</w:t>
            </w:r>
            <w:proofErr w:type="spellEnd"/>
            <w:r>
              <w:t>.</w:t>
            </w:r>
          </w:p>
        </w:tc>
        <w:tc>
          <w:tcPr>
            <w:tcW w:w="0" w:type="auto"/>
          </w:tcPr>
          <w:p w14:paraId="21330E4A" w14:textId="77777777" w:rsidR="006534F1" w:rsidRDefault="006534F1" w:rsidP="00C65628">
            <w:r>
              <w:t>OK</w:t>
            </w:r>
          </w:p>
          <w:p w14:paraId="3EB7E5FB" w14:textId="77777777" w:rsidR="006534F1" w:rsidRDefault="006534F1" w:rsidP="00C65628">
            <w:r>
              <w:t>4 Mar</w:t>
            </w:r>
          </w:p>
        </w:tc>
      </w:tr>
      <w:tr w:rsidR="006534F1" w14:paraId="20F2FCD1" w14:textId="77777777" w:rsidTr="00C65628">
        <w:tc>
          <w:tcPr>
            <w:tcW w:w="0" w:type="auto"/>
          </w:tcPr>
          <w:p w14:paraId="541CA6E8" w14:textId="77777777" w:rsidR="006534F1" w:rsidRDefault="006534F1" w:rsidP="00C65628">
            <w:r>
              <w:t>Chaises</w:t>
            </w:r>
          </w:p>
        </w:tc>
        <w:tc>
          <w:tcPr>
            <w:tcW w:w="0" w:type="auto"/>
          </w:tcPr>
          <w:p w14:paraId="6A3BFC9A" w14:textId="77777777" w:rsidR="006534F1" w:rsidRDefault="006534F1" w:rsidP="00C65628">
            <w:r>
              <w:t>Quand je regarde les tables je vois des chaises selon la table</w:t>
            </w:r>
          </w:p>
        </w:tc>
        <w:tc>
          <w:tcPr>
            <w:tcW w:w="0" w:type="auto"/>
          </w:tcPr>
          <w:p w14:paraId="1A56967C" w14:textId="77777777" w:rsidR="006534F1" w:rsidRDefault="006534F1" w:rsidP="00C65628">
            <w:r>
              <w:t>OK</w:t>
            </w:r>
          </w:p>
          <w:p w14:paraId="06D7D42A" w14:textId="77777777" w:rsidR="006534F1" w:rsidRDefault="006534F1" w:rsidP="00C65628">
            <w:r>
              <w:t>4 Mar</w:t>
            </w:r>
          </w:p>
        </w:tc>
      </w:tr>
      <w:tr w:rsidR="006534F1" w14:paraId="1490E772" w14:textId="77777777" w:rsidTr="00C65628">
        <w:tc>
          <w:tcPr>
            <w:tcW w:w="0" w:type="auto"/>
          </w:tcPr>
          <w:p w14:paraId="24D9A230" w14:textId="77777777" w:rsidR="006534F1" w:rsidRDefault="006534F1" w:rsidP="00C65628">
            <w:r>
              <w:t xml:space="preserve">Sortie </w:t>
            </w:r>
            <w:proofErr w:type="spellStart"/>
            <w:r>
              <w:t>ext</w:t>
            </w:r>
            <w:proofErr w:type="spellEnd"/>
            <w:r>
              <w:t>. Baie vitrée</w:t>
            </w:r>
          </w:p>
        </w:tc>
        <w:tc>
          <w:tcPr>
            <w:tcW w:w="0" w:type="auto"/>
          </w:tcPr>
          <w:p w14:paraId="4C2FD11F" w14:textId="77777777" w:rsidR="006534F1" w:rsidRDefault="006534F1" w:rsidP="00C65628">
            <w:r>
              <w:t>depuis le couloir de l'entrée quand je regarde au milieu du mur d'en face il a y 2 portes qui sont coulissantes</w:t>
            </w:r>
          </w:p>
        </w:tc>
        <w:tc>
          <w:tcPr>
            <w:tcW w:w="0" w:type="auto"/>
          </w:tcPr>
          <w:p w14:paraId="61766940" w14:textId="77777777" w:rsidR="006534F1" w:rsidRDefault="006534F1" w:rsidP="00C65628">
            <w:r>
              <w:t>OK</w:t>
            </w:r>
          </w:p>
          <w:p w14:paraId="16B0B809" w14:textId="77777777" w:rsidR="006534F1" w:rsidRDefault="006534F1" w:rsidP="00C65628">
            <w:r>
              <w:t>4 Mar</w:t>
            </w:r>
          </w:p>
        </w:tc>
      </w:tr>
      <w:tr w:rsidR="006534F1" w14:paraId="76AF6675" w14:textId="77777777" w:rsidTr="00C65628">
        <w:tc>
          <w:tcPr>
            <w:tcW w:w="0" w:type="auto"/>
          </w:tcPr>
          <w:p w14:paraId="160BC068" w14:textId="77777777" w:rsidR="006534F1" w:rsidRDefault="006534F1" w:rsidP="00C65628">
            <w:r>
              <w:t>Cuisine</w:t>
            </w:r>
          </w:p>
        </w:tc>
        <w:tc>
          <w:tcPr>
            <w:tcW w:w="0" w:type="auto"/>
          </w:tcPr>
          <w:p w14:paraId="5BE10DE7" w14:textId="77777777" w:rsidR="006534F1" w:rsidRDefault="006534F1" w:rsidP="00C65628">
            <w:r>
              <w:t>Depuis le comptoir quand je regarde à gauche  il y a une porte menant à la cuisine</w:t>
            </w:r>
          </w:p>
        </w:tc>
        <w:tc>
          <w:tcPr>
            <w:tcW w:w="0" w:type="auto"/>
          </w:tcPr>
          <w:p w14:paraId="63DF32A1" w14:textId="77777777" w:rsidR="006534F1" w:rsidRDefault="006534F1" w:rsidP="00C65628">
            <w:r>
              <w:t>OK</w:t>
            </w:r>
          </w:p>
          <w:p w14:paraId="04A630EB" w14:textId="77777777" w:rsidR="006534F1" w:rsidRDefault="006534F1" w:rsidP="00C65628">
            <w:r>
              <w:t>4 Mar</w:t>
            </w:r>
          </w:p>
        </w:tc>
      </w:tr>
      <w:tr w:rsidR="006534F1" w14:paraId="361F3E9A" w14:textId="77777777" w:rsidTr="00C65628">
        <w:tc>
          <w:tcPr>
            <w:tcW w:w="0" w:type="auto"/>
          </w:tcPr>
          <w:p w14:paraId="41FA9475" w14:textId="77777777" w:rsidR="006534F1" w:rsidRDefault="006534F1" w:rsidP="00C65628">
            <w:r>
              <w:t>Lampadaires</w:t>
            </w:r>
          </w:p>
        </w:tc>
        <w:tc>
          <w:tcPr>
            <w:tcW w:w="0" w:type="auto"/>
          </w:tcPr>
          <w:p w14:paraId="451E3361" w14:textId="77777777" w:rsidR="006534F1" w:rsidRDefault="006534F1" w:rsidP="00C65628">
            <w:r>
              <w:t>Depuis le centre du restaurant quand je regarde le plafond Il y a des lampadaires suspendus</w:t>
            </w:r>
          </w:p>
        </w:tc>
        <w:tc>
          <w:tcPr>
            <w:tcW w:w="0" w:type="auto"/>
          </w:tcPr>
          <w:p w14:paraId="32A5F924" w14:textId="77777777" w:rsidR="006534F1" w:rsidRDefault="006534F1" w:rsidP="00C65628">
            <w:r>
              <w:t>OK</w:t>
            </w:r>
          </w:p>
          <w:p w14:paraId="245398F2" w14:textId="77777777" w:rsidR="006534F1" w:rsidRDefault="006534F1" w:rsidP="00C65628">
            <w:r>
              <w:t xml:space="preserve">26 </w:t>
            </w:r>
            <w:proofErr w:type="spellStart"/>
            <w:r>
              <w:t>Feb</w:t>
            </w:r>
            <w:proofErr w:type="spellEnd"/>
          </w:p>
        </w:tc>
      </w:tr>
      <w:tr w:rsidR="006534F1" w14:paraId="62175297" w14:textId="77777777" w:rsidTr="00C65628">
        <w:tc>
          <w:tcPr>
            <w:tcW w:w="0" w:type="auto"/>
          </w:tcPr>
          <w:p w14:paraId="67B166BF" w14:textId="77777777" w:rsidR="006534F1" w:rsidRDefault="006534F1" w:rsidP="00C65628">
            <w:r>
              <w:t>Tables 1 (dim.)</w:t>
            </w:r>
          </w:p>
        </w:tc>
        <w:tc>
          <w:tcPr>
            <w:tcW w:w="0" w:type="auto"/>
          </w:tcPr>
          <w:p w14:paraId="1BBF8E32" w14:textId="77777777" w:rsidR="006534F1" w:rsidRDefault="006534F1" w:rsidP="00C65628">
            <w:r>
              <w:t>Quand je regarde la table pour deux personnes Je vois une tables de 80 x 60 cm, peut disposer 2 chaises</w:t>
            </w:r>
          </w:p>
        </w:tc>
        <w:tc>
          <w:tcPr>
            <w:tcW w:w="0" w:type="auto"/>
          </w:tcPr>
          <w:p w14:paraId="1EBEE1B8" w14:textId="77777777" w:rsidR="006534F1" w:rsidRDefault="006534F1" w:rsidP="00C65628">
            <w:r>
              <w:t>OK</w:t>
            </w:r>
          </w:p>
          <w:p w14:paraId="1BE6033F" w14:textId="77777777" w:rsidR="006534F1" w:rsidRDefault="006534F1" w:rsidP="00C65628">
            <w:r>
              <w:t xml:space="preserve">26 </w:t>
            </w:r>
            <w:proofErr w:type="spellStart"/>
            <w:r>
              <w:t>Feb</w:t>
            </w:r>
            <w:proofErr w:type="spellEnd"/>
          </w:p>
        </w:tc>
      </w:tr>
      <w:tr w:rsidR="006534F1" w14:paraId="5E813B19" w14:textId="77777777" w:rsidTr="00C65628">
        <w:tc>
          <w:tcPr>
            <w:tcW w:w="0" w:type="auto"/>
          </w:tcPr>
          <w:p w14:paraId="33C8485E" w14:textId="77777777" w:rsidR="006534F1" w:rsidRDefault="006534F1" w:rsidP="00C65628">
            <w:r>
              <w:t>tables 2 (dim.)</w:t>
            </w:r>
          </w:p>
        </w:tc>
        <w:tc>
          <w:tcPr>
            <w:tcW w:w="0" w:type="auto"/>
          </w:tcPr>
          <w:p w14:paraId="258D0C00" w14:textId="77777777" w:rsidR="006534F1" w:rsidRDefault="006534F1" w:rsidP="00C65628">
            <w:r>
              <w:t>quand je vois la table pour six personnes Je vois une table 85 x 180 cm, peut disposer 6 chaises</w:t>
            </w:r>
          </w:p>
        </w:tc>
        <w:tc>
          <w:tcPr>
            <w:tcW w:w="0" w:type="auto"/>
          </w:tcPr>
          <w:p w14:paraId="2F122B47" w14:textId="77777777" w:rsidR="006534F1" w:rsidRDefault="006534F1" w:rsidP="00C65628">
            <w:r>
              <w:t>OK</w:t>
            </w:r>
          </w:p>
          <w:p w14:paraId="6712FD03" w14:textId="77777777" w:rsidR="006534F1" w:rsidRDefault="006534F1" w:rsidP="00C65628">
            <w:r>
              <w:t xml:space="preserve">26 </w:t>
            </w:r>
            <w:proofErr w:type="spellStart"/>
            <w:r>
              <w:t>Feb</w:t>
            </w:r>
            <w:proofErr w:type="spellEnd"/>
          </w:p>
        </w:tc>
      </w:tr>
      <w:tr w:rsidR="006534F1" w14:paraId="57E9B2E2" w14:textId="77777777" w:rsidTr="00C65628">
        <w:tc>
          <w:tcPr>
            <w:tcW w:w="0" w:type="auto"/>
          </w:tcPr>
          <w:p w14:paraId="1EC51436" w14:textId="77777777" w:rsidR="006534F1" w:rsidRDefault="006534F1" w:rsidP="00C65628">
            <w:r>
              <w:t>tables 3 (dim.)</w:t>
            </w:r>
          </w:p>
        </w:tc>
        <w:tc>
          <w:tcPr>
            <w:tcW w:w="0" w:type="auto"/>
          </w:tcPr>
          <w:p w14:paraId="09A52533" w14:textId="77777777" w:rsidR="006534F1" w:rsidRDefault="006534F1" w:rsidP="00C65628">
            <w:r>
              <w:t>Quand je vois une table pour quatre personnes Je vois une table de 85 x 130 cm, peut disposer 4 chaises</w:t>
            </w:r>
          </w:p>
        </w:tc>
        <w:tc>
          <w:tcPr>
            <w:tcW w:w="0" w:type="auto"/>
          </w:tcPr>
          <w:p w14:paraId="1F90D73E" w14:textId="77777777" w:rsidR="006534F1" w:rsidRDefault="006534F1" w:rsidP="00C65628">
            <w:r>
              <w:t>OK</w:t>
            </w:r>
          </w:p>
          <w:p w14:paraId="129E2477" w14:textId="77777777" w:rsidR="006534F1" w:rsidRDefault="006534F1" w:rsidP="00C65628">
            <w:r>
              <w:t xml:space="preserve">26 </w:t>
            </w:r>
            <w:proofErr w:type="spellStart"/>
            <w:r>
              <w:t>Feb</w:t>
            </w:r>
            <w:proofErr w:type="spellEnd"/>
          </w:p>
        </w:tc>
      </w:tr>
    </w:tbl>
    <w:p w14:paraId="3B807725" w14:textId="77777777" w:rsidR="006534F1" w:rsidRDefault="006534F1" w:rsidP="006534F1">
      <w:pPr>
        <w:pStyle w:val="Titre3"/>
      </w:pPr>
      <w:bookmarkStart w:id="53" w:name="_Toc161335578"/>
      <w:r>
        <w:t>Sprint 4</w:t>
      </w:r>
      <w:bookmarkEnd w:id="53"/>
    </w:p>
    <w:p w14:paraId="4A67A7A0" w14:textId="77777777" w:rsidR="006534F1" w:rsidRDefault="006534F1" w:rsidP="006534F1">
      <w:pPr>
        <w:pStyle w:val="Titre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15"/>
        <w:gridCol w:w="7848"/>
        <w:gridCol w:w="497"/>
      </w:tblGrid>
      <w:tr w:rsidR="006534F1" w14:paraId="491B944F" w14:textId="77777777" w:rsidTr="00C65628">
        <w:tc>
          <w:tcPr>
            <w:tcW w:w="0" w:type="auto"/>
          </w:tcPr>
          <w:p w14:paraId="05966F28" w14:textId="77777777" w:rsidR="006534F1" w:rsidRDefault="006534F1" w:rsidP="00C65628">
            <w:r>
              <w:t>Entrée</w:t>
            </w:r>
          </w:p>
        </w:tc>
        <w:tc>
          <w:tcPr>
            <w:tcW w:w="0" w:type="auto"/>
          </w:tcPr>
          <w:p w14:paraId="773316B0" w14:textId="77777777" w:rsidR="006534F1" w:rsidRDefault="006534F1" w:rsidP="00C65628">
            <w:r>
              <w:t>Depuis le restaurant, quand je regarde en face du mur qui sépare le restaurant de l'accueil. je vois des vitres qui font toute la longueur du mur jusqu'à la cuisine qui se trouve à droite. Et qui peut donner accès au jardin.</w:t>
            </w:r>
          </w:p>
        </w:tc>
        <w:tc>
          <w:tcPr>
            <w:tcW w:w="0" w:type="auto"/>
          </w:tcPr>
          <w:p w14:paraId="7DFA50E0" w14:textId="77777777" w:rsidR="006534F1" w:rsidRDefault="006534F1" w:rsidP="00C65628">
            <w:r>
              <w:t>OK</w:t>
            </w:r>
          </w:p>
          <w:p w14:paraId="06FD93CB" w14:textId="77777777" w:rsidR="006534F1" w:rsidRDefault="006534F1" w:rsidP="00C65628">
            <w:r>
              <w:t>11 Mar</w:t>
            </w:r>
          </w:p>
        </w:tc>
      </w:tr>
      <w:tr w:rsidR="006534F1" w14:paraId="21403643" w14:textId="77777777" w:rsidTr="00C65628">
        <w:tc>
          <w:tcPr>
            <w:tcW w:w="0" w:type="auto"/>
          </w:tcPr>
          <w:p w14:paraId="42157211" w14:textId="77777777" w:rsidR="006534F1" w:rsidRDefault="006534F1" w:rsidP="00C65628">
            <w:r>
              <w:t>size</w:t>
            </w:r>
          </w:p>
        </w:tc>
        <w:tc>
          <w:tcPr>
            <w:tcW w:w="0" w:type="auto"/>
          </w:tcPr>
          <w:p w14:paraId="4BC5C812" w14:textId="77777777" w:rsidR="006534F1" w:rsidRDefault="006534F1" w:rsidP="00C65628">
            <w:r>
              <w:t>Depuis la porte, quand j'observe le jardin je remarque que le la longueur du jardin est égale à la longueur du bâtiment et que la largeur est de 20m</w:t>
            </w:r>
          </w:p>
        </w:tc>
        <w:tc>
          <w:tcPr>
            <w:tcW w:w="0" w:type="auto"/>
          </w:tcPr>
          <w:p w14:paraId="7D9948D4" w14:textId="77777777" w:rsidR="006534F1" w:rsidRDefault="006534F1" w:rsidP="00C65628">
            <w:r>
              <w:t>OK</w:t>
            </w:r>
          </w:p>
          <w:p w14:paraId="7C8BFB9A" w14:textId="77777777" w:rsidR="006534F1" w:rsidRDefault="006534F1" w:rsidP="00C65628">
            <w:r>
              <w:t>11 Mar</w:t>
            </w:r>
          </w:p>
        </w:tc>
      </w:tr>
      <w:tr w:rsidR="006534F1" w14:paraId="02E9EAA6" w14:textId="77777777" w:rsidTr="00C65628">
        <w:tc>
          <w:tcPr>
            <w:tcW w:w="0" w:type="auto"/>
          </w:tcPr>
          <w:p w14:paraId="376E70CC" w14:textId="77777777" w:rsidR="006534F1" w:rsidRDefault="006534F1" w:rsidP="00C65628">
            <w:r>
              <w:t>Fontaine</w:t>
            </w:r>
          </w:p>
        </w:tc>
        <w:tc>
          <w:tcPr>
            <w:tcW w:w="0" w:type="auto"/>
          </w:tcPr>
          <w:p w14:paraId="22EA0E63" w14:textId="77777777" w:rsidR="006534F1" w:rsidRDefault="006534F1" w:rsidP="00C65628">
            <w:r>
              <w:t>depuis l'une des porte quand je regarde au centre du jardin je vois une fontaine circulaire</w:t>
            </w:r>
          </w:p>
        </w:tc>
        <w:tc>
          <w:tcPr>
            <w:tcW w:w="0" w:type="auto"/>
          </w:tcPr>
          <w:p w14:paraId="0836C25C" w14:textId="77777777" w:rsidR="006534F1" w:rsidRDefault="006534F1" w:rsidP="00C65628">
            <w:r>
              <w:t>OK</w:t>
            </w:r>
          </w:p>
          <w:p w14:paraId="37CB0775" w14:textId="77777777" w:rsidR="006534F1" w:rsidRDefault="006534F1" w:rsidP="00C65628">
            <w:r>
              <w:t>11 Mar</w:t>
            </w:r>
          </w:p>
        </w:tc>
      </w:tr>
      <w:tr w:rsidR="006534F1" w14:paraId="1418E36E" w14:textId="77777777" w:rsidTr="00C65628">
        <w:tc>
          <w:tcPr>
            <w:tcW w:w="0" w:type="auto"/>
          </w:tcPr>
          <w:p w14:paraId="62DB9F4B" w14:textId="77777777" w:rsidR="006534F1" w:rsidRDefault="006534F1" w:rsidP="00C65628">
            <w:r>
              <w:t>Haie</w:t>
            </w:r>
          </w:p>
        </w:tc>
        <w:tc>
          <w:tcPr>
            <w:tcW w:w="0" w:type="auto"/>
          </w:tcPr>
          <w:p w14:paraId="1E7AFAE9" w14:textId="77777777" w:rsidR="006534F1" w:rsidRDefault="006534F1" w:rsidP="00C65628">
            <w:r>
              <w:t>Depuis la porte, quand je regarde sur la gauche et la droite  je voie une haie qui mesure toute la largeur du jardin par 1m de largeur</w:t>
            </w:r>
          </w:p>
        </w:tc>
        <w:tc>
          <w:tcPr>
            <w:tcW w:w="0" w:type="auto"/>
          </w:tcPr>
          <w:p w14:paraId="6EF86E05" w14:textId="77777777" w:rsidR="006534F1" w:rsidRDefault="006534F1" w:rsidP="00C65628">
            <w:r>
              <w:t>OK</w:t>
            </w:r>
          </w:p>
          <w:p w14:paraId="4BA1AA8E" w14:textId="77777777" w:rsidR="006534F1" w:rsidRDefault="006534F1" w:rsidP="00C65628">
            <w:r>
              <w:t>11 Mar</w:t>
            </w:r>
          </w:p>
        </w:tc>
      </w:tr>
      <w:tr w:rsidR="006534F1" w14:paraId="00808CEB" w14:textId="77777777" w:rsidTr="00C65628">
        <w:tc>
          <w:tcPr>
            <w:tcW w:w="0" w:type="auto"/>
          </w:tcPr>
          <w:p w14:paraId="19D99E46" w14:textId="77777777" w:rsidR="006534F1" w:rsidRDefault="006534F1" w:rsidP="00C65628">
            <w:r>
              <w:lastRenderedPageBreak/>
              <w:t>Arbres</w:t>
            </w:r>
          </w:p>
        </w:tc>
        <w:tc>
          <w:tcPr>
            <w:tcW w:w="0" w:type="auto"/>
          </w:tcPr>
          <w:p w14:paraId="4C999675" w14:textId="77777777" w:rsidR="006534F1" w:rsidRDefault="006534F1" w:rsidP="00C65628">
            <w:r>
              <w:t>Depuis la porte,  quand je regarde derrière la fontaine, je vois trois arbres à égales distances</w:t>
            </w:r>
          </w:p>
        </w:tc>
        <w:tc>
          <w:tcPr>
            <w:tcW w:w="0" w:type="auto"/>
          </w:tcPr>
          <w:p w14:paraId="3B2DD4BB" w14:textId="77777777" w:rsidR="006534F1" w:rsidRDefault="006534F1" w:rsidP="00C65628">
            <w:r>
              <w:t>OK</w:t>
            </w:r>
          </w:p>
          <w:p w14:paraId="6846D5AF" w14:textId="77777777" w:rsidR="006534F1" w:rsidRDefault="006534F1" w:rsidP="00C65628">
            <w:r>
              <w:t>11 Mar</w:t>
            </w:r>
          </w:p>
        </w:tc>
      </w:tr>
      <w:tr w:rsidR="006534F1" w14:paraId="168652D1" w14:textId="77777777" w:rsidTr="00C65628">
        <w:tc>
          <w:tcPr>
            <w:tcW w:w="0" w:type="auto"/>
          </w:tcPr>
          <w:p w14:paraId="5EAACDE3" w14:textId="77777777" w:rsidR="006534F1" w:rsidRDefault="006534F1" w:rsidP="00C65628">
            <w:r>
              <w:t>Barrière</w:t>
            </w:r>
          </w:p>
        </w:tc>
        <w:tc>
          <w:tcPr>
            <w:tcW w:w="0" w:type="auto"/>
          </w:tcPr>
          <w:p w14:paraId="59A97859" w14:textId="77777777" w:rsidR="006534F1" w:rsidRDefault="006534F1" w:rsidP="00C65628">
            <w:r>
              <w:t>Depuis la porte, quand je regarde derrière la fontaine, une barrière en bois sur toutes la longueur du jardin</w:t>
            </w:r>
          </w:p>
        </w:tc>
        <w:tc>
          <w:tcPr>
            <w:tcW w:w="0" w:type="auto"/>
          </w:tcPr>
          <w:p w14:paraId="557ACF70" w14:textId="77777777" w:rsidR="006534F1" w:rsidRDefault="006534F1" w:rsidP="00C65628">
            <w:r>
              <w:t>OK</w:t>
            </w:r>
          </w:p>
          <w:p w14:paraId="6374E51C" w14:textId="77777777" w:rsidR="006534F1" w:rsidRDefault="006534F1" w:rsidP="00C65628">
            <w:r>
              <w:t>11 Mar</w:t>
            </w:r>
          </w:p>
        </w:tc>
      </w:tr>
      <w:tr w:rsidR="006534F1" w14:paraId="53B8B28E" w14:textId="77777777" w:rsidTr="00C65628">
        <w:tc>
          <w:tcPr>
            <w:tcW w:w="0" w:type="auto"/>
          </w:tcPr>
          <w:p w14:paraId="3A23E821" w14:textId="77777777" w:rsidR="006534F1" w:rsidRDefault="006534F1" w:rsidP="00C65628">
            <w:r>
              <w:t>Banc</w:t>
            </w:r>
          </w:p>
        </w:tc>
        <w:tc>
          <w:tcPr>
            <w:tcW w:w="0" w:type="auto"/>
          </w:tcPr>
          <w:p w14:paraId="0E8D096A" w14:textId="77777777" w:rsidR="006534F1" w:rsidRDefault="006534F1" w:rsidP="00C65628">
            <w:r>
              <w:t>Depuis la porte, quand je regarde à droite et à gauche je vois des bancs contre le mur à 5 m des extrémité de la porte</w:t>
            </w:r>
          </w:p>
        </w:tc>
        <w:tc>
          <w:tcPr>
            <w:tcW w:w="0" w:type="auto"/>
          </w:tcPr>
          <w:p w14:paraId="53AEEFAA" w14:textId="77777777" w:rsidR="006534F1" w:rsidRDefault="006534F1" w:rsidP="00C65628">
            <w:r>
              <w:t>OK</w:t>
            </w:r>
          </w:p>
          <w:p w14:paraId="792D2386" w14:textId="77777777" w:rsidR="006534F1" w:rsidRDefault="006534F1" w:rsidP="00C65628">
            <w:r>
              <w:t>11 Mar</w:t>
            </w:r>
          </w:p>
        </w:tc>
      </w:tr>
      <w:tr w:rsidR="006534F1" w14:paraId="7A660E17" w14:textId="77777777" w:rsidTr="00C65628">
        <w:tc>
          <w:tcPr>
            <w:tcW w:w="0" w:type="auto"/>
          </w:tcPr>
          <w:p w14:paraId="6FA6DA8F" w14:textId="77777777" w:rsidR="006534F1" w:rsidRDefault="006534F1" w:rsidP="00C65628">
            <w:r>
              <w:t>Sol</w:t>
            </w:r>
          </w:p>
        </w:tc>
        <w:tc>
          <w:tcPr>
            <w:tcW w:w="0" w:type="auto"/>
          </w:tcPr>
          <w:p w14:paraId="6F1B8C25" w14:textId="77777777" w:rsidR="006534F1" w:rsidRDefault="006534F1" w:rsidP="00C65628">
            <w:r>
              <w:t>Depuis le jardin, quand je regarde le sol, je vois du gravier</w:t>
            </w:r>
          </w:p>
        </w:tc>
        <w:tc>
          <w:tcPr>
            <w:tcW w:w="0" w:type="auto"/>
          </w:tcPr>
          <w:p w14:paraId="0EDC4C60" w14:textId="77777777" w:rsidR="006534F1" w:rsidRDefault="006534F1" w:rsidP="00C65628">
            <w:r>
              <w:t>OK</w:t>
            </w:r>
          </w:p>
          <w:p w14:paraId="346AA5C4" w14:textId="77777777" w:rsidR="006534F1" w:rsidRDefault="006534F1" w:rsidP="00C65628">
            <w:r>
              <w:t>11 Mar</w:t>
            </w:r>
          </w:p>
        </w:tc>
      </w:tr>
      <w:tr w:rsidR="006534F1" w14:paraId="1997C94B" w14:textId="77777777" w:rsidTr="00C65628">
        <w:tc>
          <w:tcPr>
            <w:tcW w:w="0" w:type="auto"/>
          </w:tcPr>
          <w:p w14:paraId="383789E8" w14:textId="77777777" w:rsidR="006534F1" w:rsidRDefault="006534F1" w:rsidP="00C65628">
            <w:r>
              <w:t>Poubelle</w:t>
            </w:r>
          </w:p>
        </w:tc>
        <w:tc>
          <w:tcPr>
            <w:tcW w:w="0" w:type="auto"/>
          </w:tcPr>
          <w:p w14:paraId="45B2655E" w14:textId="77777777" w:rsidR="006534F1" w:rsidRDefault="006534F1" w:rsidP="00C65628">
            <w:r>
              <w:t>Depuis chaque banc,  quand je regarde sur le côté extérieur par rapport à la porte, je vois des poubelles pour y jeter des déchets et également pour les fumeurs</w:t>
            </w:r>
          </w:p>
        </w:tc>
        <w:tc>
          <w:tcPr>
            <w:tcW w:w="0" w:type="auto"/>
          </w:tcPr>
          <w:p w14:paraId="67E7AA0D" w14:textId="77777777" w:rsidR="006534F1" w:rsidRDefault="006534F1" w:rsidP="00C65628">
            <w:r>
              <w:t>OK</w:t>
            </w:r>
          </w:p>
          <w:p w14:paraId="3D73ABEF" w14:textId="77777777" w:rsidR="006534F1" w:rsidRDefault="006534F1" w:rsidP="00C65628">
            <w:r>
              <w:t>11 Mar</w:t>
            </w:r>
          </w:p>
        </w:tc>
      </w:tr>
    </w:tbl>
    <w:p w14:paraId="6F11F113" w14:textId="77777777" w:rsidR="006534F1" w:rsidRDefault="006534F1" w:rsidP="006534F1">
      <w:pPr>
        <w:pStyle w:val="Titre4"/>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77"/>
        <w:gridCol w:w="6857"/>
        <w:gridCol w:w="526"/>
      </w:tblGrid>
      <w:tr w:rsidR="006534F1" w14:paraId="556A1926" w14:textId="77777777" w:rsidTr="00C65628">
        <w:tc>
          <w:tcPr>
            <w:tcW w:w="0" w:type="auto"/>
          </w:tcPr>
          <w:p w14:paraId="1E5A53E6" w14:textId="77777777" w:rsidR="006534F1" w:rsidRDefault="006534F1" w:rsidP="00C65628">
            <w:r>
              <w:t>emplacement</w:t>
            </w:r>
          </w:p>
        </w:tc>
        <w:tc>
          <w:tcPr>
            <w:tcW w:w="0" w:type="auto"/>
          </w:tcPr>
          <w:p w14:paraId="0A516AE9" w14:textId="77777777" w:rsidR="006534F1" w:rsidRDefault="006534F1" w:rsidP="00C65628">
            <w:r>
              <w:t>la salle piscine se trouve au 3e étage</w:t>
            </w:r>
          </w:p>
        </w:tc>
        <w:tc>
          <w:tcPr>
            <w:tcW w:w="0" w:type="auto"/>
          </w:tcPr>
          <w:p w14:paraId="707F23A4" w14:textId="77777777" w:rsidR="006534F1" w:rsidRDefault="006534F1" w:rsidP="00C65628">
            <w:r>
              <w:t>OK</w:t>
            </w:r>
          </w:p>
          <w:p w14:paraId="588730DB" w14:textId="77777777" w:rsidR="006534F1" w:rsidRDefault="006534F1" w:rsidP="00C65628">
            <w:r>
              <w:t>11 Mar</w:t>
            </w:r>
          </w:p>
        </w:tc>
      </w:tr>
      <w:tr w:rsidR="006534F1" w14:paraId="660E633D" w14:textId="77777777" w:rsidTr="00C65628">
        <w:tc>
          <w:tcPr>
            <w:tcW w:w="0" w:type="auto"/>
          </w:tcPr>
          <w:p w14:paraId="6253AD9B" w14:textId="77777777" w:rsidR="006534F1" w:rsidRDefault="006534F1" w:rsidP="00C65628">
            <w:r>
              <w:t>taille</w:t>
            </w:r>
          </w:p>
        </w:tc>
        <w:tc>
          <w:tcPr>
            <w:tcW w:w="0" w:type="auto"/>
          </w:tcPr>
          <w:p w14:paraId="3F37F53E" w14:textId="77777777" w:rsidR="006534F1" w:rsidRDefault="006534F1" w:rsidP="00C65628">
            <w:r>
              <w:t>la salle fait la moitié d'un étage</w:t>
            </w:r>
          </w:p>
        </w:tc>
        <w:tc>
          <w:tcPr>
            <w:tcW w:w="0" w:type="auto"/>
          </w:tcPr>
          <w:p w14:paraId="60C80E82" w14:textId="77777777" w:rsidR="006534F1" w:rsidRDefault="006534F1" w:rsidP="00C65628">
            <w:r>
              <w:t>OK</w:t>
            </w:r>
          </w:p>
          <w:p w14:paraId="75E179E6" w14:textId="77777777" w:rsidR="006534F1" w:rsidRDefault="006534F1" w:rsidP="00C65628">
            <w:r>
              <w:t>11 Mar</w:t>
            </w:r>
          </w:p>
        </w:tc>
      </w:tr>
      <w:tr w:rsidR="006534F1" w14:paraId="33B5EB7D" w14:textId="77777777" w:rsidTr="00C65628">
        <w:tc>
          <w:tcPr>
            <w:tcW w:w="0" w:type="auto"/>
          </w:tcPr>
          <w:p w14:paraId="51021092" w14:textId="77777777" w:rsidR="006534F1" w:rsidRDefault="006534F1" w:rsidP="00C65628">
            <w:r>
              <w:t>grand bassin</w:t>
            </w:r>
          </w:p>
        </w:tc>
        <w:tc>
          <w:tcPr>
            <w:tcW w:w="0" w:type="auto"/>
          </w:tcPr>
          <w:p w14:paraId="5742A314" w14:textId="77777777" w:rsidR="006534F1" w:rsidRDefault="006534F1" w:rsidP="00C65628">
            <w:r>
              <w:t xml:space="preserve">le grand bassin se trouve </w:t>
            </w:r>
            <w:proofErr w:type="spellStart"/>
            <w:r>
              <w:t>a</w:t>
            </w:r>
            <w:proofErr w:type="spellEnd"/>
            <w:r>
              <w:t xml:space="preserve"> droite du bâtiment depuis l'entrée sur la largeur</w:t>
            </w:r>
          </w:p>
        </w:tc>
        <w:tc>
          <w:tcPr>
            <w:tcW w:w="0" w:type="auto"/>
          </w:tcPr>
          <w:p w14:paraId="327721A4" w14:textId="77777777" w:rsidR="006534F1" w:rsidRDefault="006534F1" w:rsidP="00C65628">
            <w:r>
              <w:t>OK</w:t>
            </w:r>
          </w:p>
          <w:p w14:paraId="1F524F38" w14:textId="77777777" w:rsidR="006534F1" w:rsidRDefault="006534F1" w:rsidP="00C65628">
            <w:r>
              <w:t>11 Mar</w:t>
            </w:r>
          </w:p>
        </w:tc>
      </w:tr>
      <w:tr w:rsidR="006534F1" w14:paraId="3880E4A1" w14:textId="77777777" w:rsidTr="00C65628">
        <w:tc>
          <w:tcPr>
            <w:tcW w:w="0" w:type="auto"/>
          </w:tcPr>
          <w:p w14:paraId="6517F393" w14:textId="77777777" w:rsidR="006534F1" w:rsidRDefault="006534F1" w:rsidP="00C65628">
            <w:r>
              <w:t>petit bassin</w:t>
            </w:r>
          </w:p>
        </w:tc>
        <w:tc>
          <w:tcPr>
            <w:tcW w:w="0" w:type="auto"/>
          </w:tcPr>
          <w:p w14:paraId="62E82E15" w14:textId="77777777" w:rsidR="006534F1" w:rsidRDefault="006534F1" w:rsidP="00C65628">
            <w:r>
              <w:t>le petit bassin se trouve sur la gauche du grand bassin derrière le puis</w:t>
            </w:r>
          </w:p>
        </w:tc>
        <w:tc>
          <w:tcPr>
            <w:tcW w:w="0" w:type="auto"/>
          </w:tcPr>
          <w:p w14:paraId="003CDA1D" w14:textId="77777777" w:rsidR="006534F1" w:rsidRDefault="006534F1" w:rsidP="00C65628">
            <w:r>
              <w:t>OK</w:t>
            </w:r>
          </w:p>
          <w:p w14:paraId="39882F07" w14:textId="77777777" w:rsidR="006534F1" w:rsidRDefault="006534F1" w:rsidP="00C65628">
            <w:r>
              <w:t>11 Mar</w:t>
            </w:r>
          </w:p>
        </w:tc>
      </w:tr>
      <w:tr w:rsidR="006534F1" w14:paraId="687DEEA4" w14:textId="77777777" w:rsidTr="00C65628">
        <w:tc>
          <w:tcPr>
            <w:tcW w:w="0" w:type="auto"/>
          </w:tcPr>
          <w:p w14:paraId="43CFC87C" w14:textId="77777777" w:rsidR="006534F1" w:rsidRDefault="006534F1" w:rsidP="00C65628">
            <w:r>
              <w:t>pataugeoire avec toboggan</w:t>
            </w:r>
          </w:p>
        </w:tc>
        <w:tc>
          <w:tcPr>
            <w:tcW w:w="0" w:type="auto"/>
          </w:tcPr>
          <w:p w14:paraId="154B0847" w14:textId="77777777" w:rsidR="006534F1" w:rsidRDefault="006534F1" w:rsidP="00C65628">
            <w:r>
              <w:t>la pataugeoire se trouve directement sur la gauche de la sortie d'ascenseur</w:t>
            </w:r>
          </w:p>
        </w:tc>
        <w:tc>
          <w:tcPr>
            <w:tcW w:w="0" w:type="auto"/>
          </w:tcPr>
          <w:p w14:paraId="7A894D5A" w14:textId="77777777" w:rsidR="006534F1" w:rsidRDefault="006534F1" w:rsidP="00C65628">
            <w:r>
              <w:t>OK</w:t>
            </w:r>
          </w:p>
          <w:p w14:paraId="0069736E" w14:textId="77777777" w:rsidR="006534F1" w:rsidRDefault="006534F1" w:rsidP="00C65628">
            <w:r>
              <w:t>11 Mar</w:t>
            </w:r>
          </w:p>
        </w:tc>
      </w:tr>
      <w:tr w:rsidR="006534F1" w14:paraId="1AC4535B" w14:textId="77777777" w:rsidTr="00C65628">
        <w:tc>
          <w:tcPr>
            <w:tcW w:w="0" w:type="auto"/>
          </w:tcPr>
          <w:p w14:paraId="423905D0" w14:textId="77777777" w:rsidR="006534F1" w:rsidRDefault="006534F1" w:rsidP="00C65628">
            <w:r>
              <w:t>chaise longue</w:t>
            </w:r>
          </w:p>
        </w:tc>
        <w:tc>
          <w:tcPr>
            <w:tcW w:w="0" w:type="auto"/>
          </w:tcPr>
          <w:p w14:paraId="20A0C492" w14:textId="77777777" w:rsidR="006534F1" w:rsidRDefault="006534F1" w:rsidP="00C65628">
            <w:r>
              <w:t>au bord droite du grand bassin depuis la sortie d'ascenseur entre le bassin et les fenêtre il y a 4 chaises longues des deux côté de la chaise haute.</w:t>
            </w:r>
          </w:p>
        </w:tc>
        <w:tc>
          <w:tcPr>
            <w:tcW w:w="0" w:type="auto"/>
          </w:tcPr>
          <w:p w14:paraId="52A1DDDE" w14:textId="77777777" w:rsidR="006534F1" w:rsidRDefault="006534F1" w:rsidP="00C65628">
            <w:r>
              <w:t>OK</w:t>
            </w:r>
          </w:p>
          <w:p w14:paraId="26C97CC5" w14:textId="77777777" w:rsidR="006534F1" w:rsidRDefault="006534F1" w:rsidP="00C65628">
            <w:r>
              <w:t>11 Mar</w:t>
            </w:r>
          </w:p>
        </w:tc>
      </w:tr>
      <w:tr w:rsidR="006534F1" w14:paraId="0489DF53" w14:textId="77777777" w:rsidTr="00C65628">
        <w:tc>
          <w:tcPr>
            <w:tcW w:w="0" w:type="auto"/>
          </w:tcPr>
          <w:p w14:paraId="78BE8FF7" w14:textId="77777777" w:rsidR="006534F1" w:rsidRDefault="006534F1" w:rsidP="00C65628">
            <w:r>
              <w:t>chaise haute</w:t>
            </w:r>
          </w:p>
        </w:tc>
        <w:tc>
          <w:tcPr>
            <w:tcW w:w="0" w:type="auto"/>
          </w:tcPr>
          <w:p w14:paraId="41A5E2A1" w14:textId="77777777" w:rsidR="006534F1" w:rsidRDefault="006534F1" w:rsidP="00C65628">
            <w:r>
              <w:t xml:space="preserve">il y a une chaise haute pour un </w:t>
            </w:r>
            <w:proofErr w:type="spellStart"/>
            <w:r>
              <w:t>maitre nageur</w:t>
            </w:r>
            <w:proofErr w:type="spellEnd"/>
            <w:r>
              <w:t xml:space="preserve"> au fond et au milieu de la pièce depuis la baie vitrée de la salle de sport.</w:t>
            </w:r>
          </w:p>
        </w:tc>
        <w:tc>
          <w:tcPr>
            <w:tcW w:w="0" w:type="auto"/>
          </w:tcPr>
          <w:p w14:paraId="13F4038C" w14:textId="77777777" w:rsidR="006534F1" w:rsidRDefault="006534F1" w:rsidP="00C65628">
            <w:r>
              <w:t>OK</w:t>
            </w:r>
          </w:p>
          <w:p w14:paraId="1338C929" w14:textId="77777777" w:rsidR="006534F1" w:rsidRDefault="006534F1" w:rsidP="00C65628">
            <w:r>
              <w:t>11 Mar</w:t>
            </w:r>
          </w:p>
        </w:tc>
      </w:tr>
      <w:tr w:rsidR="006534F1" w14:paraId="3F847586" w14:textId="77777777" w:rsidTr="00C65628">
        <w:tc>
          <w:tcPr>
            <w:tcW w:w="0" w:type="auto"/>
          </w:tcPr>
          <w:p w14:paraId="384913D2" w14:textId="77777777" w:rsidR="006534F1" w:rsidRDefault="006534F1" w:rsidP="00C65628">
            <w:r>
              <w:t>couloir vestiaire</w:t>
            </w:r>
          </w:p>
        </w:tc>
        <w:tc>
          <w:tcPr>
            <w:tcW w:w="0" w:type="auto"/>
          </w:tcPr>
          <w:p w14:paraId="668A409E" w14:textId="77777777" w:rsidR="006534F1" w:rsidRDefault="006534F1" w:rsidP="00C65628">
            <w:r>
              <w:t xml:space="preserve">il y a un couloir qui donne sur les vestiaires direct </w:t>
            </w:r>
            <w:proofErr w:type="spellStart"/>
            <w:r>
              <w:t>a</w:t>
            </w:r>
            <w:proofErr w:type="spellEnd"/>
            <w:r>
              <w:t xml:space="preserve"> gauche de l'ascenseur de la piscine</w:t>
            </w:r>
          </w:p>
        </w:tc>
        <w:tc>
          <w:tcPr>
            <w:tcW w:w="0" w:type="auto"/>
          </w:tcPr>
          <w:p w14:paraId="60DDEBBA" w14:textId="77777777" w:rsidR="006534F1" w:rsidRDefault="006534F1" w:rsidP="00C65628">
            <w:r>
              <w:t>OK</w:t>
            </w:r>
          </w:p>
          <w:p w14:paraId="3CA921DA" w14:textId="77777777" w:rsidR="006534F1" w:rsidRDefault="006534F1" w:rsidP="00C65628">
            <w:r>
              <w:t>11 Mar</w:t>
            </w:r>
          </w:p>
        </w:tc>
      </w:tr>
    </w:tbl>
    <w:p w14:paraId="579D5A8A" w14:textId="77777777" w:rsidR="006534F1" w:rsidRDefault="006534F1" w:rsidP="006534F1">
      <w:pPr>
        <w:pStyle w:val="Titre4"/>
      </w:pPr>
      <w:r>
        <w:t>Espace de repo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3"/>
        <w:gridCol w:w="7303"/>
        <w:gridCol w:w="594"/>
      </w:tblGrid>
      <w:tr w:rsidR="006534F1" w14:paraId="798EB154" w14:textId="77777777" w:rsidTr="00C65628">
        <w:tc>
          <w:tcPr>
            <w:tcW w:w="0" w:type="auto"/>
          </w:tcPr>
          <w:p w14:paraId="4AA73733" w14:textId="77777777" w:rsidR="006534F1" w:rsidRDefault="006534F1" w:rsidP="00C65628">
            <w:r>
              <w:t>centre</w:t>
            </w:r>
          </w:p>
        </w:tc>
        <w:tc>
          <w:tcPr>
            <w:tcW w:w="0" w:type="auto"/>
          </w:tcPr>
          <w:p w14:paraId="0BFD7BEB" w14:textId="77777777" w:rsidR="006534F1" w:rsidRDefault="006534F1" w:rsidP="00C65628">
            <w:r>
              <w:t>dans la salle quand j' entre au centre  Je vois une table</w:t>
            </w:r>
          </w:p>
        </w:tc>
        <w:tc>
          <w:tcPr>
            <w:tcW w:w="0" w:type="auto"/>
          </w:tcPr>
          <w:p w14:paraId="1687986D" w14:textId="77777777" w:rsidR="006534F1" w:rsidRDefault="006534F1" w:rsidP="00C65628">
            <w:r>
              <w:t>OK</w:t>
            </w:r>
          </w:p>
          <w:p w14:paraId="6AEF4DF5" w14:textId="77777777" w:rsidR="006534F1" w:rsidRDefault="006534F1" w:rsidP="00C65628">
            <w:r>
              <w:t>11 Mar</w:t>
            </w:r>
          </w:p>
        </w:tc>
      </w:tr>
      <w:tr w:rsidR="006534F1" w14:paraId="25B456A7" w14:textId="77777777" w:rsidTr="00C65628">
        <w:tc>
          <w:tcPr>
            <w:tcW w:w="0" w:type="auto"/>
          </w:tcPr>
          <w:p w14:paraId="7235D122" w14:textId="77777777" w:rsidR="006534F1" w:rsidRDefault="006534F1" w:rsidP="00C65628">
            <w:r>
              <w:t>espace repos</w:t>
            </w:r>
          </w:p>
        </w:tc>
        <w:tc>
          <w:tcPr>
            <w:tcW w:w="0" w:type="auto"/>
          </w:tcPr>
          <w:p w14:paraId="15A4FBAB" w14:textId="77777777" w:rsidR="006534F1" w:rsidRDefault="006534F1" w:rsidP="00C65628">
            <w:r>
              <w:t xml:space="preserve">dans l'espace sur le mur </w:t>
            </w:r>
            <w:proofErr w:type="spellStart"/>
            <w:r>
              <w:t>a</w:t>
            </w:r>
            <w:proofErr w:type="spellEnd"/>
            <w:r>
              <w:t xml:space="preserve"> côté de l'ascenseur Je vois une grande télé sur le mur</w:t>
            </w:r>
          </w:p>
        </w:tc>
        <w:tc>
          <w:tcPr>
            <w:tcW w:w="0" w:type="auto"/>
          </w:tcPr>
          <w:p w14:paraId="75577B67" w14:textId="77777777" w:rsidR="006534F1" w:rsidRDefault="006534F1" w:rsidP="00C65628">
            <w:r>
              <w:t>OK</w:t>
            </w:r>
          </w:p>
          <w:p w14:paraId="382605AC" w14:textId="77777777" w:rsidR="006534F1" w:rsidRDefault="006534F1" w:rsidP="00C65628">
            <w:r>
              <w:t>11 Mar</w:t>
            </w:r>
          </w:p>
        </w:tc>
      </w:tr>
      <w:tr w:rsidR="006534F1" w14:paraId="33D6C827" w14:textId="77777777" w:rsidTr="00C65628">
        <w:tc>
          <w:tcPr>
            <w:tcW w:w="0" w:type="auto"/>
          </w:tcPr>
          <w:p w14:paraId="126CFCDE" w14:textId="77777777" w:rsidR="006534F1" w:rsidRDefault="006534F1" w:rsidP="00C65628">
            <w:r>
              <w:t>salle</w:t>
            </w:r>
          </w:p>
        </w:tc>
        <w:tc>
          <w:tcPr>
            <w:tcW w:w="0" w:type="auto"/>
          </w:tcPr>
          <w:p w14:paraId="7A2D8CF6" w14:textId="77777777" w:rsidR="006534F1" w:rsidRDefault="006534F1" w:rsidP="00C65628">
            <w:r>
              <w:t>dans la salle  quand j'entre  Je vois 4 poufs</w:t>
            </w:r>
          </w:p>
        </w:tc>
        <w:tc>
          <w:tcPr>
            <w:tcW w:w="0" w:type="auto"/>
          </w:tcPr>
          <w:p w14:paraId="4085C209" w14:textId="77777777" w:rsidR="006534F1" w:rsidRDefault="006534F1" w:rsidP="00C65628">
            <w:r>
              <w:t>OK</w:t>
            </w:r>
          </w:p>
          <w:p w14:paraId="6671B918" w14:textId="77777777" w:rsidR="006534F1" w:rsidRDefault="006534F1" w:rsidP="00C65628">
            <w:r>
              <w:t>11 Mar</w:t>
            </w:r>
          </w:p>
        </w:tc>
      </w:tr>
      <w:tr w:rsidR="006534F1" w14:paraId="3617C8D8" w14:textId="77777777" w:rsidTr="00C65628">
        <w:tc>
          <w:tcPr>
            <w:tcW w:w="0" w:type="auto"/>
          </w:tcPr>
          <w:p w14:paraId="51C9525D" w14:textId="77777777" w:rsidR="006534F1" w:rsidRDefault="006534F1" w:rsidP="00C65628">
            <w:r>
              <w:t>salol</w:t>
            </w:r>
          </w:p>
        </w:tc>
        <w:tc>
          <w:tcPr>
            <w:tcW w:w="0" w:type="auto"/>
          </w:tcPr>
          <w:p w14:paraId="33699D97" w14:textId="77777777" w:rsidR="006534F1" w:rsidRDefault="006534F1" w:rsidP="00C65628">
            <w:r>
              <w:t>dans la salle Quand j'entre sous le télé Je vois un petit meuble en bois dans lequel il y a  console des jeux</w:t>
            </w:r>
          </w:p>
        </w:tc>
        <w:tc>
          <w:tcPr>
            <w:tcW w:w="0" w:type="auto"/>
          </w:tcPr>
          <w:p w14:paraId="75CF8198" w14:textId="77777777" w:rsidR="006534F1" w:rsidRDefault="006534F1" w:rsidP="00C65628">
            <w:r>
              <w:t>OK</w:t>
            </w:r>
          </w:p>
          <w:p w14:paraId="34AB98F5" w14:textId="77777777" w:rsidR="006534F1" w:rsidRDefault="006534F1" w:rsidP="00C65628">
            <w:r>
              <w:lastRenderedPageBreak/>
              <w:t>11 Mar</w:t>
            </w:r>
          </w:p>
        </w:tc>
      </w:tr>
      <w:tr w:rsidR="006534F1" w14:paraId="43AF84F9" w14:textId="77777777" w:rsidTr="00C65628">
        <w:tc>
          <w:tcPr>
            <w:tcW w:w="0" w:type="auto"/>
          </w:tcPr>
          <w:p w14:paraId="4980D824" w14:textId="77777777" w:rsidR="006534F1" w:rsidRDefault="006534F1" w:rsidP="00C65628">
            <w:r>
              <w:lastRenderedPageBreak/>
              <w:t>lumières</w:t>
            </w:r>
          </w:p>
        </w:tc>
        <w:tc>
          <w:tcPr>
            <w:tcW w:w="0" w:type="auto"/>
          </w:tcPr>
          <w:p w14:paraId="6EF0B677" w14:textId="77777777" w:rsidR="006534F1" w:rsidRDefault="006534F1" w:rsidP="00C65628">
            <w:r>
              <w:t>dans l'espace quand j'entre sur le tour du périmètre des deux murs Je vois des néon</w:t>
            </w:r>
          </w:p>
        </w:tc>
        <w:tc>
          <w:tcPr>
            <w:tcW w:w="0" w:type="auto"/>
          </w:tcPr>
          <w:p w14:paraId="2394E7D2" w14:textId="77777777" w:rsidR="006534F1" w:rsidRDefault="006534F1" w:rsidP="00C65628">
            <w:r>
              <w:t>OK</w:t>
            </w:r>
          </w:p>
          <w:p w14:paraId="228E2F0B" w14:textId="77777777" w:rsidR="006534F1" w:rsidRDefault="006534F1" w:rsidP="00C65628">
            <w:r>
              <w:t>11 Mar</w:t>
            </w:r>
          </w:p>
        </w:tc>
      </w:tr>
      <w:tr w:rsidR="006534F1" w14:paraId="4849B394" w14:textId="77777777" w:rsidTr="00C65628">
        <w:tc>
          <w:tcPr>
            <w:tcW w:w="0" w:type="auto"/>
          </w:tcPr>
          <w:p w14:paraId="3F8D2557" w14:textId="77777777" w:rsidR="006534F1" w:rsidRDefault="006534F1" w:rsidP="00C65628">
            <w:r>
              <w:t>fenêtres</w:t>
            </w:r>
          </w:p>
        </w:tc>
        <w:tc>
          <w:tcPr>
            <w:tcW w:w="0" w:type="auto"/>
          </w:tcPr>
          <w:p w14:paraId="24DE4F20" w14:textId="77777777" w:rsidR="006534F1" w:rsidRDefault="006534F1" w:rsidP="00C65628">
            <w:r>
              <w:t>dans la salle quand j'entre il y a 2 fenêtres aux cotés de la télé</w:t>
            </w:r>
          </w:p>
        </w:tc>
        <w:tc>
          <w:tcPr>
            <w:tcW w:w="0" w:type="auto"/>
          </w:tcPr>
          <w:p w14:paraId="7F8E5444" w14:textId="77777777" w:rsidR="006534F1" w:rsidRDefault="006534F1" w:rsidP="00C65628">
            <w:r>
              <w:t>OK</w:t>
            </w:r>
          </w:p>
          <w:p w14:paraId="1243A626" w14:textId="77777777" w:rsidR="006534F1" w:rsidRDefault="006534F1" w:rsidP="00C65628">
            <w:r>
              <w:t>11 Mar</w:t>
            </w:r>
          </w:p>
        </w:tc>
      </w:tr>
      <w:tr w:rsidR="006534F1" w14:paraId="2DC8DA4A" w14:textId="77777777" w:rsidTr="00C65628">
        <w:tc>
          <w:tcPr>
            <w:tcW w:w="0" w:type="auto"/>
          </w:tcPr>
          <w:p w14:paraId="4E7B224F" w14:textId="77777777" w:rsidR="006534F1" w:rsidRDefault="006534F1" w:rsidP="00C65628">
            <w:r>
              <w:t>stores</w:t>
            </w:r>
          </w:p>
        </w:tc>
        <w:tc>
          <w:tcPr>
            <w:tcW w:w="0" w:type="auto"/>
          </w:tcPr>
          <w:p w14:paraId="64E01FF7" w14:textId="77777777" w:rsidR="006534F1" w:rsidRDefault="006534F1" w:rsidP="00C65628">
            <w:r>
              <w:t>dans la salle quand j'entre  sur des fenêtres Je vois des store</w:t>
            </w:r>
          </w:p>
        </w:tc>
        <w:tc>
          <w:tcPr>
            <w:tcW w:w="0" w:type="auto"/>
          </w:tcPr>
          <w:p w14:paraId="05373CD2" w14:textId="77777777" w:rsidR="006534F1" w:rsidRDefault="006534F1" w:rsidP="00C65628">
            <w:r>
              <w:t>OK</w:t>
            </w:r>
          </w:p>
          <w:p w14:paraId="332501F5" w14:textId="77777777" w:rsidR="006534F1" w:rsidRDefault="006534F1" w:rsidP="00C65628">
            <w:r>
              <w:t>11 Mar</w:t>
            </w:r>
          </w:p>
        </w:tc>
      </w:tr>
      <w:tr w:rsidR="006534F1" w14:paraId="7F988F64" w14:textId="77777777" w:rsidTr="00C65628">
        <w:tc>
          <w:tcPr>
            <w:tcW w:w="0" w:type="auto"/>
          </w:tcPr>
          <w:p w14:paraId="0D6B0AE6" w14:textId="77777777" w:rsidR="006534F1" w:rsidRDefault="006534F1" w:rsidP="00C65628">
            <w:r>
              <w:t>bibliothèque</w:t>
            </w:r>
          </w:p>
        </w:tc>
        <w:tc>
          <w:tcPr>
            <w:tcW w:w="0" w:type="auto"/>
          </w:tcPr>
          <w:p w14:paraId="5E8DCE01" w14:textId="77777777" w:rsidR="006534F1" w:rsidRDefault="006534F1" w:rsidP="00C65628">
            <w:r>
              <w:t>dans la salle  quand j'entre à droite de la porte d'entrée Je vois une bibliothèque</w:t>
            </w:r>
          </w:p>
        </w:tc>
        <w:tc>
          <w:tcPr>
            <w:tcW w:w="0" w:type="auto"/>
          </w:tcPr>
          <w:p w14:paraId="0124DBE7" w14:textId="77777777" w:rsidR="006534F1" w:rsidRDefault="006534F1" w:rsidP="00C65628">
            <w:r>
              <w:t>OK</w:t>
            </w:r>
          </w:p>
          <w:p w14:paraId="7E14D0BB" w14:textId="77777777" w:rsidR="006534F1" w:rsidRDefault="006534F1" w:rsidP="00C65628">
            <w:r>
              <w:t>11 Mar</w:t>
            </w:r>
          </w:p>
        </w:tc>
      </w:tr>
    </w:tbl>
    <w:p w14:paraId="1AC1E5A4" w14:textId="536B1445" w:rsidR="006534F1" w:rsidRDefault="00E5310C" w:rsidP="006534F1">
      <w:pPr>
        <w:pStyle w:val="Titre4"/>
      </w:pPr>
      <w:r>
        <w:t>Accueil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73"/>
        <w:gridCol w:w="7274"/>
        <w:gridCol w:w="513"/>
      </w:tblGrid>
      <w:tr w:rsidR="006534F1" w14:paraId="1724EDA2" w14:textId="77777777" w:rsidTr="00C65628">
        <w:tc>
          <w:tcPr>
            <w:tcW w:w="0" w:type="auto"/>
          </w:tcPr>
          <w:p w14:paraId="1B93973A" w14:textId="77777777" w:rsidR="006534F1" w:rsidRDefault="006534F1" w:rsidP="00C65628">
            <w:r>
              <w:t>luminosité</w:t>
            </w:r>
          </w:p>
        </w:tc>
        <w:tc>
          <w:tcPr>
            <w:tcW w:w="0" w:type="auto"/>
          </w:tcPr>
          <w:p w14:paraId="081D4CF6" w14:textId="77777777" w:rsidR="006534F1" w:rsidRDefault="006534F1" w:rsidP="00C65628">
            <w:r>
              <w:t xml:space="preserve">En entrant dans l'accueil par la porte principale au </w:t>
            </w:r>
            <w:proofErr w:type="spellStart"/>
            <w:r>
              <w:t>rez</w:t>
            </w:r>
            <w:proofErr w:type="spellEnd"/>
            <w:r>
              <w:t>, il y a un lustre au milieu du plafond</w:t>
            </w:r>
          </w:p>
        </w:tc>
        <w:tc>
          <w:tcPr>
            <w:tcW w:w="0" w:type="auto"/>
          </w:tcPr>
          <w:p w14:paraId="671E3861" w14:textId="77777777" w:rsidR="006534F1" w:rsidRDefault="006534F1" w:rsidP="00C65628">
            <w:r>
              <w:t>OK</w:t>
            </w:r>
          </w:p>
          <w:p w14:paraId="0D65D83A" w14:textId="77777777" w:rsidR="006534F1" w:rsidRDefault="006534F1" w:rsidP="00C65628">
            <w:r>
              <w:t>4 Mar</w:t>
            </w:r>
          </w:p>
        </w:tc>
      </w:tr>
      <w:tr w:rsidR="006534F1" w14:paraId="38F4F32D" w14:textId="77777777" w:rsidTr="00C65628">
        <w:tc>
          <w:tcPr>
            <w:tcW w:w="0" w:type="auto"/>
          </w:tcPr>
          <w:p w14:paraId="7EBD1B0B" w14:textId="77777777" w:rsidR="006534F1" w:rsidRDefault="006534F1" w:rsidP="00C65628">
            <w:proofErr w:type="spellStart"/>
            <w:r>
              <w:t>Comptoire</w:t>
            </w:r>
            <w:proofErr w:type="spellEnd"/>
          </w:p>
        </w:tc>
        <w:tc>
          <w:tcPr>
            <w:tcW w:w="0" w:type="auto"/>
          </w:tcPr>
          <w:p w14:paraId="37C361DE" w14:textId="77777777" w:rsidR="006534F1" w:rsidRDefault="006534F1" w:rsidP="00C65628">
            <w:r>
              <w:t>au fond de la pièce au milieu du mur, il y a un comptoir</w:t>
            </w:r>
          </w:p>
        </w:tc>
        <w:tc>
          <w:tcPr>
            <w:tcW w:w="0" w:type="auto"/>
          </w:tcPr>
          <w:p w14:paraId="5D8E58A4" w14:textId="77777777" w:rsidR="006534F1" w:rsidRDefault="006534F1" w:rsidP="00C65628">
            <w:r>
              <w:t>OK</w:t>
            </w:r>
          </w:p>
          <w:p w14:paraId="38EB60FF" w14:textId="77777777" w:rsidR="006534F1" w:rsidRDefault="006534F1" w:rsidP="00C65628">
            <w:r>
              <w:t xml:space="preserve">26 </w:t>
            </w:r>
            <w:proofErr w:type="spellStart"/>
            <w:r>
              <w:t>Feb</w:t>
            </w:r>
            <w:proofErr w:type="spellEnd"/>
          </w:p>
        </w:tc>
      </w:tr>
      <w:tr w:rsidR="006534F1" w14:paraId="14059696" w14:textId="77777777" w:rsidTr="00C65628">
        <w:tc>
          <w:tcPr>
            <w:tcW w:w="0" w:type="auto"/>
          </w:tcPr>
          <w:p w14:paraId="2821C557" w14:textId="77777777" w:rsidR="006534F1" w:rsidRDefault="006534F1" w:rsidP="00C65628">
            <w:r>
              <w:t>coin attente</w:t>
            </w:r>
          </w:p>
        </w:tc>
        <w:tc>
          <w:tcPr>
            <w:tcW w:w="0" w:type="auto"/>
          </w:tcPr>
          <w:p w14:paraId="329C52BA" w14:textId="77777777" w:rsidR="006534F1" w:rsidRDefault="006534F1" w:rsidP="00C65628">
            <w:r>
              <w:t>Quand je rentre dans l'accueil à droite il y une table basse et un canapé et un fauteuil pour attendre.</w:t>
            </w:r>
          </w:p>
        </w:tc>
        <w:tc>
          <w:tcPr>
            <w:tcW w:w="0" w:type="auto"/>
          </w:tcPr>
          <w:p w14:paraId="321E8549" w14:textId="77777777" w:rsidR="006534F1" w:rsidRDefault="006534F1" w:rsidP="00C65628">
            <w:r>
              <w:t>OK</w:t>
            </w:r>
          </w:p>
          <w:p w14:paraId="57EC0195" w14:textId="77777777" w:rsidR="006534F1" w:rsidRDefault="006534F1" w:rsidP="00C65628">
            <w:r>
              <w:t xml:space="preserve">26 </w:t>
            </w:r>
            <w:proofErr w:type="spellStart"/>
            <w:r>
              <w:t>Feb</w:t>
            </w:r>
            <w:proofErr w:type="spellEnd"/>
          </w:p>
        </w:tc>
      </w:tr>
      <w:tr w:rsidR="006534F1" w14:paraId="3B091EF8" w14:textId="77777777" w:rsidTr="00C65628">
        <w:tc>
          <w:tcPr>
            <w:tcW w:w="0" w:type="auto"/>
          </w:tcPr>
          <w:p w14:paraId="356EA9B9" w14:textId="77777777" w:rsidR="006534F1" w:rsidRDefault="006534F1" w:rsidP="00C65628">
            <w:r>
              <w:t>sol</w:t>
            </w:r>
          </w:p>
        </w:tc>
        <w:tc>
          <w:tcPr>
            <w:tcW w:w="0" w:type="auto"/>
          </w:tcPr>
          <w:p w14:paraId="7171DEA5" w14:textId="77777777" w:rsidR="006534F1" w:rsidRDefault="006534F1" w:rsidP="00C65628">
            <w:r>
              <w:t>dans la pièce le sol est en parquet</w:t>
            </w:r>
          </w:p>
        </w:tc>
        <w:tc>
          <w:tcPr>
            <w:tcW w:w="0" w:type="auto"/>
          </w:tcPr>
          <w:p w14:paraId="387741E0" w14:textId="77777777" w:rsidR="006534F1" w:rsidRDefault="006534F1" w:rsidP="00C65628">
            <w:r>
              <w:t>OK</w:t>
            </w:r>
          </w:p>
          <w:p w14:paraId="5226F16F" w14:textId="77777777" w:rsidR="006534F1" w:rsidRDefault="006534F1" w:rsidP="00C65628">
            <w:r>
              <w:t xml:space="preserve">26 </w:t>
            </w:r>
            <w:proofErr w:type="spellStart"/>
            <w:r>
              <w:t>Feb</w:t>
            </w:r>
            <w:proofErr w:type="spellEnd"/>
          </w:p>
        </w:tc>
      </w:tr>
      <w:tr w:rsidR="006534F1" w14:paraId="583E56A9" w14:textId="77777777" w:rsidTr="00C65628">
        <w:tc>
          <w:tcPr>
            <w:tcW w:w="0" w:type="auto"/>
          </w:tcPr>
          <w:p w14:paraId="67F5DC4B" w14:textId="77777777" w:rsidR="006534F1" w:rsidRDefault="006534F1" w:rsidP="00C65628">
            <w:r>
              <w:t xml:space="preserve">devant le </w:t>
            </w:r>
            <w:proofErr w:type="spellStart"/>
            <w:r>
              <w:t>comptoire</w:t>
            </w:r>
            <w:proofErr w:type="spellEnd"/>
          </w:p>
        </w:tc>
        <w:tc>
          <w:tcPr>
            <w:tcW w:w="0" w:type="auto"/>
          </w:tcPr>
          <w:p w14:paraId="5E111F08" w14:textId="77777777" w:rsidR="006534F1" w:rsidRDefault="006534F1" w:rsidP="00C65628">
            <w:r>
              <w:t>devant le comptoir il y a deux fauteuil.</w:t>
            </w:r>
          </w:p>
        </w:tc>
        <w:tc>
          <w:tcPr>
            <w:tcW w:w="0" w:type="auto"/>
          </w:tcPr>
          <w:p w14:paraId="51E0646D" w14:textId="77777777" w:rsidR="006534F1" w:rsidRDefault="006534F1" w:rsidP="00C65628">
            <w:r>
              <w:t>OK</w:t>
            </w:r>
          </w:p>
          <w:p w14:paraId="2879805E" w14:textId="77777777" w:rsidR="006534F1" w:rsidRDefault="006534F1" w:rsidP="00C65628">
            <w:r>
              <w:t xml:space="preserve">26 </w:t>
            </w:r>
            <w:proofErr w:type="spellStart"/>
            <w:r>
              <w:t>Feb</w:t>
            </w:r>
            <w:proofErr w:type="spellEnd"/>
          </w:p>
        </w:tc>
      </w:tr>
      <w:tr w:rsidR="006534F1" w14:paraId="2D5917DA" w14:textId="77777777" w:rsidTr="00C65628">
        <w:tc>
          <w:tcPr>
            <w:tcW w:w="0" w:type="auto"/>
          </w:tcPr>
          <w:p w14:paraId="6A8F7A4B" w14:textId="77777777" w:rsidR="006534F1" w:rsidRDefault="006534F1" w:rsidP="00C65628">
            <w:r>
              <w:t>couloir</w:t>
            </w:r>
          </w:p>
        </w:tc>
        <w:tc>
          <w:tcPr>
            <w:tcW w:w="0" w:type="auto"/>
          </w:tcPr>
          <w:p w14:paraId="1D53747A" w14:textId="77777777" w:rsidR="006534F1" w:rsidRDefault="006534F1" w:rsidP="00C65628">
            <w:proofErr w:type="spellStart"/>
            <w:r>
              <w:t>a</w:t>
            </w:r>
            <w:proofErr w:type="spellEnd"/>
            <w:r>
              <w:t xml:space="preserve"> gauche du comptoir dans le couloir qui rejoint la pièce suivante (le restaurant) il y a deux chaise confortable avec une petite table entre les deux</w:t>
            </w:r>
          </w:p>
        </w:tc>
        <w:tc>
          <w:tcPr>
            <w:tcW w:w="0" w:type="auto"/>
          </w:tcPr>
          <w:p w14:paraId="25A82F02" w14:textId="77777777" w:rsidR="006534F1" w:rsidRDefault="006534F1" w:rsidP="00C65628">
            <w:r>
              <w:t>OK</w:t>
            </w:r>
          </w:p>
          <w:p w14:paraId="40202C87" w14:textId="77777777" w:rsidR="006534F1" w:rsidRDefault="006534F1" w:rsidP="00C65628">
            <w:r>
              <w:t xml:space="preserve">26 </w:t>
            </w:r>
            <w:proofErr w:type="spellStart"/>
            <w:r>
              <w:t>Feb</w:t>
            </w:r>
            <w:proofErr w:type="spellEnd"/>
          </w:p>
        </w:tc>
      </w:tr>
      <w:tr w:rsidR="006534F1" w14:paraId="69F8DC88" w14:textId="77777777" w:rsidTr="00C65628">
        <w:tc>
          <w:tcPr>
            <w:tcW w:w="0" w:type="auto"/>
          </w:tcPr>
          <w:p w14:paraId="4DF4D3BF" w14:textId="77777777" w:rsidR="006534F1" w:rsidRDefault="006534F1" w:rsidP="00C65628">
            <w:r>
              <w:t>tapis</w:t>
            </w:r>
          </w:p>
        </w:tc>
        <w:tc>
          <w:tcPr>
            <w:tcW w:w="0" w:type="auto"/>
          </w:tcPr>
          <w:p w14:paraId="446C2027" w14:textId="77777777" w:rsidR="006534F1" w:rsidRDefault="006534F1" w:rsidP="00C65628">
            <w:r>
              <w:t>en dessous des deux chaises et de la table du couloir il y a un tapis.</w:t>
            </w:r>
          </w:p>
        </w:tc>
        <w:tc>
          <w:tcPr>
            <w:tcW w:w="0" w:type="auto"/>
          </w:tcPr>
          <w:p w14:paraId="031A42E0" w14:textId="77777777" w:rsidR="006534F1" w:rsidRDefault="006534F1" w:rsidP="00C65628">
            <w:r>
              <w:t>OK</w:t>
            </w:r>
          </w:p>
          <w:p w14:paraId="21844286" w14:textId="77777777" w:rsidR="006534F1" w:rsidRDefault="006534F1" w:rsidP="00C65628">
            <w:r>
              <w:t xml:space="preserve">26 </w:t>
            </w:r>
            <w:proofErr w:type="spellStart"/>
            <w:r>
              <w:t>Feb</w:t>
            </w:r>
            <w:proofErr w:type="spellEnd"/>
          </w:p>
        </w:tc>
      </w:tr>
      <w:tr w:rsidR="006534F1" w14:paraId="45EE3955" w14:textId="77777777" w:rsidTr="00C65628">
        <w:tc>
          <w:tcPr>
            <w:tcW w:w="0" w:type="auto"/>
          </w:tcPr>
          <w:p w14:paraId="0B3133B0" w14:textId="77777777" w:rsidR="006534F1" w:rsidRDefault="006534F1" w:rsidP="00C65628">
            <w:r>
              <w:t>couloir</w:t>
            </w:r>
          </w:p>
        </w:tc>
        <w:tc>
          <w:tcPr>
            <w:tcW w:w="0" w:type="auto"/>
          </w:tcPr>
          <w:p w14:paraId="79989816" w14:textId="77777777" w:rsidR="006534F1" w:rsidRDefault="006534F1" w:rsidP="00C65628">
            <w:r>
              <w:t>le couloir et l'accueil sont séparé d'un mur de la moitié de la hauteur de l'étage, il est perpendiculaire au mur derrière le comptoir de l'accueil qui mesure 8 mètres.</w:t>
            </w:r>
          </w:p>
        </w:tc>
        <w:tc>
          <w:tcPr>
            <w:tcW w:w="0" w:type="auto"/>
          </w:tcPr>
          <w:p w14:paraId="6E0F8A30" w14:textId="77777777" w:rsidR="006534F1" w:rsidRDefault="006534F1" w:rsidP="00C65628">
            <w:r>
              <w:t>OK</w:t>
            </w:r>
          </w:p>
          <w:p w14:paraId="65353990" w14:textId="77777777" w:rsidR="006534F1" w:rsidRDefault="006534F1" w:rsidP="00C65628">
            <w:r>
              <w:t>4 Mar</w:t>
            </w:r>
          </w:p>
        </w:tc>
      </w:tr>
      <w:tr w:rsidR="006534F1" w14:paraId="7E62806A" w14:textId="77777777" w:rsidTr="00C65628">
        <w:tc>
          <w:tcPr>
            <w:tcW w:w="0" w:type="auto"/>
          </w:tcPr>
          <w:p w14:paraId="5F1A3A8F" w14:textId="77777777" w:rsidR="006534F1" w:rsidRDefault="006534F1" w:rsidP="00C65628">
            <w:r>
              <w:t>Dimension</w:t>
            </w:r>
          </w:p>
        </w:tc>
        <w:tc>
          <w:tcPr>
            <w:tcW w:w="0" w:type="auto"/>
          </w:tcPr>
          <w:p w14:paraId="0C456122" w14:textId="77777777" w:rsidR="006534F1" w:rsidRDefault="006534F1" w:rsidP="00C65628">
            <w:r>
              <w:t xml:space="preserve">depuis la devanture de l'hôtel on peut apercevoir un accueil qui fait la moitié de la taille du </w:t>
            </w:r>
            <w:proofErr w:type="spellStart"/>
            <w:r>
              <w:t>rez</w:t>
            </w:r>
            <w:proofErr w:type="spellEnd"/>
            <w:r>
              <w:t>-chaussée</w:t>
            </w:r>
          </w:p>
        </w:tc>
        <w:tc>
          <w:tcPr>
            <w:tcW w:w="0" w:type="auto"/>
          </w:tcPr>
          <w:p w14:paraId="5CAC1F61" w14:textId="77777777" w:rsidR="006534F1" w:rsidRDefault="006534F1" w:rsidP="00C65628">
            <w:r>
              <w:t>OK</w:t>
            </w:r>
          </w:p>
          <w:p w14:paraId="523CB7C2" w14:textId="77777777" w:rsidR="006534F1" w:rsidRDefault="006534F1" w:rsidP="00C65628">
            <w:r>
              <w:t xml:space="preserve">26 </w:t>
            </w:r>
            <w:proofErr w:type="spellStart"/>
            <w:r>
              <w:t>Feb</w:t>
            </w:r>
            <w:proofErr w:type="spellEnd"/>
          </w:p>
        </w:tc>
      </w:tr>
      <w:tr w:rsidR="006534F1" w14:paraId="2D80F4EE" w14:textId="77777777" w:rsidTr="00C65628">
        <w:tc>
          <w:tcPr>
            <w:tcW w:w="0" w:type="auto"/>
          </w:tcPr>
          <w:p w14:paraId="23E554C7" w14:textId="77777777" w:rsidR="006534F1" w:rsidRDefault="006534F1" w:rsidP="00C65628">
            <w:r>
              <w:t>Porte d'entrée</w:t>
            </w:r>
          </w:p>
        </w:tc>
        <w:tc>
          <w:tcPr>
            <w:tcW w:w="0" w:type="auto"/>
          </w:tcPr>
          <w:p w14:paraId="2FF209EB" w14:textId="77777777" w:rsidR="006534F1" w:rsidRDefault="006534F1" w:rsidP="00C65628">
            <w:r>
              <w:t>Depuis la devanture de l' hôtel on peut apercevoir deux entrées doubles de 3m d'écart depuis le milieu du mur</w:t>
            </w:r>
          </w:p>
        </w:tc>
        <w:tc>
          <w:tcPr>
            <w:tcW w:w="0" w:type="auto"/>
          </w:tcPr>
          <w:p w14:paraId="73735BFA" w14:textId="77777777" w:rsidR="006534F1" w:rsidRDefault="006534F1" w:rsidP="00C65628">
            <w:r>
              <w:t>OK</w:t>
            </w:r>
          </w:p>
          <w:p w14:paraId="2B9C7D55" w14:textId="77777777" w:rsidR="006534F1" w:rsidRDefault="006534F1" w:rsidP="00C65628">
            <w:r>
              <w:t xml:space="preserve">26 </w:t>
            </w:r>
            <w:proofErr w:type="spellStart"/>
            <w:r>
              <w:t>Feb</w:t>
            </w:r>
            <w:proofErr w:type="spellEnd"/>
          </w:p>
        </w:tc>
      </w:tr>
    </w:tbl>
    <w:p w14:paraId="47411A23" w14:textId="77777777" w:rsidR="006534F1" w:rsidRDefault="006534F1" w:rsidP="006534F1">
      <w:pPr>
        <w:pStyle w:val="Titre4"/>
      </w:pPr>
      <w:r>
        <w:t>Chambre d'hôtel 101</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0"/>
        <w:gridCol w:w="7280"/>
        <w:gridCol w:w="500"/>
      </w:tblGrid>
      <w:tr w:rsidR="006534F1" w14:paraId="2C1D6AF9" w14:textId="77777777" w:rsidTr="00C65628">
        <w:tc>
          <w:tcPr>
            <w:tcW w:w="0" w:type="auto"/>
          </w:tcPr>
          <w:p w14:paraId="27949C17" w14:textId="77777777" w:rsidR="006534F1" w:rsidRDefault="006534F1" w:rsidP="00C65628">
            <w:r>
              <w:t>Size</w:t>
            </w:r>
          </w:p>
        </w:tc>
        <w:tc>
          <w:tcPr>
            <w:tcW w:w="0" w:type="auto"/>
          </w:tcPr>
          <w:p w14:paraId="0B34DD00" w14:textId="77777777" w:rsidR="006534F1" w:rsidRDefault="006534F1" w:rsidP="00C65628">
            <w:r>
              <w:t>Depuis le couloir quand j'ouvre la porte je vois une pièce de 6 mètres par 6,3 mètres</w:t>
            </w:r>
          </w:p>
        </w:tc>
        <w:tc>
          <w:tcPr>
            <w:tcW w:w="0" w:type="auto"/>
          </w:tcPr>
          <w:p w14:paraId="060EF6C9" w14:textId="77777777" w:rsidR="006534F1" w:rsidRDefault="006534F1" w:rsidP="00C65628">
            <w:r>
              <w:t>OK</w:t>
            </w:r>
          </w:p>
          <w:p w14:paraId="071E2FD3" w14:textId="77777777" w:rsidR="006534F1" w:rsidRDefault="006534F1" w:rsidP="00C65628">
            <w:r>
              <w:t xml:space="preserve">26 </w:t>
            </w:r>
            <w:proofErr w:type="spellStart"/>
            <w:r>
              <w:t>Feb</w:t>
            </w:r>
            <w:proofErr w:type="spellEnd"/>
          </w:p>
        </w:tc>
      </w:tr>
      <w:tr w:rsidR="006534F1" w14:paraId="65B39D25" w14:textId="77777777" w:rsidTr="00C65628">
        <w:tc>
          <w:tcPr>
            <w:tcW w:w="0" w:type="auto"/>
          </w:tcPr>
          <w:p w14:paraId="7F9DAA92" w14:textId="77777777" w:rsidR="006534F1" w:rsidRDefault="006534F1" w:rsidP="00C65628">
            <w:r>
              <w:t>Windows</w:t>
            </w:r>
          </w:p>
        </w:tc>
        <w:tc>
          <w:tcPr>
            <w:tcW w:w="0" w:type="auto"/>
          </w:tcPr>
          <w:p w14:paraId="5EA59441" w14:textId="77777777" w:rsidR="006534F1" w:rsidRDefault="006534F1" w:rsidP="00C65628">
            <w:r>
              <w:t>Depuis la porte quand je regarde en face de moi je vois une fenêtre de 1m x 2m qui se trouve au milieu du mure opposé</w:t>
            </w:r>
          </w:p>
        </w:tc>
        <w:tc>
          <w:tcPr>
            <w:tcW w:w="0" w:type="auto"/>
          </w:tcPr>
          <w:p w14:paraId="11356D23" w14:textId="77777777" w:rsidR="006534F1" w:rsidRDefault="006534F1" w:rsidP="00C65628">
            <w:r>
              <w:t>OK</w:t>
            </w:r>
          </w:p>
          <w:p w14:paraId="49A8A44B" w14:textId="77777777" w:rsidR="006534F1" w:rsidRDefault="006534F1" w:rsidP="00C65628">
            <w:r>
              <w:t xml:space="preserve">26 </w:t>
            </w:r>
            <w:proofErr w:type="spellStart"/>
            <w:r>
              <w:t>Feb</w:t>
            </w:r>
            <w:proofErr w:type="spellEnd"/>
          </w:p>
        </w:tc>
      </w:tr>
      <w:tr w:rsidR="006534F1" w14:paraId="3AFCE3C6" w14:textId="77777777" w:rsidTr="00C65628">
        <w:tc>
          <w:tcPr>
            <w:tcW w:w="0" w:type="auto"/>
          </w:tcPr>
          <w:p w14:paraId="36A094B8" w14:textId="77777777" w:rsidR="006534F1" w:rsidRDefault="006534F1" w:rsidP="00C65628">
            <w:r>
              <w:lastRenderedPageBreak/>
              <w:t>Porte</w:t>
            </w:r>
          </w:p>
        </w:tc>
        <w:tc>
          <w:tcPr>
            <w:tcW w:w="0" w:type="auto"/>
          </w:tcPr>
          <w:p w14:paraId="49762F7C" w14:textId="77777777" w:rsidR="006534F1" w:rsidRDefault="006534F1" w:rsidP="00C65628">
            <w:r>
              <w:t>Depuis le centre de la pièce  quand je regarde la porte elle se trouve à égale distance entre la salle de bain et l'armoire</w:t>
            </w:r>
          </w:p>
        </w:tc>
        <w:tc>
          <w:tcPr>
            <w:tcW w:w="0" w:type="auto"/>
          </w:tcPr>
          <w:p w14:paraId="56087D50" w14:textId="77777777" w:rsidR="006534F1" w:rsidRDefault="006534F1" w:rsidP="00C65628">
            <w:r>
              <w:t>OK</w:t>
            </w:r>
          </w:p>
          <w:p w14:paraId="1EBC5B07" w14:textId="77777777" w:rsidR="006534F1" w:rsidRDefault="006534F1" w:rsidP="00C65628">
            <w:r>
              <w:t>4 Mar</w:t>
            </w:r>
          </w:p>
        </w:tc>
      </w:tr>
      <w:tr w:rsidR="006534F1" w14:paraId="727BADB7" w14:textId="77777777" w:rsidTr="00C65628">
        <w:tc>
          <w:tcPr>
            <w:tcW w:w="0" w:type="auto"/>
          </w:tcPr>
          <w:p w14:paraId="12BB00AB" w14:textId="77777777" w:rsidR="006534F1" w:rsidRDefault="006534F1" w:rsidP="00C65628">
            <w:r>
              <w:t>Lit</w:t>
            </w:r>
          </w:p>
        </w:tc>
        <w:tc>
          <w:tcPr>
            <w:tcW w:w="0" w:type="auto"/>
          </w:tcPr>
          <w:p w14:paraId="2B155C84" w14:textId="77777777" w:rsidR="006534F1" w:rsidRDefault="006534F1" w:rsidP="00C65628">
            <w:r>
              <w:t xml:space="preserve">Depuis le centre de la pièce, quand je regarde depuis le mur de droite en fonction de la porte je vois un lit </w:t>
            </w:r>
            <w:proofErr w:type="spellStart"/>
            <w:r>
              <w:t>a</w:t>
            </w:r>
            <w:proofErr w:type="spellEnd"/>
            <w:r>
              <w:t xml:space="preserve"> égale distance entre le mur de la porte et le mur de la salle de bain.</w:t>
            </w:r>
          </w:p>
        </w:tc>
        <w:tc>
          <w:tcPr>
            <w:tcW w:w="0" w:type="auto"/>
          </w:tcPr>
          <w:p w14:paraId="6D8AF6DD" w14:textId="77777777" w:rsidR="006534F1" w:rsidRDefault="006534F1" w:rsidP="00C65628">
            <w:r>
              <w:t>OK</w:t>
            </w:r>
          </w:p>
          <w:p w14:paraId="072D5DFF" w14:textId="77777777" w:rsidR="006534F1" w:rsidRDefault="006534F1" w:rsidP="00C65628">
            <w:r>
              <w:t xml:space="preserve">26 </w:t>
            </w:r>
            <w:proofErr w:type="spellStart"/>
            <w:r>
              <w:t>Feb</w:t>
            </w:r>
            <w:proofErr w:type="spellEnd"/>
          </w:p>
        </w:tc>
      </w:tr>
      <w:tr w:rsidR="006534F1" w14:paraId="75F5E1FE" w14:textId="77777777" w:rsidTr="00C65628">
        <w:tc>
          <w:tcPr>
            <w:tcW w:w="0" w:type="auto"/>
          </w:tcPr>
          <w:p w14:paraId="0DC43A86" w14:textId="77777777" w:rsidR="006534F1" w:rsidRDefault="006534F1" w:rsidP="00C65628">
            <w:r>
              <w:t>Salle de bain</w:t>
            </w:r>
          </w:p>
        </w:tc>
        <w:tc>
          <w:tcPr>
            <w:tcW w:w="0" w:type="auto"/>
          </w:tcPr>
          <w:p w14:paraId="3C05CFAB" w14:textId="77777777" w:rsidR="006534F1" w:rsidRDefault="006534F1" w:rsidP="00C65628">
            <w:r>
              <w:t>Depuis la porte, quand je regarde à gauche je vois une pièce de 2,5m sur 2,5m</w:t>
            </w:r>
          </w:p>
        </w:tc>
        <w:tc>
          <w:tcPr>
            <w:tcW w:w="0" w:type="auto"/>
          </w:tcPr>
          <w:p w14:paraId="45FC944F" w14:textId="77777777" w:rsidR="006534F1" w:rsidRDefault="006534F1" w:rsidP="00C65628">
            <w:r>
              <w:t>OK</w:t>
            </w:r>
          </w:p>
          <w:p w14:paraId="05D27597" w14:textId="77777777" w:rsidR="006534F1" w:rsidRDefault="006534F1" w:rsidP="00C65628">
            <w:r>
              <w:t>4 Mar</w:t>
            </w:r>
          </w:p>
        </w:tc>
      </w:tr>
      <w:tr w:rsidR="006534F1" w14:paraId="6C77C5FA" w14:textId="77777777" w:rsidTr="00C65628">
        <w:tc>
          <w:tcPr>
            <w:tcW w:w="0" w:type="auto"/>
          </w:tcPr>
          <w:p w14:paraId="74EBB9B1" w14:textId="77777777" w:rsidR="006534F1" w:rsidRDefault="006534F1" w:rsidP="00C65628">
            <w:r>
              <w:t>Porte secondaire</w:t>
            </w:r>
          </w:p>
        </w:tc>
        <w:tc>
          <w:tcPr>
            <w:tcW w:w="0" w:type="auto"/>
          </w:tcPr>
          <w:p w14:paraId="123FB536" w14:textId="77777777" w:rsidR="006534F1" w:rsidRDefault="006534F1" w:rsidP="00C65628">
            <w:r>
              <w:t>Depuis la porte  quand je regarde la salle de bain  se trouve une porte à 30 cm à gauche du mur de la porte d'entrée</w:t>
            </w:r>
          </w:p>
        </w:tc>
        <w:tc>
          <w:tcPr>
            <w:tcW w:w="0" w:type="auto"/>
          </w:tcPr>
          <w:p w14:paraId="3117A07A" w14:textId="77777777" w:rsidR="006534F1" w:rsidRDefault="006534F1" w:rsidP="00C65628">
            <w:r>
              <w:t>OK</w:t>
            </w:r>
          </w:p>
          <w:p w14:paraId="72742336" w14:textId="77777777" w:rsidR="006534F1" w:rsidRDefault="006534F1" w:rsidP="00C65628">
            <w:r>
              <w:t>4 Mar</w:t>
            </w:r>
          </w:p>
        </w:tc>
      </w:tr>
      <w:tr w:rsidR="006534F1" w14:paraId="53AEF608" w14:textId="77777777" w:rsidTr="00C65628">
        <w:tc>
          <w:tcPr>
            <w:tcW w:w="0" w:type="auto"/>
          </w:tcPr>
          <w:p w14:paraId="49F2EF4C" w14:textId="77777777" w:rsidR="006534F1" w:rsidRDefault="006534F1" w:rsidP="00C65628">
            <w:r>
              <w:t>Contenu salle de bain</w:t>
            </w:r>
          </w:p>
        </w:tc>
        <w:tc>
          <w:tcPr>
            <w:tcW w:w="0" w:type="auto"/>
          </w:tcPr>
          <w:p w14:paraId="07D30A9C" w14:textId="77777777" w:rsidR="006534F1" w:rsidRDefault="006534F1" w:rsidP="00C65628">
            <w:r>
              <w:t>Depuis la porte de la salle de bain, quand je regarde au fond dans le coin à gauche  se trouve une toilette.</w:t>
            </w:r>
          </w:p>
        </w:tc>
        <w:tc>
          <w:tcPr>
            <w:tcW w:w="0" w:type="auto"/>
          </w:tcPr>
          <w:p w14:paraId="464AA789" w14:textId="77777777" w:rsidR="006534F1" w:rsidRDefault="006534F1" w:rsidP="00C65628">
            <w:r>
              <w:t>OK</w:t>
            </w:r>
          </w:p>
          <w:p w14:paraId="390A1AB2" w14:textId="77777777" w:rsidR="006534F1" w:rsidRDefault="006534F1" w:rsidP="00C65628">
            <w:r>
              <w:t>4 Mar</w:t>
            </w:r>
          </w:p>
        </w:tc>
      </w:tr>
      <w:tr w:rsidR="006534F1" w14:paraId="28590064" w14:textId="77777777" w:rsidTr="00C65628">
        <w:tc>
          <w:tcPr>
            <w:tcW w:w="0" w:type="auto"/>
          </w:tcPr>
          <w:p w14:paraId="7A2162CD" w14:textId="77777777" w:rsidR="006534F1" w:rsidRDefault="006534F1" w:rsidP="00C65628">
            <w:r>
              <w:t>Contenu salle de bain - 2</w:t>
            </w:r>
          </w:p>
        </w:tc>
        <w:tc>
          <w:tcPr>
            <w:tcW w:w="0" w:type="auto"/>
          </w:tcPr>
          <w:p w14:paraId="6DD840C4" w14:textId="77777777" w:rsidR="006534F1" w:rsidRDefault="006534F1" w:rsidP="00C65628">
            <w:r>
              <w:t>Depuis la porte de la salle de bain  quand je regarde au fond dans le coin à droite  je vois une baignoire et un lavabo à sa droite</w:t>
            </w:r>
          </w:p>
        </w:tc>
        <w:tc>
          <w:tcPr>
            <w:tcW w:w="0" w:type="auto"/>
          </w:tcPr>
          <w:p w14:paraId="1C39876E" w14:textId="77777777" w:rsidR="006534F1" w:rsidRDefault="006534F1" w:rsidP="00C65628">
            <w:r>
              <w:t>OK</w:t>
            </w:r>
          </w:p>
          <w:p w14:paraId="660D53E9" w14:textId="77777777" w:rsidR="006534F1" w:rsidRDefault="006534F1" w:rsidP="00C65628">
            <w:r>
              <w:t>4 Mar</w:t>
            </w:r>
          </w:p>
        </w:tc>
      </w:tr>
      <w:tr w:rsidR="006534F1" w14:paraId="765AD191" w14:textId="77777777" w:rsidTr="00C65628">
        <w:tc>
          <w:tcPr>
            <w:tcW w:w="0" w:type="auto"/>
          </w:tcPr>
          <w:p w14:paraId="7970C1A2" w14:textId="77777777" w:rsidR="006534F1" w:rsidRDefault="006534F1" w:rsidP="00C65628">
            <w:r>
              <w:t>Table de chevet</w:t>
            </w:r>
          </w:p>
        </w:tc>
        <w:tc>
          <w:tcPr>
            <w:tcW w:w="0" w:type="auto"/>
          </w:tcPr>
          <w:p w14:paraId="75C164BA" w14:textId="77777777" w:rsidR="006534F1" w:rsidRDefault="006534F1" w:rsidP="00C65628">
            <w:r>
              <w:t>Depuis le lit, quand je regarde sur la droite et/ou la gauche  je vois 2 petites tables de chevet</w:t>
            </w:r>
          </w:p>
        </w:tc>
        <w:tc>
          <w:tcPr>
            <w:tcW w:w="0" w:type="auto"/>
          </w:tcPr>
          <w:p w14:paraId="17421D99" w14:textId="77777777" w:rsidR="006534F1" w:rsidRDefault="006534F1" w:rsidP="00C65628">
            <w:r>
              <w:t>OK</w:t>
            </w:r>
          </w:p>
          <w:p w14:paraId="5E762AF5" w14:textId="77777777" w:rsidR="006534F1" w:rsidRDefault="006534F1" w:rsidP="00C65628">
            <w:r>
              <w:t>4 Mar</w:t>
            </w:r>
          </w:p>
        </w:tc>
      </w:tr>
      <w:tr w:rsidR="006534F1" w14:paraId="7D99A5C3" w14:textId="77777777" w:rsidTr="00C65628">
        <w:tc>
          <w:tcPr>
            <w:tcW w:w="0" w:type="auto"/>
          </w:tcPr>
          <w:p w14:paraId="15269C58" w14:textId="77777777" w:rsidR="006534F1" w:rsidRDefault="006534F1" w:rsidP="00C65628">
            <w:r>
              <w:t>Table</w:t>
            </w:r>
          </w:p>
        </w:tc>
        <w:tc>
          <w:tcPr>
            <w:tcW w:w="0" w:type="auto"/>
          </w:tcPr>
          <w:p w14:paraId="05488868" w14:textId="77777777" w:rsidR="006534F1" w:rsidRDefault="006534F1" w:rsidP="00C65628">
            <w:r>
              <w:t>Depuis le lit, quand je regarde à gauche du meuble TV, je vois une table ronde de 30cm de rayon</w:t>
            </w:r>
          </w:p>
        </w:tc>
        <w:tc>
          <w:tcPr>
            <w:tcW w:w="0" w:type="auto"/>
          </w:tcPr>
          <w:p w14:paraId="4AA5A63E" w14:textId="77777777" w:rsidR="006534F1" w:rsidRDefault="006534F1" w:rsidP="00C65628">
            <w:r>
              <w:t>OK</w:t>
            </w:r>
          </w:p>
          <w:p w14:paraId="4FE775A9" w14:textId="77777777" w:rsidR="006534F1" w:rsidRDefault="006534F1" w:rsidP="00C65628">
            <w:r>
              <w:t>4 Mar</w:t>
            </w:r>
          </w:p>
        </w:tc>
      </w:tr>
      <w:tr w:rsidR="006534F1" w14:paraId="37871A54" w14:textId="77777777" w:rsidTr="00C65628">
        <w:tc>
          <w:tcPr>
            <w:tcW w:w="0" w:type="auto"/>
          </w:tcPr>
          <w:p w14:paraId="0A793416" w14:textId="77777777" w:rsidR="006534F1" w:rsidRDefault="006534F1" w:rsidP="00C65628">
            <w:r>
              <w:t>Dressing</w:t>
            </w:r>
          </w:p>
        </w:tc>
        <w:tc>
          <w:tcPr>
            <w:tcW w:w="0" w:type="auto"/>
          </w:tcPr>
          <w:p w14:paraId="66CFE869" w14:textId="77777777" w:rsidR="006534F1" w:rsidRDefault="006534F1" w:rsidP="00C65628">
            <w:r>
              <w:t>Depuis la porte d'entrée, quand je regarde sur la droite, je vois une grande armoire de rangement de 2m par 2m</w:t>
            </w:r>
          </w:p>
        </w:tc>
        <w:tc>
          <w:tcPr>
            <w:tcW w:w="0" w:type="auto"/>
          </w:tcPr>
          <w:p w14:paraId="5113FBBB" w14:textId="77777777" w:rsidR="006534F1" w:rsidRDefault="006534F1" w:rsidP="00C65628">
            <w:r>
              <w:t>OK</w:t>
            </w:r>
          </w:p>
          <w:p w14:paraId="06AD0AE1" w14:textId="77777777" w:rsidR="006534F1" w:rsidRDefault="006534F1" w:rsidP="00C65628">
            <w:r>
              <w:t>4 Mar</w:t>
            </w:r>
          </w:p>
        </w:tc>
      </w:tr>
      <w:tr w:rsidR="006534F1" w14:paraId="6364316B" w14:textId="77777777" w:rsidTr="00C65628">
        <w:tc>
          <w:tcPr>
            <w:tcW w:w="0" w:type="auto"/>
          </w:tcPr>
          <w:p w14:paraId="5509D205" w14:textId="77777777" w:rsidR="006534F1" w:rsidRDefault="006534F1" w:rsidP="00C65628">
            <w:r>
              <w:t>Table TV</w:t>
            </w:r>
          </w:p>
        </w:tc>
        <w:tc>
          <w:tcPr>
            <w:tcW w:w="0" w:type="auto"/>
          </w:tcPr>
          <w:p w14:paraId="74CAEAEC" w14:textId="77777777" w:rsidR="006534F1" w:rsidRDefault="006534F1" w:rsidP="00C65628">
            <w:r>
              <w:t>Depuis le lit quand je regarde en face je vois un meuble de 1,5m sur 0,5m qui supporte la télé</w:t>
            </w:r>
          </w:p>
        </w:tc>
        <w:tc>
          <w:tcPr>
            <w:tcW w:w="0" w:type="auto"/>
          </w:tcPr>
          <w:p w14:paraId="27A34929" w14:textId="77777777" w:rsidR="006534F1" w:rsidRDefault="006534F1" w:rsidP="00C65628">
            <w:r>
              <w:t>OK</w:t>
            </w:r>
          </w:p>
          <w:p w14:paraId="3E3A7340" w14:textId="77777777" w:rsidR="006534F1" w:rsidRDefault="006534F1" w:rsidP="00C65628">
            <w:r>
              <w:t>4 Mar</w:t>
            </w:r>
          </w:p>
        </w:tc>
      </w:tr>
      <w:tr w:rsidR="006534F1" w14:paraId="456983A0" w14:textId="77777777" w:rsidTr="00C65628">
        <w:tc>
          <w:tcPr>
            <w:tcW w:w="0" w:type="auto"/>
          </w:tcPr>
          <w:p w14:paraId="15C8C78A" w14:textId="77777777" w:rsidR="006534F1" w:rsidRDefault="006534F1" w:rsidP="00C65628">
            <w:r>
              <w:t>emplacement</w:t>
            </w:r>
          </w:p>
        </w:tc>
        <w:tc>
          <w:tcPr>
            <w:tcW w:w="0" w:type="auto"/>
          </w:tcPr>
          <w:p w14:paraId="529BC1AA" w14:textId="77777777" w:rsidR="006534F1" w:rsidRDefault="006534F1" w:rsidP="00C65628">
            <w:r>
              <w:t>depuis le premier étage, je peux accéder à ma chambre__</w:t>
            </w:r>
          </w:p>
        </w:tc>
        <w:tc>
          <w:tcPr>
            <w:tcW w:w="0" w:type="auto"/>
          </w:tcPr>
          <w:p w14:paraId="3C616A01" w14:textId="77777777" w:rsidR="006534F1" w:rsidRDefault="006534F1" w:rsidP="00C65628">
            <w:r>
              <w:t>OK</w:t>
            </w:r>
          </w:p>
          <w:p w14:paraId="002C7AA4" w14:textId="77777777" w:rsidR="006534F1" w:rsidRDefault="006534F1" w:rsidP="00C65628">
            <w:r>
              <w:t>4 Mar</w:t>
            </w:r>
          </w:p>
        </w:tc>
      </w:tr>
    </w:tbl>
    <w:p w14:paraId="7BEB64BE" w14:textId="77777777" w:rsidR="006534F1" w:rsidRDefault="006534F1" w:rsidP="006534F1">
      <w:pPr>
        <w:pStyle w:val="Titre3"/>
      </w:pPr>
      <w:bookmarkStart w:id="54" w:name="_Toc161335579"/>
      <w:r>
        <w:t>Sprint 5</w:t>
      </w:r>
      <w:bookmarkEnd w:id="54"/>
    </w:p>
    <w:p w14:paraId="1084D087" w14:textId="77777777" w:rsidR="006534F1" w:rsidRDefault="006534F1" w:rsidP="006534F1">
      <w:pPr>
        <w:pStyle w:val="Titre4"/>
      </w:pPr>
      <w:r>
        <w:t>Vestiaire de la 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37"/>
        <w:gridCol w:w="7203"/>
        <w:gridCol w:w="620"/>
      </w:tblGrid>
      <w:tr w:rsidR="006534F1" w14:paraId="5EA4E2F3" w14:textId="77777777" w:rsidTr="00C65628">
        <w:tc>
          <w:tcPr>
            <w:tcW w:w="0" w:type="auto"/>
          </w:tcPr>
          <w:p w14:paraId="52407620" w14:textId="77777777" w:rsidR="006534F1" w:rsidRDefault="006534F1" w:rsidP="00C65628">
            <w:r>
              <w:t>Couloir</w:t>
            </w:r>
          </w:p>
        </w:tc>
        <w:tc>
          <w:tcPr>
            <w:tcW w:w="0" w:type="auto"/>
          </w:tcPr>
          <w:p w14:paraId="0E00947A" w14:textId="77777777" w:rsidR="006534F1" w:rsidRDefault="006534F1" w:rsidP="00C65628">
            <w:r>
              <w:t>Depuis l'escalier, quand je regarde à droite, je vois un couloir</w:t>
            </w:r>
          </w:p>
        </w:tc>
        <w:tc>
          <w:tcPr>
            <w:tcW w:w="0" w:type="auto"/>
          </w:tcPr>
          <w:p w14:paraId="474CC08C" w14:textId="77777777" w:rsidR="006534F1" w:rsidRDefault="006534F1" w:rsidP="00C65628">
            <w:r>
              <w:t>OK</w:t>
            </w:r>
          </w:p>
          <w:p w14:paraId="6683857C" w14:textId="77777777" w:rsidR="006534F1" w:rsidRDefault="006534F1" w:rsidP="00C65628">
            <w:r>
              <w:t>12 Mar</w:t>
            </w:r>
          </w:p>
        </w:tc>
      </w:tr>
      <w:tr w:rsidR="006534F1" w14:paraId="5151E822" w14:textId="77777777" w:rsidTr="00C65628">
        <w:tc>
          <w:tcPr>
            <w:tcW w:w="0" w:type="auto"/>
          </w:tcPr>
          <w:p w14:paraId="76A37C9C" w14:textId="77777777" w:rsidR="006534F1" w:rsidRDefault="006534F1" w:rsidP="00C65628">
            <w:r>
              <w:t>Banc</w:t>
            </w:r>
          </w:p>
        </w:tc>
        <w:tc>
          <w:tcPr>
            <w:tcW w:w="0" w:type="auto"/>
          </w:tcPr>
          <w:p w14:paraId="78F061EE" w14:textId="77777777" w:rsidR="006534F1" w:rsidRDefault="006534F1" w:rsidP="00C65628">
            <w:r>
              <w:t>Depuis l'escalier, quand je regarde à gauche  je vois des bancs</w:t>
            </w:r>
          </w:p>
        </w:tc>
        <w:tc>
          <w:tcPr>
            <w:tcW w:w="0" w:type="auto"/>
          </w:tcPr>
          <w:p w14:paraId="38E9F201" w14:textId="77777777" w:rsidR="006534F1" w:rsidRDefault="006534F1" w:rsidP="00C65628">
            <w:r>
              <w:t>OK</w:t>
            </w:r>
          </w:p>
          <w:p w14:paraId="01F5E4A9" w14:textId="77777777" w:rsidR="006534F1" w:rsidRDefault="006534F1" w:rsidP="00C65628">
            <w:r>
              <w:t>12 Mar</w:t>
            </w:r>
          </w:p>
        </w:tc>
      </w:tr>
      <w:tr w:rsidR="006534F1" w14:paraId="28A9CA25" w14:textId="77777777" w:rsidTr="00C65628">
        <w:tc>
          <w:tcPr>
            <w:tcW w:w="0" w:type="auto"/>
          </w:tcPr>
          <w:p w14:paraId="4E4337CB" w14:textId="77777777" w:rsidR="006534F1" w:rsidRDefault="006534F1" w:rsidP="00C65628">
            <w:r>
              <w:t>Lavabo</w:t>
            </w:r>
          </w:p>
        </w:tc>
        <w:tc>
          <w:tcPr>
            <w:tcW w:w="0" w:type="auto"/>
          </w:tcPr>
          <w:p w14:paraId="03C0569E" w14:textId="77777777" w:rsidR="006534F1" w:rsidRDefault="006534F1" w:rsidP="00C65628">
            <w:r>
              <w:t xml:space="preserve">Depuis le vestiaire, quand je regarde </w:t>
            </w:r>
            <w:proofErr w:type="spellStart"/>
            <w:r>
              <w:t>a</w:t>
            </w:r>
            <w:proofErr w:type="spellEnd"/>
            <w:r>
              <w:t xml:space="preserve"> gauche et </w:t>
            </w:r>
            <w:proofErr w:type="spellStart"/>
            <w:r>
              <w:t>a</w:t>
            </w:r>
            <w:proofErr w:type="spellEnd"/>
            <w:r>
              <w:t xml:space="preserve"> droite du puis, je vois des lavabos</w:t>
            </w:r>
          </w:p>
        </w:tc>
        <w:tc>
          <w:tcPr>
            <w:tcW w:w="0" w:type="auto"/>
          </w:tcPr>
          <w:p w14:paraId="04C7A625" w14:textId="77777777" w:rsidR="006534F1" w:rsidRDefault="006534F1" w:rsidP="00C65628">
            <w:r>
              <w:t>OK</w:t>
            </w:r>
          </w:p>
          <w:p w14:paraId="7A3D9C80" w14:textId="77777777" w:rsidR="006534F1" w:rsidRDefault="006534F1" w:rsidP="00C65628">
            <w:r>
              <w:t>12 Mar</w:t>
            </w:r>
          </w:p>
        </w:tc>
      </w:tr>
      <w:tr w:rsidR="006534F1" w14:paraId="26898A10" w14:textId="77777777" w:rsidTr="00C65628">
        <w:tc>
          <w:tcPr>
            <w:tcW w:w="0" w:type="auto"/>
          </w:tcPr>
          <w:p w14:paraId="14BCB9CC" w14:textId="77777777" w:rsidR="006534F1" w:rsidRDefault="006534F1" w:rsidP="00C65628">
            <w:r>
              <w:t>Vestiaire</w:t>
            </w:r>
          </w:p>
        </w:tc>
        <w:tc>
          <w:tcPr>
            <w:tcW w:w="0" w:type="auto"/>
          </w:tcPr>
          <w:p w14:paraId="27307E1C" w14:textId="77777777" w:rsidR="006534F1" w:rsidRDefault="006534F1" w:rsidP="00C65628">
            <w:r>
              <w:t>Depuis le vestiaires, quand je regarde en face du puits, je vois des cabines de 1,5m sur 1,5m</w:t>
            </w:r>
          </w:p>
        </w:tc>
        <w:tc>
          <w:tcPr>
            <w:tcW w:w="0" w:type="auto"/>
          </w:tcPr>
          <w:p w14:paraId="0A62B817" w14:textId="77777777" w:rsidR="006534F1" w:rsidRDefault="006534F1" w:rsidP="00C65628">
            <w:r>
              <w:t>OK</w:t>
            </w:r>
          </w:p>
          <w:p w14:paraId="083CFB83" w14:textId="77777777" w:rsidR="006534F1" w:rsidRDefault="006534F1" w:rsidP="00C65628">
            <w:r>
              <w:t>12 Mar</w:t>
            </w:r>
          </w:p>
        </w:tc>
      </w:tr>
      <w:tr w:rsidR="006534F1" w14:paraId="3C2A9D42" w14:textId="77777777" w:rsidTr="00C65628">
        <w:tc>
          <w:tcPr>
            <w:tcW w:w="0" w:type="auto"/>
          </w:tcPr>
          <w:p w14:paraId="05824781" w14:textId="77777777" w:rsidR="006534F1" w:rsidRDefault="006534F1" w:rsidP="00C65628">
            <w:r>
              <w:t>Sol</w:t>
            </w:r>
          </w:p>
        </w:tc>
        <w:tc>
          <w:tcPr>
            <w:tcW w:w="0" w:type="auto"/>
          </w:tcPr>
          <w:p w14:paraId="71FDE279" w14:textId="77777777" w:rsidR="006534F1" w:rsidRDefault="006534F1" w:rsidP="00C65628">
            <w:r>
              <w:t>Depuis le vestiaire, quand je regarde le sol, je vois un sol anti dérapant,</w:t>
            </w:r>
          </w:p>
        </w:tc>
        <w:tc>
          <w:tcPr>
            <w:tcW w:w="0" w:type="auto"/>
          </w:tcPr>
          <w:p w14:paraId="33E62828" w14:textId="77777777" w:rsidR="006534F1" w:rsidRDefault="006534F1" w:rsidP="00C65628">
            <w:r>
              <w:t>OK</w:t>
            </w:r>
          </w:p>
          <w:p w14:paraId="1F9F4519" w14:textId="77777777" w:rsidR="006534F1" w:rsidRDefault="006534F1" w:rsidP="00C65628">
            <w:r>
              <w:t>12 Mar</w:t>
            </w:r>
          </w:p>
        </w:tc>
      </w:tr>
      <w:tr w:rsidR="006534F1" w14:paraId="048A694E" w14:textId="77777777" w:rsidTr="00C65628">
        <w:tc>
          <w:tcPr>
            <w:tcW w:w="0" w:type="auto"/>
          </w:tcPr>
          <w:p w14:paraId="49DFCA43" w14:textId="6F7F109B" w:rsidR="006534F1" w:rsidRDefault="00AC5A9E" w:rsidP="00C65628">
            <w:r>
              <w:t>emplacement</w:t>
            </w:r>
          </w:p>
        </w:tc>
        <w:tc>
          <w:tcPr>
            <w:tcW w:w="0" w:type="auto"/>
          </w:tcPr>
          <w:p w14:paraId="295F4BA6" w14:textId="77777777" w:rsidR="006534F1" w:rsidRDefault="006534F1" w:rsidP="00C65628">
            <w:r>
              <w:t>le vestiaire se trouve au troisième étage</w:t>
            </w:r>
          </w:p>
        </w:tc>
        <w:tc>
          <w:tcPr>
            <w:tcW w:w="0" w:type="auto"/>
          </w:tcPr>
          <w:p w14:paraId="47E5FAF1" w14:textId="77777777" w:rsidR="006534F1" w:rsidRDefault="006534F1" w:rsidP="00C65628">
            <w:r>
              <w:t>OK</w:t>
            </w:r>
          </w:p>
          <w:p w14:paraId="5CD8CF02" w14:textId="77777777" w:rsidR="006534F1" w:rsidRDefault="006534F1" w:rsidP="00C65628">
            <w:r>
              <w:t>12 Mar</w:t>
            </w:r>
          </w:p>
        </w:tc>
      </w:tr>
      <w:tr w:rsidR="006534F1" w14:paraId="40A83E99" w14:textId="77777777" w:rsidTr="00C65628">
        <w:tc>
          <w:tcPr>
            <w:tcW w:w="0" w:type="auto"/>
          </w:tcPr>
          <w:p w14:paraId="4CF68630" w14:textId="77777777" w:rsidR="006534F1" w:rsidRDefault="006534F1" w:rsidP="00C65628">
            <w:r>
              <w:lastRenderedPageBreak/>
              <w:t>tabouret</w:t>
            </w:r>
          </w:p>
        </w:tc>
        <w:tc>
          <w:tcPr>
            <w:tcW w:w="0" w:type="auto"/>
          </w:tcPr>
          <w:p w14:paraId="2886C9C3" w14:textId="77777777" w:rsidR="006534F1" w:rsidRDefault="006534F1" w:rsidP="00C65628">
            <w:r>
              <w:t xml:space="preserve">dans une cabine  quand je regarde en face de la porte </w:t>
            </w:r>
            <w:proofErr w:type="spellStart"/>
            <w:r>
              <w:t>a</w:t>
            </w:r>
            <w:proofErr w:type="spellEnd"/>
            <w:r>
              <w:t xml:space="preserve"> droite je vois un tabouret</w:t>
            </w:r>
          </w:p>
        </w:tc>
        <w:tc>
          <w:tcPr>
            <w:tcW w:w="0" w:type="auto"/>
          </w:tcPr>
          <w:p w14:paraId="55F70E03" w14:textId="77777777" w:rsidR="006534F1" w:rsidRDefault="006534F1" w:rsidP="00C65628">
            <w:r>
              <w:t>OK</w:t>
            </w:r>
          </w:p>
          <w:p w14:paraId="01E17092" w14:textId="77777777" w:rsidR="006534F1" w:rsidRDefault="006534F1" w:rsidP="00C65628">
            <w:r>
              <w:t>12 Mar</w:t>
            </w:r>
          </w:p>
        </w:tc>
      </w:tr>
      <w:tr w:rsidR="006534F1" w14:paraId="7E21DBD8" w14:textId="77777777" w:rsidTr="00C65628">
        <w:tc>
          <w:tcPr>
            <w:tcW w:w="0" w:type="auto"/>
          </w:tcPr>
          <w:p w14:paraId="117637D9" w14:textId="77777777" w:rsidR="006534F1" w:rsidRDefault="006534F1" w:rsidP="00C65628">
            <w:r>
              <w:t>Espace</w:t>
            </w:r>
          </w:p>
        </w:tc>
        <w:tc>
          <w:tcPr>
            <w:tcW w:w="0" w:type="auto"/>
          </w:tcPr>
          <w:p w14:paraId="7F493627" w14:textId="77777777" w:rsidR="006534F1" w:rsidRDefault="006534F1" w:rsidP="00C65628">
            <w:r>
              <w:t>Depuis la cabine, quand je regarde en hauteur, je vois un petit espace</w:t>
            </w:r>
          </w:p>
        </w:tc>
        <w:tc>
          <w:tcPr>
            <w:tcW w:w="0" w:type="auto"/>
          </w:tcPr>
          <w:p w14:paraId="36AF6A75" w14:textId="77777777" w:rsidR="006534F1" w:rsidRDefault="006534F1" w:rsidP="00C65628">
            <w:r>
              <w:t>OK</w:t>
            </w:r>
          </w:p>
          <w:p w14:paraId="0293E0C0" w14:textId="77777777" w:rsidR="006534F1" w:rsidRDefault="006534F1" w:rsidP="00C65628">
            <w:r>
              <w:t>12 Mar</w:t>
            </w:r>
          </w:p>
        </w:tc>
      </w:tr>
    </w:tbl>
    <w:p w14:paraId="73FBF337" w14:textId="77777777" w:rsidR="006534F1" w:rsidRDefault="006534F1" w:rsidP="006534F1">
      <w:pPr>
        <w:pStyle w:val="Titre4"/>
      </w:pPr>
      <w:r>
        <w:t>Karting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83"/>
        <w:gridCol w:w="7549"/>
        <w:gridCol w:w="528"/>
      </w:tblGrid>
      <w:tr w:rsidR="006534F1" w14:paraId="5ACCFA8A" w14:textId="77777777" w:rsidTr="00C65628">
        <w:tc>
          <w:tcPr>
            <w:tcW w:w="0" w:type="auto"/>
          </w:tcPr>
          <w:p w14:paraId="23AE7E97" w14:textId="77777777" w:rsidR="006534F1" w:rsidRDefault="006534F1" w:rsidP="00C65628">
            <w:r>
              <w:t>Accueil</w:t>
            </w:r>
          </w:p>
        </w:tc>
        <w:tc>
          <w:tcPr>
            <w:tcW w:w="0" w:type="auto"/>
          </w:tcPr>
          <w:p w14:paraId="783B3933" w14:textId="77777777" w:rsidR="006534F1" w:rsidRDefault="006534F1" w:rsidP="00C65628">
            <w:r>
              <w:t>Depuis le haut de l'escalier  quand je regarde devant je vois un stand</w:t>
            </w:r>
          </w:p>
        </w:tc>
        <w:tc>
          <w:tcPr>
            <w:tcW w:w="0" w:type="auto"/>
          </w:tcPr>
          <w:p w14:paraId="130E4B46" w14:textId="77777777" w:rsidR="006534F1" w:rsidRDefault="006534F1" w:rsidP="00C65628">
            <w:r>
              <w:t>OK</w:t>
            </w:r>
          </w:p>
          <w:p w14:paraId="266A65B8" w14:textId="77777777" w:rsidR="006534F1" w:rsidRDefault="006534F1" w:rsidP="00C65628">
            <w:r>
              <w:t>11 Mar</w:t>
            </w:r>
          </w:p>
        </w:tc>
      </w:tr>
      <w:tr w:rsidR="006534F1" w14:paraId="07A6610D" w14:textId="77777777" w:rsidTr="00C65628">
        <w:tc>
          <w:tcPr>
            <w:tcW w:w="0" w:type="auto"/>
          </w:tcPr>
          <w:p w14:paraId="04B470E7" w14:textId="77777777" w:rsidR="006534F1" w:rsidRDefault="006534F1" w:rsidP="00C65628">
            <w:r>
              <w:t>Sécurité</w:t>
            </w:r>
          </w:p>
        </w:tc>
        <w:tc>
          <w:tcPr>
            <w:tcW w:w="0" w:type="auto"/>
          </w:tcPr>
          <w:p w14:paraId="195C0F8F" w14:textId="77777777" w:rsidR="006534F1" w:rsidRDefault="006534F1" w:rsidP="00C65628">
            <w:r>
              <w:t>Depuis le haut des escaliers lorsque je regarde au tour de ce stand je vois des barrières de sécurité empêchant n'importe qui d'accéder à la piste</w:t>
            </w:r>
          </w:p>
        </w:tc>
        <w:tc>
          <w:tcPr>
            <w:tcW w:w="0" w:type="auto"/>
          </w:tcPr>
          <w:p w14:paraId="7BCD98EB" w14:textId="77777777" w:rsidR="006534F1" w:rsidRDefault="006534F1" w:rsidP="00C65628">
            <w:r>
              <w:t>OK</w:t>
            </w:r>
          </w:p>
          <w:p w14:paraId="19706383" w14:textId="77777777" w:rsidR="006534F1" w:rsidRDefault="006534F1" w:rsidP="00C65628">
            <w:r>
              <w:t>11 Mar</w:t>
            </w:r>
          </w:p>
        </w:tc>
      </w:tr>
      <w:tr w:rsidR="006534F1" w14:paraId="46940A8C" w14:textId="77777777" w:rsidTr="00C65628">
        <w:tc>
          <w:tcPr>
            <w:tcW w:w="0" w:type="auto"/>
          </w:tcPr>
          <w:p w14:paraId="14E5D5A4" w14:textId="77777777" w:rsidR="006534F1" w:rsidRDefault="006534F1" w:rsidP="00C65628">
            <w:r>
              <w:t>Check</w:t>
            </w:r>
          </w:p>
        </w:tc>
        <w:tc>
          <w:tcPr>
            <w:tcW w:w="0" w:type="auto"/>
          </w:tcPr>
          <w:p w14:paraId="5041A49B" w14:textId="77777777" w:rsidR="006534F1" w:rsidRDefault="006534F1" w:rsidP="00C65628">
            <w:r>
              <w:t>depuis le stand quand je regarde à droite  se trouve un portique donnant à un accès d'attente</w:t>
            </w:r>
          </w:p>
        </w:tc>
        <w:tc>
          <w:tcPr>
            <w:tcW w:w="0" w:type="auto"/>
          </w:tcPr>
          <w:p w14:paraId="0154B8B6" w14:textId="77777777" w:rsidR="006534F1" w:rsidRDefault="006534F1" w:rsidP="00C65628">
            <w:r>
              <w:t>OK</w:t>
            </w:r>
          </w:p>
          <w:p w14:paraId="2A3ECEE6" w14:textId="77777777" w:rsidR="006534F1" w:rsidRDefault="006534F1" w:rsidP="00C65628">
            <w:r>
              <w:t>11 Mar</w:t>
            </w:r>
          </w:p>
        </w:tc>
      </w:tr>
      <w:tr w:rsidR="006534F1" w14:paraId="466545C5" w14:textId="77777777" w:rsidTr="00C65628">
        <w:tc>
          <w:tcPr>
            <w:tcW w:w="0" w:type="auto"/>
          </w:tcPr>
          <w:p w14:paraId="38657CA8" w14:textId="77777777" w:rsidR="006534F1" w:rsidRDefault="006534F1" w:rsidP="00C65628">
            <w:r>
              <w:t>couloir</w:t>
            </w:r>
          </w:p>
        </w:tc>
        <w:tc>
          <w:tcPr>
            <w:tcW w:w="0" w:type="auto"/>
          </w:tcPr>
          <w:p w14:paraId="286C0875" w14:textId="77777777" w:rsidR="006534F1" w:rsidRDefault="006534F1" w:rsidP="00C65628">
            <w:r>
              <w:t>Apres le portique quand je regarde devant je vois un couloir parallèle au stand *voir maquette*</w:t>
            </w:r>
          </w:p>
        </w:tc>
        <w:tc>
          <w:tcPr>
            <w:tcW w:w="0" w:type="auto"/>
          </w:tcPr>
          <w:p w14:paraId="538D38A9" w14:textId="77777777" w:rsidR="006534F1" w:rsidRDefault="006534F1" w:rsidP="00C65628">
            <w:r>
              <w:t>OK</w:t>
            </w:r>
          </w:p>
          <w:p w14:paraId="6BC38229" w14:textId="77777777" w:rsidR="006534F1" w:rsidRDefault="006534F1" w:rsidP="00C65628">
            <w:r>
              <w:t>11 Mar</w:t>
            </w:r>
          </w:p>
        </w:tc>
      </w:tr>
      <w:tr w:rsidR="006534F1" w14:paraId="66A5DC24" w14:textId="77777777" w:rsidTr="00C65628">
        <w:tc>
          <w:tcPr>
            <w:tcW w:w="0" w:type="auto"/>
          </w:tcPr>
          <w:p w14:paraId="36327F8B" w14:textId="77777777" w:rsidR="006534F1" w:rsidRDefault="006534F1" w:rsidP="00C65628">
            <w:r>
              <w:t>Attente</w:t>
            </w:r>
          </w:p>
        </w:tc>
        <w:tc>
          <w:tcPr>
            <w:tcW w:w="0" w:type="auto"/>
          </w:tcPr>
          <w:p w14:paraId="4A53BD54" w14:textId="77777777" w:rsidR="006534F1" w:rsidRDefault="006534F1" w:rsidP="00C65628">
            <w:r>
              <w:t>Depuis l'entrée de la salle d'attente  quand je regarde sur la droite se trouve une petite barrière donnant une vue sur la piste</w:t>
            </w:r>
          </w:p>
        </w:tc>
        <w:tc>
          <w:tcPr>
            <w:tcW w:w="0" w:type="auto"/>
          </w:tcPr>
          <w:p w14:paraId="09932473" w14:textId="77777777" w:rsidR="006534F1" w:rsidRDefault="006534F1" w:rsidP="00C65628">
            <w:r>
              <w:t>OK</w:t>
            </w:r>
          </w:p>
          <w:p w14:paraId="6CE9F696" w14:textId="77777777" w:rsidR="006534F1" w:rsidRDefault="006534F1" w:rsidP="00C65628">
            <w:r>
              <w:t>12 Mar</w:t>
            </w:r>
          </w:p>
        </w:tc>
      </w:tr>
      <w:tr w:rsidR="006534F1" w14:paraId="340526DC" w14:textId="77777777" w:rsidTr="00C65628">
        <w:tc>
          <w:tcPr>
            <w:tcW w:w="0" w:type="auto"/>
          </w:tcPr>
          <w:p w14:paraId="03FB3077" w14:textId="77777777" w:rsidR="006534F1" w:rsidRDefault="006534F1" w:rsidP="00C65628">
            <w:r>
              <w:t>Kart</w:t>
            </w:r>
          </w:p>
        </w:tc>
        <w:tc>
          <w:tcPr>
            <w:tcW w:w="0" w:type="auto"/>
          </w:tcPr>
          <w:p w14:paraId="567F0179" w14:textId="77777777" w:rsidR="006534F1" w:rsidRDefault="006534F1" w:rsidP="00C65628">
            <w:r>
              <w:t>depuis la salle d'attente quand je regarde à gauche de la barrière, je vois la file ou sont rangés les karts voir maquette</w:t>
            </w:r>
          </w:p>
        </w:tc>
        <w:tc>
          <w:tcPr>
            <w:tcW w:w="0" w:type="auto"/>
          </w:tcPr>
          <w:p w14:paraId="61685A4B" w14:textId="77777777" w:rsidR="006534F1" w:rsidRDefault="006534F1" w:rsidP="00C65628">
            <w:r>
              <w:t>OK</w:t>
            </w:r>
          </w:p>
          <w:p w14:paraId="7B5CD931" w14:textId="77777777" w:rsidR="006534F1" w:rsidRDefault="006534F1" w:rsidP="00C65628">
            <w:r>
              <w:t>11 Mar</w:t>
            </w:r>
          </w:p>
        </w:tc>
      </w:tr>
      <w:tr w:rsidR="006534F1" w14:paraId="00C0C3FA" w14:textId="77777777" w:rsidTr="00C65628">
        <w:tc>
          <w:tcPr>
            <w:tcW w:w="0" w:type="auto"/>
          </w:tcPr>
          <w:p w14:paraId="44B09BB7" w14:textId="77777777" w:rsidR="006534F1" w:rsidRDefault="006534F1" w:rsidP="00C65628">
            <w:r>
              <w:t>Casque</w:t>
            </w:r>
          </w:p>
        </w:tc>
        <w:tc>
          <w:tcPr>
            <w:tcW w:w="0" w:type="auto"/>
          </w:tcPr>
          <w:p w14:paraId="4652947F" w14:textId="77777777" w:rsidR="006534F1" w:rsidRDefault="006534F1" w:rsidP="00C65628">
            <w:r>
              <w:t>Depuis la salle d'attente  quand je regarde à l'opposé de la barrière je voie une armoire avec des casques</w:t>
            </w:r>
          </w:p>
        </w:tc>
        <w:tc>
          <w:tcPr>
            <w:tcW w:w="0" w:type="auto"/>
          </w:tcPr>
          <w:p w14:paraId="69179DE2" w14:textId="77777777" w:rsidR="006534F1" w:rsidRDefault="006534F1" w:rsidP="00C65628">
            <w:r>
              <w:t>OK</w:t>
            </w:r>
          </w:p>
          <w:p w14:paraId="4A10C776" w14:textId="77777777" w:rsidR="006534F1" w:rsidRDefault="006534F1" w:rsidP="00C65628">
            <w:r>
              <w:t>11 Mar</w:t>
            </w:r>
          </w:p>
        </w:tc>
      </w:tr>
      <w:tr w:rsidR="006534F1" w14:paraId="661E1A45" w14:textId="77777777" w:rsidTr="00C65628">
        <w:tc>
          <w:tcPr>
            <w:tcW w:w="0" w:type="auto"/>
          </w:tcPr>
          <w:p w14:paraId="7E2AF395" w14:textId="77777777" w:rsidR="006534F1" w:rsidRDefault="006534F1" w:rsidP="00C65628">
            <w:r>
              <w:t>Gant</w:t>
            </w:r>
          </w:p>
        </w:tc>
        <w:tc>
          <w:tcPr>
            <w:tcW w:w="0" w:type="auto"/>
          </w:tcPr>
          <w:p w14:paraId="50CF89F3" w14:textId="77777777" w:rsidR="006534F1" w:rsidRDefault="006534F1" w:rsidP="00C65628">
            <w:r>
              <w:t>depuis la salle d'attente quand je regarde à droite de l'armoire  je vois un bac contenant des gants</w:t>
            </w:r>
          </w:p>
        </w:tc>
        <w:tc>
          <w:tcPr>
            <w:tcW w:w="0" w:type="auto"/>
          </w:tcPr>
          <w:p w14:paraId="44EC072B" w14:textId="77777777" w:rsidR="006534F1" w:rsidRDefault="006534F1" w:rsidP="00C65628">
            <w:r>
              <w:t>OK</w:t>
            </w:r>
          </w:p>
          <w:p w14:paraId="2DDBD8EF" w14:textId="77777777" w:rsidR="006534F1" w:rsidRDefault="006534F1" w:rsidP="00C65628">
            <w:r>
              <w:t>12 Mar</w:t>
            </w:r>
          </w:p>
        </w:tc>
      </w:tr>
      <w:tr w:rsidR="006534F1" w14:paraId="15859EF2" w14:textId="77777777" w:rsidTr="00C65628">
        <w:tc>
          <w:tcPr>
            <w:tcW w:w="0" w:type="auto"/>
          </w:tcPr>
          <w:p w14:paraId="2BE2B3EA" w14:textId="77777777" w:rsidR="006534F1" w:rsidRDefault="006534F1" w:rsidP="00C65628">
            <w:proofErr w:type="spellStart"/>
            <w:r>
              <w:t>Sécurite</w:t>
            </w:r>
            <w:proofErr w:type="spellEnd"/>
            <w:r>
              <w:t xml:space="preserve"> kart</w:t>
            </w:r>
          </w:p>
        </w:tc>
        <w:tc>
          <w:tcPr>
            <w:tcW w:w="0" w:type="auto"/>
          </w:tcPr>
          <w:p w14:paraId="331CF299" w14:textId="77777777" w:rsidR="006534F1" w:rsidRDefault="006534F1" w:rsidP="00C65628">
            <w:r>
              <w:t>depuis la salle d'attente  quand je regarde derrière la barrière je vois que dans les virages et autour du puis central, des pneus y sont installés en cas d'accidents</w:t>
            </w:r>
          </w:p>
        </w:tc>
        <w:tc>
          <w:tcPr>
            <w:tcW w:w="0" w:type="auto"/>
          </w:tcPr>
          <w:p w14:paraId="7893A235" w14:textId="77777777" w:rsidR="006534F1" w:rsidRDefault="006534F1" w:rsidP="00C65628">
            <w:r>
              <w:t>OK</w:t>
            </w:r>
          </w:p>
          <w:p w14:paraId="52C2C829" w14:textId="77777777" w:rsidR="006534F1" w:rsidRDefault="006534F1" w:rsidP="00C65628">
            <w:r>
              <w:t>12 Mar</w:t>
            </w:r>
          </w:p>
        </w:tc>
      </w:tr>
    </w:tbl>
    <w:p w14:paraId="422F596B" w14:textId="77777777" w:rsidR="006534F1" w:rsidRDefault="006534F1" w:rsidP="006534F1"/>
    <w:p w14:paraId="1ABDF1C7" w14:textId="3C0F9905" w:rsidR="007F30AE" w:rsidRDefault="007F30AE" w:rsidP="006534F1">
      <w:pPr>
        <w:pStyle w:val="Informations"/>
      </w:pPr>
    </w:p>
    <w:p w14:paraId="7E043AEB" w14:textId="77777777" w:rsidR="007F30AE" w:rsidRPr="007F30AE" w:rsidRDefault="007F30AE" w:rsidP="008E53F9">
      <w:pPr>
        <w:pStyle w:val="Titre1"/>
      </w:pPr>
      <w:bookmarkStart w:id="55" w:name="_Toc165969653"/>
      <w:bookmarkStart w:id="56" w:name="_Toc161335580"/>
      <w:r w:rsidRPr="007F30AE">
        <w:t>Conclusion</w:t>
      </w:r>
      <w:bookmarkEnd w:id="55"/>
      <w:bookmarkEnd w:id="56"/>
    </w:p>
    <w:p w14:paraId="035546E1" w14:textId="77777777" w:rsidR="007F30AE" w:rsidRDefault="007F30AE" w:rsidP="008E53F9">
      <w:pPr>
        <w:pStyle w:val="Titre2"/>
      </w:pPr>
      <w:bookmarkStart w:id="57" w:name="_Toc165969654"/>
      <w:bookmarkStart w:id="58" w:name="_Toc161335581"/>
      <w:r w:rsidRPr="00152A26">
        <w:t xml:space="preserve">Bilan des </w:t>
      </w:r>
      <w:bookmarkEnd w:id="57"/>
      <w:r w:rsidR="008E53F9">
        <w:t>fonctionnalités demandées</w:t>
      </w:r>
      <w:bookmarkEnd w:id="58"/>
    </w:p>
    <w:p w14:paraId="2437B418" w14:textId="2D1B40AB" w:rsidR="00516623" w:rsidRDefault="00516623" w:rsidP="0035415B">
      <w:pPr>
        <w:pStyle w:val="Retraitcorpsdetexte"/>
        <w:ind w:left="0"/>
      </w:pPr>
    </w:p>
    <w:p w14:paraId="512F302B" w14:textId="77777777" w:rsidR="00560512" w:rsidRPr="00560512" w:rsidRDefault="00560512" w:rsidP="00560512">
      <w:pPr>
        <w:pStyle w:val="Retraitcorpsdetexte"/>
        <w:rPr>
          <w:b/>
          <w:bCs/>
        </w:rPr>
      </w:pPr>
      <w:r w:rsidRPr="00560512">
        <w:rPr>
          <w:b/>
          <w:bCs/>
        </w:rPr>
        <w:t xml:space="preserve">Construire un Hôtel de luxe à partir d’une structure d’immeuble imposée par l’enseignant : </w:t>
      </w:r>
    </w:p>
    <w:p w14:paraId="6A6E5156" w14:textId="0417DF35" w:rsidR="00560512" w:rsidRDefault="00560512" w:rsidP="00560512">
      <w:pPr>
        <w:pStyle w:val="Retraitcorpsdetexte"/>
      </w:pPr>
      <w:r>
        <w:t xml:space="preserve">L’utilisation uniquement de l’immeuble imposée, a </w:t>
      </w:r>
      <w:r>
        <w:t>été entièrement réalisée. Nous avons utilisé la structure d'immeuble fournie comme base pour notre projet d'hôtel, en ajoutant toutes les pièces</w:t>
      </w:r>
      <w:r>
        <w:t xml:space="preserve"> (</w:t>
      </w:r>
      <w:proofErr w:type="spellStart"/>
      <w:r>
        <w:t>users</w:t>
      </w:r>
      <w:proofErr w:type="spellEnd"/>
      <w:r>
        <w:t xml:space="preserve"> stories)</w:t>
      </w:r>
      <w:r>
        <w:t xml:space="preserve"> </w:t>
      </w:r>
      <w:r>
        <w:t>faites par notre groupe de ce projet</w:t>
      </w:r>
      <w:r>
        <w:t xml:space="preserve"> pour en faire un</w:t>
      </w:r>
      <w:r>
        <w:t xml:space="preserve"> hôtel assez luxueux</w:t>
      </w:r>
      <w:r>
        <w:t>.</w:t>
      </w:r>
    </w:p>
    <w:p w14:paraId="25333147" w14:textId="77777777" w:rsidR="00560512" w:rsidRDefault="00560512" w:rsidP="00560512">
      <w:pPr>
        <w:pStyle w:val="Retraitcorpsdetexte"/>
      </w:pPr>
    </w:p>
    <w:p w14:paraId="41D95A8C" w14:textId="77777777" w:rsidR="00560512" w:rsidRDefault="00560512" w:rsidP="00560512">
      <w:pPr>
        <w:pStyle w:val="Retraitcorpsdetexte"/>
      </w:pPr>
      <w:r w:rsidRPr="00560512">
        <w:rPr>
          <w:b/>
          <w:bCs/>
        </w:rPr>
        <w:t>Public visé :</w:t>
      </w:r>
      <w:r>
        <w:t xml:space="preserve"> </w:t>
      </w:r>
    </w:p>
    <w:p w14:paraId="37F62CE3" w14:textId="23A5566D" w:rsidR="00560512" w:rsidRDefault="00560512" w:rsidP="00560512">
      <w:pPr>
        <w:pStyle w:val="Retraitcorpsdetexte"/>
      </w:pPr>
      <w:r>
        <w:t>L</w:t>
      </w:r>
      <w:r w:rsidR="00FA5143">
        <w:t xml:space="preserve">e groupe a préconisé </w:t>
      </w:r>
      <w:r>
        <w:t xml:space="preserve">les besoins des voyageurs </w:t>
      </w:r>
      <w:r w:rsidR="00FA5143">
        <w:t xml:space="preserve">qui voulaient </w:t>
      </w:r>
      <w:r>
        <w:t>d</w:t>
      </w:r>
      <w:r w:rsidR="00FA5143">
        <w:t>u</w:t>
      </w:r>
      <w:r>
        <w:t xml:space="preserve"> confort et </w:t>
      </w:r>
      <w:r w:rsidR="00FA5143">
        <w:t>se</w:t>
      </w:r>
      <w:r>
        <w:t xml:space="preserve"> déten</w:t>
      </w:r>
      <w:r w:rsidR="00FA5143">
        <w:t>dr</w:t>
      </w:r>
      <w:r>
        <w:t xml:space="preserve">e. Les différentes </w:t>
      </w:r>
      <w:proofErr w:type="spellStart"/>
      <w:r w:rsidR="00FA5143">
        <w:t>users</w:t>
      </w:r>
      <w:proofErr w:type="spellEnd"/>
      <w:r w:rsidR="00FA5143">
        <w:t xml:space="preserve"> stories ont été choisi dans ce but,</w:t>
      </w:r>
      <w:r>
        <w:t xml:space="preserve"> comme les chambres d'hôtel, les installations de loisirs et de détente, ainsi que les services de restauration ont été intégrées pour répondre à ces besoins.</w:t>
      </w:r>
    </w:p>
    <w:p w14:paraId="7A24CDDD" w14:textId="77777777" w:rsidR="00560512" w:rsidRDefault="00560512" w:rsidP="00560512">
      <w:pPr>
        <w:pStyle w:val="Retraitcorpsdetexte"/>
      </w:pPr>
    </w:p>
    <w:p w14:paraId="3149C05A" w14:textId="706712AE" w:rsidR="00560512" w:rsidRDefault="00560512" w:rsidP="00560512">
      <w:pPr>
        <w:pStyle w:val="Retraitcorpsdetexte"/>
      </w:pPr>
      <w:r w:rsidRPr="00560512">
        <w:rPr>
          <w:b/>
          <w:bCs/>
        </w:rPr>
        <w:t xml:space="preserve">État de </w:t>
      </w:r>
      <w:r w:rsidR="00FA5143">
        <w:rPr>
          <w:b/>
          <w:bCs/>
        </w:rPr>
        <w:t>l’immeuble</w:t>
      </w:r>
      <w:r w:rsidRPr="00560512">
        <w:rPr>
          <w:b/>
          <w:bCs/>
        </w:rPr>
        <w:t xml:space="preserve"> :</w:t>
      </w:r>
      <w:r>
        <w:t xml:space="preserve"> </w:t>
      </w:r>
    </w:p>
    <w:p w14:paraId="70FA8979" w14:textId="58EF504E" w:rsidR="00560512" w:rsidRDefault="00560512" w:rsidP="00560512">
      <w:pPr>
        <w:pStyle w:val="Retraitcorpsdetexte"/>
      </w:pPr>
      <w:r>
        <w:t>Toutes les</w:t>
      </w:r>
      <w:r w:rsidR="00FA5143">
        <w:t xml:space="preserve"> pièces</w:t>
      </w:r>
      <w:r>
        <w:t xml:space="preserve"> </w:t>
      </w:r>
      <w:r w:rsidR="00FA5143">
        <w:t>faites et planifiés</w:t>
      </w:r>
      <w:r>
        <w:t xml:space="preserve"> ont été implémentées avec succès.</w:t>
      </w:r>
    </w:p>
    <w:p w14:paraId="4BBFA761" w14:textId="77777777" w:rsidR="00FA5143" w:rsidRDefault="00FA5143" w:rsidP="00560512">
      <w:pPr>
        <w:pStyle w:val="Retraitcorpsdetexte"/>
      </w:pPr>
    </w:p>
    <w:p w14:paraId="14AAF040" w14:textId="77777777" w:rsidR="00FA5143" w:rsidRDefault="00560512" w:rsidP="00560512">
      <w:pPr>
        <w:pStyle w:val="Retraitcorpsdetexte"/>
      </w:pPr>
      <w:r w:rsidRPr="00FA5143">
        <w:rPr>
          <w:b/>
          <w:bCs/>
        </w:rPr>
        <w:t>Estimation du travail restant :</w:t>
      </w:r>
      <w:r>
        <w:t xml:space="preserve"> </w:t>
      </w:r>
    </w:p>
    <w:p w14:paraId="395803C6" w14:textId="65558B41" w:rsidR="00516623" w:rsidRPr="00B04D07" w:rsidRDefault="00FA5143" w:rsidP="00560512">
      <w:pPr>
        <w:pStyle w:val="Retraitcorpsdetexte"/>
      </w:pPr>
      <w:r>
        <w:t>Quelque retouche sont nécessaires pour répondre à 100% à nos besoins, pour vraiment dire que l’hôtel est vraiment luxueux avec des beaux objets de décorations pour sublimer les couloirs.</w:t>
      </w:r>
    </w:p>
    <w:p w14:paraId="0806BD25" w14:textId="38F0B4E3" w:rsidR="007F30AE" w:rsidRDefault="007F30AE" w:rsidP="008E53F9">
      <w:pPr>
        <w:pStyle w:val="Titre2"/>
      </w:pPr>
      <w:bookmarkStart w:id="59" w:name="_Toc165969655"/>
      <w:bookmarkStart w:id="60" w:name="_Toc161335582"/>
      <w:r w:rsidRPr="007F30AE">
        <w:t>Bilan de la planification</w:t>
      </w:r>
      <w:bookmarkEnd w:id="59"/>
      <w:bookmarkEnd w:id="60"/>
    </w:p>
    <w:p w14:paraId="2A9C6888" w14:textId="694147E9" w:rsidR="00FA5143" w:rsidRDefault="00FA5143" w:rsidP="00FA5143">
      <w:pPr>
        <w:pStyle w:val="Retraitcorpsdetexte"/>
      </w:pPr>
    </w:p>
    <w:p w14:paraId="667BBD52" w14:textId="4F0BA9AB" w:rsidR="00FA5143" w:rsidRPr="00FA5143" w:rsidRDefault="00FA5143" w:rsidP="00FA5143">
      <w:pPr>
        <w:pStyle w:val="Retraitcorpsdetexte"/>
        <w:rPr>
          <w:b/>
          <w:bCs/>
          <w:u w:val="single"/>
        </w:rPr>
      </w:pPr>
      <w:r w:rsidRPr="00FA5143">
        <w:rPr>
          <w:b/>
          <w:bCs/>
          <w:u w:val="single"/>
        </w:rPr>
        <w:t>Ryan :</w:t>
      </w:r>
    </w:p>
    <w:p w14:paraId="5052ECB2" w14:textId="7BEDCD21" w:rsidR="0035415B" w:rsidRDefault="0035415B" w:rsidP="0035415B">
      <w:pPr>
        <w:pStyle w:val="Retraitcorpsdetexte"/>
      </w:pPr>
      <w:r>
        <w:t>Lors de ce projet, j’ai eu à faire deux constructions l’accueil et le couloir des étage 1 et 2 de l’hôtel, j</w:t>
      </w:r>
      <w:r w:rsidR="00FA5143">
        <w:t>’</w:t>
      </w:r>
      <w:r>
        <w:t>ai eu beaucoup de complication pour concevoir l’accueil dû à un manque cruel de mobilier pour le bâtir, cependant même avec le problème illustré, j’ai pu le finir à 100% avec les tests d’acceptances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 xml:space="preserve">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w:t>
      </w:r>
      <w:proofErr w:type="spellStart"/>
      <w:r>
        <w:t>SweetHome</w:t>
      </w:r>
      <w:proofErr w:type="spellEnd"/>
      <w:r>
        <w:t xml:space="preserve"> 3D pour avoir un bel hôtel avec plein de couleur et le maximum de détail pour le sublimer.</w:t>
      </w:r>
    </w:p>
    <w:p w14:paraId="6F90063D" w14:textId="77777777" w:rsidR="00FA5143" w:rsidRDefault="00FA5143" w:rsidP="0035415B">
      <w:pPr>
        <w:pStyle w:val="Retraitcorpsdetexte"/>
      </w:pPr>
    </w:p>
    <w:p w14:paraId="1DD61B70" w14:textId="4F627B7F" w:rsidR="00FA5143" w:rsidRPr="00FA5143" w:rsidRDefault="00FA5143" w:rsidP="0035415B">
      <w:pPr>
        <w:pStyle w:val="Retraitcorpsdetexte"/>
        <w:rPr>
          <w:b/>
          <w:bCs/>
          <w:u w:val="single"/>
        </w:rPr>
      </w:pPr>
      <w:r w:rsidRPr="00FA5143">
        <w:rPr>
          <w:b/>
          <w:bCs/>
          <w:u w:val="single"/>
        </w:rPr>
        <w:t>Mathis :</w:t>
      </w:r>
    </w:p>
    <w:p w14:paraId="05583AE4" w14:textId="77777777" w:rsidR="0035415B" w:rsidRDefault="0035415B" w:rsidP="0035415B">
      <w:pPr>
        <w:pStyle w:val="Retraitcorpsdetexte"/>
      </w:pPr>
    </w:p>
    <w:p w14:paraId="7D5A6EFE" w14:textId="3AFA86AA" w:rsidR="00FA5143" w:rsidRPr="0035415B" w:rsidRDefault="00FA5143" w:rsidP="0035415B">
      <w:pPr>
        <w:pStyle w:val="Retraitcorpsdetexte"/>
      </w:pPr>
      <w:r>
        <w:rPr>
          <w:rStyle w:val="ui-provider"/>
        </w:rPr>
        <w:t xml:space="preserve">Durant ce projet, j'ai été mené à construire différentes pièces à différents étages. La première fut le restaurant, celle-ci </w:t>
      </w:r>
      <w:proofErr w:type="spellStart"/>
      <w:r>
        <w:rPr>
          <w:rStyle w:val="ui-provider"/>
        </w:rPr>
        <w:t>à</w:t>
      </w:r>
      <w:proofErr w:type="spellEnd"/>
      <w:r>
        <w:rPr>
          <w:rStyle w:val="ui-provider"/>
        </w:rPr>
        <w:t xml:space="preserve"> été relativement simple à construire malgré que ce fut répétitif de devoir placer chaque chaises et tables. Cette pièce se trouvait au premier étage et était également équipée d'une cuisine ainsi qu'un petit bar. La seconde pièce était celle de la piscine, j'ai rencontré quelque problème avec la profondeur de celle-ci et également avec le manque de certains "meubles" tel que le toboggan. </w:t>
      </w:r>
    </w:p>
    <w:p w14:paraId="3CCF3DE3" w14:textId="19C24B6C" w:rsidR="00B04D07" w:rsidRDefault="0035415B" w:rsidP="00B04D07">
      <w:pPr>
        <w:pStyle w:val="Retraitcorpsdetexte"/>
      </w:pPr>
      <w:r>
        <w:rPr>
          <w:noProof/>
        </w:rPr>
        <w:drawing>
          <wp:anchor distT="0" distB="0" distL="114300" distR="114300" simplePos="0" relativeHeight="251664384" behindDoc="0" locked="0" layoutInCell="1" allowOverlap="1" wp14:anchorId="47546D70" wp14:editId="11BD83DC">
            <wp:simplePos x="0" y="0"/>
            <wp:positionH relativeFrom="margin">
              <wp:align>center</wp:align>
            </wp:positionH>
            <wp:positionV relativeFrom="paragraph">
              <wp:posOffset>3089</wp:posOffset>
            </wp:positionV>
            <wp:extent cx="5759450" cy="3023870"/>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6363757" w14:textId="2F50CB7E" w:rsidR="0035415B" w:rsidRPr="00B04D07" w:rsidRDefault="0035415B" w:rsidP="00726F12">
      <w:pPr>
        <w:pStyle w:val="Retraitcorpsdetexte"/>
        <w:ind w:left="0"/>
      </w:pPr>
      <w:r>
        <w:rPr>
          <w:noProof/>
        </w:rPr>
        <w:lastRenderedPageBreak/>
        <w:drawing>
          <wp:anchor distT="0" distB="0" distL="114300" distR="114300" simplePos="0" relativeHeight="251665408" behindDoc="0" locked="0" layoutInCell="1" allowOverlap="1" wp14:anchorId="0EC4096A" wp14:editId="2D49691A">
            <wp:simplePos x="0" y="0"/>
            <wp:positionH relativeFrom="margin">
              <wp:align>center</wp:align>
            </wp:positionH>
            <wp:positionV relativeFrom="paragraph">
              <wp:posOffset>-3861</wp:posOffset>
            </wp:positionV>
            <wp:extent cx="5759450" cy="3023870"/>
            <wp:effectExtent l="0" t="0" r="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F39DB27" w14:textId="77777777" w:rsidR="007F30AE" w:rsidRDefault="007F30AE" w:rsidP="008E53F9">
      <w:pPr>
        <w:pStyle w:val="Titre2"/>
      </w:pPr>
      <w:bookmarkStart w:id="61" w:name="_Toc165969656"/>
      <w:bookmarkStart w:id="62" w:name="_Toc161335583"/>
      <w:r w:rsidRPr="007F30AE">
        <w:t>Bilan personnel</w:t>
      </w:r>
      <w:bookmarkEnd w:id="61"/>
      <w:bookmarkEnd w:id="62"/>
    </w:p>
    <w:p w14:paraId="03582111" w14:textId="3164CF34"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29F240A7" w14:textId="7404B450" w:rsidR="00A3107E" w:rsidRPr="00920F4E" w:rsidRDefault="00B04D07" w:rsidP="00986CB2">
      <w:pPr>
        <w:pStyle w:val="Retraitcorpsdetexte"/>
      </w:pPr>
      <w:r>
        <w:rPr>
          <w:noProof/>
        </w:rPr>
        <w:lastRenderedPageBreak/>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4DA70E26" w14:textId="77777777" w:rsidR="007F30AE" w:rsidRPr="007F30AE" w:rsidRDefault="007F30AE" w:rsidP="008E53F9">
      <w:pPr>
        <w:pStyle w:val="Titre1"/>
      </w:pPr>
      <w:bookmarkStart w:id="63" w:name="_Toc532179971"/>
      <w:bookmarkStart w:id="64" w:name="_Toc165969657"/>
      <w:bookmarkStart w:id="65" w:name="_Toc161335584"/>
      <w:r w:rsidRPr="007F30AE">
        <w:t>Divers</w:t>
      </w:r>
      <w:bookmarkEnd w:id="63"/>
      <w:bookmarkEnd w:id="64"/>
      <w:bookmarkEnd w:id="65"/>
    </w:p>
    <w:p w14:paraId="1CD6AC96" w14:textId="77777777" w:rsidR="007F30AE" w:rsidRDefault="007F30AE" w:rsidP="008E53F9">
      <w:pPr>
        <w:pStyle w:val="Titre2"/>
      </w:pPr>
      <w:bookmarkStart w:id="66" w:name="_Toc532179972"/>
      <w:bookmarkStart w:id="67" w:name="_Toc165969658"/>
      <w:bookmarkStart w:id="68" w:name="_Toc161335585"/>
      <w:r w:rsidRPr="007F30AE">
        <w:t>Journal de travail</w:t>
      </w:r>
      <w:bookmarkEnd w:id="66"/>
      <w:bookmarkEnd w:id="67"/>
      <w:bookmarkEnd w:id="68"/>
    </w:p>
    <w:p w14:paraId="600AF746" w14:textId="234FACA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w:t>
      </w:r>
      <w:hyperlink r:id="rId24" w:history="1">
        <w:r w:rsidRPr="00277660">
          <w:rPr>
            <w:rStyle w:val="Lienhypertexte"/>
          </w:rPr>
          <w:t>Mon journal de travail…</w:t>
        </w:r>
      </w:hyperlink>
      <w:r>
        <w:t>).</w:t>
      </w:r>
    </w:p>
    <w:p w14:paraId="4D755D26" w14:textId="77777777" w:rsidR="00903FEF" w:rsidRPr="007F30AE" w:rsidRDefault="00903FEF" w:rsidP="008E53F9">
      <w:pPr>
        <w:pStyle w:val="Titre2"/>
      </w:pPr>
      <w:bookmarkStart w:id="69" w:name="_Toc161335586"/>
      <w:r>
        <w:t>Webographie</w:t>
      </w:r>
      <w:bookmarkEnd w:id="69"/>
    </w:p>
    <w:p w14:paraId="2A835924" w14:textId="33FCEA6A" w:rsidR="00903FEF" w:rsidRDefault="00000000" w:rsidP="00726F12">
      <w:pPr>
        <w:pStyle w:val="Informations"/>
        <w:numPr>
          <w:ilvl w:val="0"/>
          <w:numId w:val="13"/>
        </w:numPr>
      </w:pPr>
      <w:hyperlink r:id="rId25" w:history="1">
        <w:r w:rsidR="00726F12" w:rsidRPr="004D134A">
          <w:rPr>
            <w:rStyle w:val="Lienhypertexte"/>
          </w:rPr>
          <w:t>https://chat.openai.com/</w:t>
        </w:r>
      </w:hyperlink>
    </w:p>
    <w:p w14:paraId="43EBBC7E" w14:textId="140D7031" w:rsidR="00726F12" w:rsidRDefault="00000000" w:rsidP="00726F12">
      <w:pPr>
        <w:pStyle w:val="Informations"/>
        <w:numPr>
          <w:ilvl w:val="0"/>
          <w:numId w:val="13"/>
        </w:numPr>
      </w:pPr>
      <w:hyperlink r:id="rId26" w:history="1">
        <w:r w:rsidR="00726F12">
          <w:rPr>
            <w:rStyle w:val="Lienhypertexte"/>
          </w:rPr>
          <w:t xml:space="preserve">Comment réaliser facilement un plan en 3D sur </w:t>
        </w:r>
        <w:proofErr w:type="spellStart"/>
        <w:r w:rsidR="00726F12">
          <w:rPr>
            <w:rStyle w:val="Lienhypertexte"/>
          </w:rPr>
          <w:t>sweet</w:t>
        </w:r>
        <w:proofErr w:type="spellEnd"/>
        <w:r w:rsidR="00726F12">
          <w:rPr>
            <w:rStyle w:val="Lienhypertexte"/>
          </w:rPr>
          <w:t xml:space="preserve"> home ? - Tutoriel (youtube.com)</w:t>
        </w:r>
      </w:hyperlink>
    </w:p>
    <w:p w14:paraId="10382C26" w14:textId="093FC759" w:rsidR="007F30AE" w:rsidRPr="00920F4E" w:rsidRDefault="00000000" w:rsidP="00986CB2">
      <w:pPr>
        <w:pStyle w:val="Informations"/>
        <w:numPr>
          <w:ilvl w:val="0"/>
          <w:numId w:val="13"/>
        </w:numPr>
      </w:pPr>
      <w:hyperlink r:id="rId27" w:history="1">
        <w:r w:rsidR="00726F12">
          <w:rPr>
            <w:rStyle w:val="Lienhypertexte"/>
          </w:rPr>
          <w:t>Sweet Home 3D pour débutants (youtube.com)</w:t>
        </w:r>
      </w:hyperlink>
    </w:p>
    <w:sectPr w:rsidR="007F30AE" w:rsidRPr="00920F4E" w:rsidSect="00601767">
      <w:headerReference w:type="default" r:id="rId28"/>
      <w:footerReference w:type="default" r:id="rId29"/>
      <w:footerReference w:type="first" r:id="rId3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CA422" w14:textId="77777777" w:rsidR="00601767" w:rsidRDefault="00601767">
      <w:r>
        <w:separator/>
      </w:r>
    </w:p>
  </w:endnote>
  <w:endnote w:type="continuationSeparator" w:id="0">
    <w:p w14:paraId="19F6434D" w14:textId="77777777" w:rsidR="00601767" w:rsidRDefault="00601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5F46D320" w14:textId="77777777" w:rsidTr="00E52B61">
      <w:trPr>
        <w:trHeight w:hRule="exact" w:val="227"/>
        <w:jc w:val="center"/>
      </w:trPr>
      <w:tc>
        <w:tcPr>
          <w:tcW w:w="3510" w:type="dxa"/>
          <w:vAlign w:val="center"/>
        </w:tcPr>
        <w:p w14:paraId="69644CFD" w14:textId="77777777" w:rsidR="00C65628" w:rsidRDefault="00C65628" w:rsidP="00742484">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47EA74BB" w14:textId="77777777" w:rsidR="00C65628" w:rsidRPr="00000197" w:rsidRDefault="00C65628" w:rsidP="002D7D46">
          <w:pPr>
            <w:pStyle w:val="-Pieddepage"/>
            <w:rPr>
              <w:rFonts w:cs="Arial"/>
              <w:szCs w:val="16"/>
            </w:rPr>
          </w:pPr>
        </w:p>
      </w:tc>
      <w:tc>
        <w:tcPr>
          <w:tcW w:w="2680" w:type="dxa"/>
          <w:vAlign w:val="center"/>
        </w:tcPr>
        <w:p w14:paraId="088CF637" w14:textId="77777777" w:rsidR="00C65628" w:rsidRPr="00000197" w:rsidRDefault="00C65628" w:rsidP="00955930">
          <w:pPr>
            <w:pStyle w:val="-Pieddepage"/>
            <w:jc w:val="center"/>
            <w:rPr>
              <w:rFonts w:cs="Arial"/>
              <w:szCs w:val="16"/>
            </w:rPr>
          </w:pPr>
        </w:p>
      </w:tc>
      <w:tc>
        <w:tcPr>
          <w:tcW w:w="3096" w:type="dxa"/>
          <w:vAlign w:val="center"/>
        </w:tcPr>
        <w:p w14:paraId="22CE4C03" w14:textId="77777777" w:rsidR="00C65628" w:rsidRPr="00000197" w:rsidRDefault="00C656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4CDB6AA0" w14:textId="77777777" w:rsidTr="00E52B61">
      <w:trPr>
        <w:jc w:val="center"/>
      </w:trPr>
      <w:tc>
        <w:tcPr>
          <w:tcW w:w="3510" w:type="dxa"/>
          <w:vAlign w:val="center"/>
        </w:tcPr>
        <w:p w14:paraId="3B1E49C4" w14:textId="77777777" w:rsidR="00C65628" w:rsidRPr="00000197" w:rsidRDefault="00C65628" w:rsidP="002D7D46">
          <w:pPr>
            <w:pStyle w:val="-Pieddepage"/>
            <w:rPr>
              <w:rFonts w:cs="Arial"/>
              <w:szCs w:val="16"/>
            </w:rPr>
          </w:pPr>
          <w:r>
            <w:rPr>
              <w:rFonts w:cs="Arial"/>
              <w:szCs w:val="16"/>
            </w:rPr>
            <w:t xml:space="preserve">Modifié par : X. </w:t>
          </w:r>
          <w:proofErr w:type="spellStart"/>
          <w:r>
            <w:rPr>
              <w:rFonts w:cs="Arial"/>
              <w:szCs w:val="16"/>
            </w:rPr>
            <w:t>Carrel</w:t>
          </w:r>
          <w:r w:rsidR="00000000">
            <w:fldChar w:fldCharType="begin"/>
          </w:r>
          <w:r w:rsidR="00000000">
            <w:instrText xml:space="preserve"> LASTSAVEDBY   \* MERGEFORMAT </w:instrText>
          </w:r>
          <w:r w:rsidR="00000000">
            <w:fldChar w:fldCharType="separate"/>
          </w:r>
          <w:r>
            <w:rPr>
              <w:noProof/>
            </w:rPr>
            <w:t>Ryan</w:t>
          </w:r>
          <w:proofErr w:type="spellEnd"/>
          <w:r>
            <w:rPr>
              <w:noProof/>
            </w:rPr>
            <w:t xml:space="preserve"> dePinaCorreia</w:t>
          </w:r>
          <w:r w:rsidR="00000000">
            <w:rPr>
              <w:noProof/>
            </w:rPr>
            <w:fldChar w:fldCharType="end"/>
          </w:r>
        </w:p>
      </w:tc>
      <w:tc>
        <w:tcPr>
          <w:tcW w:w="2680" w:type="dxa"/>
          <w:vAlign w:val="center"/>
        </w:tcPr>
        <w:p w14:paraId="1400C790" w14:textId="10F3B9A3" w:rsidR="00C65628" w:rsidRPr="00000197" w:rsidRDefault="00C656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C5A9E">
            <w:rPr>
              <w:rStyle w:val="Numrodepage"/>
              <w:rFonts w:cs="Arial"/>
              <w:noProof/>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C5A9E">
            <w:rPr>
              <w:rStyle w:val="Numrodepage"/>
              <w:rFonts w:cs="Arial"/>
              <w:noProof/>
              <w:szCs w:val="16"/>
            </w:rPr>
            <w:t>24</w:t>
          </w:r>
          <w:r w:rsidRPr="00000197">
            <w:rPr>
              <w:rStyle w:val="Numrodepage"/>
              <w:rFonts w:cs="Arial"/>
              <w:szCs w:val="16"/>
            </w:rPr>
            <w:fldChar w:fldCharType="end"/>
          </w:r>
        </w:p>
      </w:tc>
      <w:tc>
        <w:tcPr>
          <w:tcW w:w="3096" w:type="dxa"/>
          <w:vAlign w:val="center"/>
        </w:tcPr>
        <w:p w14:paraId="7CF48D3D" w14:textId="77777777" w:rsidR="00C65628" w:rsidRPr="00000197" w:rsidRDefault="00C656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4ED12A4E" w14:textId="77777777" w:rsidTr="00E52B61">
      <w:trPr>
        <w:jc w:val="center"/>
      </w:trPr>
      <w:tc>
        <w:tcPr>
          <w:tcW w:w="3510" w:type="dxa"/>
          <w:vAlign w:val="center"/>
        </w:tcPr>
        <w:p w14:paraId="18965392" w14:textId="00D08C94" w:rsidR="00C65628" w:rsidRPr="00000197" w:rsidRDefault="00C65628" w:rsidP="001764CE">
          <w:pPr>
            <w:pStyle w:val="-Pieddepage"/>
            <w:rPr>
              <w:rFonts w:cs="Arial"/>
              <w:szCs w:val="16"/>
            </w:rPr>
          </w:pPr>
          <w:r w:rsidRPr="00000197">
            <w:rPr>
              <w:rFonts w:cs="Arial"/>
              <w:szCs w:val="16"/>
            </w:rPr>
            <w:t xml:space="preserve">Version :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986CB2">
            <w:rPr>
              <w:rFonts w:cs="Arial"/>
              <w:noProof/>
              <w:szCs w:val="16"/>
            </w:rPr>
            <w:t>14.03.2024 15:50</w:t>
          </w:r>
          <w:r>
            <w:rPr>
              <w:rFonts w:cs="Arial"/>
              <w:szCs w:val="16"/>
            </w:rPr>
            <w:fldChar w:fldCharType="end"/>
          </w:r>
        </w:p>
      </w:tc>
      <w:tc>
        <w:tcPr>
          <w:tcW w:w="5776" w:type="dxa"/>
          <w:gridSpan w:val="2"/>
          <w:vAlign w:val="center"/>
        </w:tcPr>
        <w:p w14:paraId="5A10BA8A" w14:textId="77777777" w:rsidR="00C65628" w:rsidRPr="00000197" w:rsidRDefault="00000000" w:rsidP="00955930">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4950DAF0" w14:textId="77777777" w:rsidR="00C65628" w:rsidRPr="00000197" w:rsidRDefault="00C65628"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20F46725" w14:textId="77777777" w:rsidTr="00C65628">
      <w:trPr>
        <w:trHeight w:hRule="exact" w:val="227"/>
        <w:jc w:val="center"/>
      </w:trPr>
      <w:tc>
        <w:tcPr>
          <w:tcW w:w="3510" w:type="dxa"/>
          <w:vAlign w:val="center"/>
        </w:tcPr>
        <w:p w14:paraId="1FC491AB" w14:textId="77777777" w:rsidR="00C65628" w:rsidRDefault="00C65628" w:rsidP="00AD2E59">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5315186C" w14:textId="77777777" w:rsidR="00C65628" w:rsidRPr="00000197" w:rsidRDefault="00C65628" w:rsidP="00AD2E59">
          <w:pPr>
            <w:pStyle w:val="-Pieddepage"/>
            <w:rPr>
              <w:rFonts w:cs="Arial"/>
              <w:szCs w:val="16"/>
            </w:rPr>
          </w:pPr>
        </w:p>
      </w:tc>
      <w:tc>
        <w:tcPr>
          <w:tcW w:w="2680" w:type="dxa"/>
          <w:vAlign w:val="center"/>
        </w:tcPr>
        <w:p w14:paraId="6B56D620" w14:textId="77777777" w:rsidR="00C65628" w:rsidRPr="00000197" w:rsidRDefault="00C65628" w:rsidP="00AD2E59">
          <w:pPr>
            <w:pStyle w:val="-Pieddepage"/>
            <w:jc w:val="center"/>
            <w:rPr>
              <w:rFonts w:cs="Arial"/>
              <w:szCs w:val="16"/>
            </w:rPr>
          </w:pPr>
        </w:p>
      </w:tc>
      <w:tc>
        <w:tcPr>
          <w:tcW w:w="3096" w:type="dxa"/>
          <w:vAlign w:val="center"/>
        </w:tcPr>
        <w:p w14:paraId="7D61833B" w14:textId="77777777" w:rsidR="00C65628" w:rsidRPr="00000197" w:rsidRDefault="00C65628"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3ABE6613" w14:textId="77777777" w:rsidTr="00C65628">
      <w:trPr>
        <w:jc w:val="center"/>
      </w:trPr>
      <w:tc>
        <w:tcPr>
          <w:tcW w:w="3510" w:type="dxa"/>
          <w:vAlign w:val="center"/>
        </w:tcPr>
        <w:p w14:paraId="5B25C1E5" w14:textId="37290583" w:rsidR="00C65628" w:rsidRPr="00000197" w:rsidRDefault="00C65628" w:rsidP="00AD2E59">
          <w:pPr>
            <w:pStyle w:val="-Pieddepage"/>
            <w:rPr>
              <w:rFonts w:cs="Arial"/>
              <w:szCs w:val="16"/>
            </w:rPr>
          </w:pPr>
          <w:r>
            <w:rPr>
              <w:rFonts w:cs="Arial"/>
              <w:szCs w:val="16"/>
            </w:rPr>
            <w:t xml:space="preserve">Modifié par : </w:t>
          </w:r>
          <w:fldSimple w:instr=" LASTSAVEDBY   \* MERGEFORMAT ">
            <w:r>
              <w:rPr>
                <w:noProof/>
              </w:rPr>
              <w:t>Ryan dePinaCorreia</w:t>
            </w:r>
          </w:fldSimple>
        </w:p>
      </w:tc>
      <w:tc>
        <w:tcPr>
          <w:tcW w:w="2680" w:type="dxa"/>
          <w:vAlign w:val="center"/>
        </w:tcPr>
        <w:p w14:paraId="528C44A8" w14:textId="31C3D5A6" w:rsidR="00C65628" w:rsidRPr="00000197" w:rsidRDefault="00C65628"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D04F0">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D04F0">
            <w:rPr>
              <w:rStyle w:val="Numrodepage"/>
              <w:rFonts w:cs="Arial"/>
              <w:noProof/>
              <w:szCs w:val="16"/>
            </w:rPr>
            <w:t>24</w:t>
          </w:r>
          <w:r w:rsidRPr="00000197">
            <w:rPr>
              <w:rStyle w:val="Numrodepage"/>
              <w:rFonts w:cs="Arial"/>
              <w:szCs w:val="16"/>
            </w:rPr>
            <w:fldChar w:fldCharType="end"/>
          </w:r>
        </w:p>
      </w:tc>
      <w:tc>
        <w:tcPr>
          <w:tcW w:w="3096" w:type="dxa"/>
          <w:vAlign w:val="center"/>
        </w:tcPr>
        <w:p w14:paraId="6A32D265" w14:textId="77777777" w:rsidR="00C65628" w:rsidRPr="00000197" w:rsidRDefault="00C65628"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1196C1A0" w14:textId="77777777" w:rsidTr="00C65628">
      <w:trPr>
        <w:jc w:val="center"/>
      </w:trPr>
      <w:tc>
        <w:tcPr>
          <w:tcW w:w="3510" w:type="dxa"/>
          <w:vAlign w:val="center"/>
        </w:tcPr>
        <w:p w14:paraId="355ECAA2" w14:textId="2D05E1E0" w:rsidR="00C65628" w:rsidRPr="00000197" w:rsidRDefault="00C65628" w:rsidP="00AD2E59">
          <w:pPr>
            <w:pStyle w:val="-Pieddepage"/>
            <w:rPr>
              <w:rFonts w:cs="Arial"/>
              <w:szCs w:val="16"/>
            </w:rPr>
          </w:pPr>
          <w:r w:rsidRPr="00000197">
            <w:rPr>
              <w:rFonts w:cs="Arial"/>
              <w:szCs w:val="16"/>
            </w:rPr>
            <w:t xml:space="preserve">Version: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986CB2">
            <w:rPr>
              <w:rFonts w:cs="Arial"/>
              <w:noProof/>
              <w:szCs w:val="16"/>
            </w:rPr>
            <w:t>14.03.2024 15:50</w:t>
          </w:r>
          <w:r>
            <w:rPr>
              <w:rFonts w:cs="Arial"/>
              <w:szCs w:val="16"/>
            </w:rPr>
            <w:fldChar w:fldCharType="end"/>
          </w:r>
        </w:p>
      </w:tc>
      <w:tc>
        <w:tcPr>
          <w:tcW w:w="5776" w:type="dxa"/>
          <w:gridSpan w:val="2"/>
          <w:vAlign w:val="center"/>
        </w:tcPr>
        <w:p w14:paraId="109079A1" w14:textId="77777777" w:rsidR="00C65628" w:rsidRPr="00000197" w:rsidRDefault="00000000" w:rsidP="00AD2E59">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5F8ECA13" w14:textId="77777777" w:rsidR="00C65628" w:rsidRDefault="00C656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A2ED3" w14:textId="77777777" w:rsidR="00601767" w:rsidRDefault="00601767">
      <w:r>
        <w:separator/>
      </w:r>
    </w:p>
  </w:footnote>
  <w:footnote w:type="continuationSeparator" w:id="0">
    <w:p w14:paraId="6948B0D5" w14:textId="77777777" w:rsidR="00601767" w:rsidRDefault="006017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65628" w14:paraId="41DFD62A" w14:textId="77777777">
      <w:trPr>
        <w:trHeight w:val="536"/>
        <w:jc w:val="center"/>
      </w:trPr>
      <w:tc>
        <w:tcPr>
          <w:tcW w:w="2445" w:type="dxa"/>
          <w:vAlign w:val="center"/>
        </w:tcPr>
        <w:p w14:paraId="0256B3BA" w14:textId="77777777" w:rsidR="00C65628" w:rsidRDefault="00C65628" w:rsidP="00E12AE5">
          <w:pPr>
            <w:pStyle w:val="ETML"/>
          </w:pPr>
          <w:r w:rsidRPr="00B4738A">
            <w:t>ETML</w:t>
          </w:r>
        </w:p>
      </w:tc>
      <w:tc>
        <w:tcPr>
          <w:tcW w:w="4560" w:type="dxa"/>
          <w:vAlign w:val="center"/>
        </w:tcPr>
        <w:p w14:paraId="5339A728" w14:textId="77777777" w:rsidR="00C65628" w:rsidRPr="00B4738A" w:rsidRDefault="00C65628" w:rsidP="00B4738A"/>
      </w:tc>
      <w:tc>
        <w:tcPr>
          <w:tcW w:w="2283" w:type="dxa"/>
          <w:vAlign w:val="center"/>
        </w:tcPr>
        <w:p w14:paraId="65CE9966" w14:textId="77777777" w:rsidR="00C65628" w:rsidRDefault="00C65628"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C65628" w:rsidRDefault="00C656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5pt;height:11.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2B1C3B"/>
    <w:multiLevelType w:val="hybridMultilevel"/>
    <w:tmpl w:val="B60C7C1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7"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8"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0"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1"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2"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39716630">
    <w:abstractNumId w:val="0"/>
  </w:num>
  <w:num w:numId="2" w16cid:durableId="849835270">
    <w:abstractNumId w:val="4"/>
  </w:num>
  <w:num w:numId="3" w16cid:durableId="2010213393">
    <w:abstractNumId w:val="3"/>
  </w:num>
  <w:num w:numId="4" w16cid:durableId="756441042">
    <w:abstractNumId w:val="5"/>
  </w:num>
  <w:num w:numId="5" w16cid:durableId="325864200">
    <w:abstractNumId w:val="8"/>
  </w:num>
  <w:num w:numId="6" w16cid:durableId="16319289">
    <w:abstractNumId w:val="2"/>
  </w:num>
  <w:num w:numId="7" w16cid:durableId="1379553552">
    <w:abstractNumId w:val="7"/>
  </w:num>
  <w:num w:numId="8" w16cid:durableId="1934194418">
    <w:abstractNumId w:val="11"/>
  </w:num>
  <w:num w:numId="9" w16cid:durableId="21177777">
    <w:abstractNumId w:val="1"/>
  </w:num>
  <w:num w:numId="10" w16cid:durableId="1146824516">
    <w:abstractNumId w:val="9"/>
  </w:num>
  <w:num w:numId="11" w16cid:durableId="1964264951">
    <w:abstractNumId w:val="10"/>
  </w:num>
  <w:num w:numId="12" w16cid:durableId="401099929">
    <w:abstractNumId w:val="12"/>
  </w:num>
  <w:num w:numId="13" w16cid:durableId="113795952">
    <w:abstractNumId w:val="6"/>
  </w:num>
  <w:num w:numId="14" w16cid:durableId="1660932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autoHyphenation/>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C5CF2"/>
    <w:rsid w:val="000E7483"/>
    <w:rsid w:val="000F22B9"/>
    <w:rsid w:val="000F381C"/>
    <w:rsid w:val="0010591C"/>
    <w:rsid w:val="00111811"/>
    <w:rsid w:val="00114120"/>
    <w:rsid w:val="00116F07"/>
    <w:rsid w:val="0015167D"/>
    <w:rsid w:val="00152A26"/>
    <w:rsid w:val="00165418"/>
    <w:rsid w:val="001764CE"/>
    <w:rsid w:val="00183417"/>
    <w:rsid w:val="001A7C3A"/>
    <w:rsid w:val="001C2613"/>
    <w:rsid w:val="001C454D"/>
    <w:rsid w:val="001D4577"/>
    <w:rsid w:val="001D72BA"/>
    <w:rsid w:val="001E2B66"/>
    <w:rsid w:val="001F2420"/>
    <w:rsid w:val="001F6EEB"/>
    <w:rsid w:val="00211D15"/>
    <w:rsid w:val="00217E8C"/>
    <w:rsid w:val="00257BD9"/>
    <w:rsid w:val="002770F3"/>
    <w:rsid w:val="00277660"/>
    <w:rsid w:val="002951BD"/>
    <w:rsid w:val="00297E2A"/>
    <w:rsid w:val="002A2E2C"/>
    <w:rsid w:val="002B1E09"/>
    <w:rsid w:val="002B6893"/>
    <w:rsid w:val="002C6634"/>
    <w:rsid w:val="002D7D46"/>
    <w:rsid w:val="002F038B"/>
    <w:rsid w:val="002F2165"/>
    <w:rsid w:val="00310160"/>
    <w:rsid w:val="0031563E"/>
    <w:rsid w:val="0032114E"/>
    <w:rsid w:val="0034172E"/>
    <w:rsid w:val="003434F3"/>
    <w:rsid w:val="0035415B"/>
    <w:rsid w:val="00361537"/>
    <w:rsid w:val="0037071E"/>
    <w:rsid w:val="00394B2C"/>
    <w:rsid w:val="003E018B"/>
    <w:rsid w:val="003E32B9"/>
    <w:rsid w:val="003F1870"/>
    <w:rsid w:val="003F64EA"/>
    <w:rsid w:val="00407333"/>
    <w:rsid w:val="004075D5"/>
    <w:rsid w:val="0040782E"/>
    <w:rsid w:val="004202D8"/>
    <w:rsid w:val="004206A2"/>
    <w:rsid w:val="0043666E"/>
    <w:rsid w:val="00436B90"/>
    <w:rsid w:val="00446E95"/>
    <w:rsid w:val="00454074"/>
    <w:rsid w:val="004A306C"/>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60512"/>
    <w:rsid w:val="00571E4B"/>
    <w:rsid w:val="0057404A"/>
    <w:rsid w:val="00574085"/>
    <w:rsid w:val="00576CCE"/>
    <w:rsid w:val="005926D0"/>
    <w:rsid w:val="005A3FBF"/>
    <w:rsid w:val="005B27EF"/>
    <w:rsid w:val="005C1848"/>
    <w:rsid w:val="005D1DAA"/>
    <w:rsid w:val="005D661E"/>
    <w:rsid w:val="005E6192"/>
    <w:rsid w:val="005E6B56"/>
    <w:rsid w:val="005F09CD"/>
    <w:rsid w:val="00601767"/>
    <w:rsid w:val="00615583"/>
    <w:rsid w:val="00645760"/>
    <w:rsid w:val="006534F1"/>
    <w:rsid w:val="00656974"/>
    <w:rsid w:val="00666B63"/>
    <w:rsid w:val="00676C26"/>
    <w:rsid w:val="006902A9"/>
    <w:rsid w:val="006966D0"/>
    <w:rsid w:val="006E132F"/>
    <w:rsid w:val="006E2CE8"/>
    <w:rsid w:val="006E4DA8"/>
    <w:rsid w:val="006F50F3"/>
    <w:rsid w:val="007010E6"/>
    <w:rsid w:val="00707220"/>
    <w:rsid w:val="007118D3"/>
    <w:rsid w:val="007211A1"/>
    <w:rsid w:val="00726F12"/>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20E8"/>
    <w:rsid w:val="00827F5A"/>
    <w:rsid w:val="00845304"/>
    <w:rsid w:val="008468C8"/>
    <w:rsid w:val="00851A5E"/>
    <w:rsid w:val="00853E81"/>
    <w:rsid w:val="008643DC"/>
    <w:rsid w:val="00873CF0"/>
    <w:rsid w:val="00891718"/>
    <w:rsid w:val="008A464B"/>
    <w:rsid w:val="008C40C0"/>
    <w:rsid w:val="008D55CF"/>
    <w:rsid w:val="008E05FB"/>
    <w:rsid w:val="008E13F2"/>
    <w:rsid w:val="008E1D98"/>
    <w:rsid w:val="008E53F9"/>
    <w:rsid w:val="008F7403"/>
    <w:rsid w:val="009020B1"/>
    <w:rsid w:val="00902523"/>
    <w:rsid w:val="0090391B"/>
    <w:rsid w:val="00903FEF"/>
    <w:rsid w:val="00905D23"/>
    <w:rsid w:val="009142E2"/>
    <w:rsid w:val="00915B27"/>
    <w:rsid w:val="00920F4E"/>
    <w:rsid w:val="009211D9"/>
    <w:rsid w:val="009250B0"/>
    <w:rsid w:val="009265A8"/>
    <w:rsid w:val="00932149"/>
    <w:rsid w:val="00934E66"/>
    <w:rsid w:val="00936E35"/>
    <w:rsid w:val="009440AB"/>
    <w:rsid w:val="00955930"/>
    <w:rsid w:val="00957462"/>
    <w:rsid w:val="00961794"/>
    <w:rsid w:val="00986CB2"/>
    <w:rsid w:val="0099022A"/>
    <w:rsid w:val="009B009E"/>
    <w:rsid w:val="009B190E"/>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C5A9E"/>
    <w:rsid w:val="00AD2E59"/>
    <w:rsid w:val="00AD3EE8"/>
    <w:rsid w:val="00AE282D"/>
    <w:rsid w:val="00AE3C54"/>
    <w:rsid w:val="00AF58E1"/>
    <w:rsid w:val="00AF6043"/>
    <w:rsid w:val="00B04D07"/>
    <w:rsid w:val="00B13CB9"/>
    <w:rsid w:val="00B147A7"/>
    <w:rsid w:val="00B20D38"/>
    <w:rsid w:val="00B241D2"/>
    <w:rsid w:val="00B30B72"/>
    <w:rsid w:val="00B33505"/>
    <w:rsid w:val="00B40A8E"/>
    <w:rsid w:val="00B412B9"/>
    <w:rsid w:val="00B4390B"/>
    <w:rsid w:val="00B44A78"/>
    <w:rsid w:val="00B4738A"/>
    <w:rsid w:val="00B612B2"/>
    <w:rsid w:val="00B64C66"/>
    <w:rsid w:val="00B95EC5"/>
    <w:rsid w:val="00B96AA1"/>
    <w:rsid w:val="00BA3573"/>
    <w:rsid w:val="00BA56D2"/>
    <w:rsid w:val="00BA7DF1"/>
    <w:rsid w:val="00BB20CD"/>
    <w:rsid w:val="00BD773C"/>
    <w:rsid w:val="00BE185C"/>
    <w:rsid w:val="00BF7A15"/>
    <w:rsid w:val="00C20939"/>
    <w:rsid w:val="00C329D7"/>
    <w:rsid w:val="00C33C51"/>
    <w:rsid w:val="00C65628"/>
    <w:rsid w:val="00C90208"/>
    <w:rsid w:val="00C90570"/>
    <w:rsid w:val="00CB712D"/>
    <w:rsid w:val="00CC63D7"/>
    <w:rsid w:val="00CD1A2D"/>
    <w:rsid w:val="00CD5702"/>
    <w:rsid w:val="00CF6DD2"/>
    <w:rsid w:val="00D14587"/>
    <w:rsid w:val="00D15AE6"/>
    <w:rsid w:val="00D160DD"/>
    <w:rsid w:val="00D174BC"/>
    <w:rsid w:val="00D275C6"/>
    <w:rsid w:val="00D405C9"/>
    <w:rsid w:val="00D63B59"/>
    <w:rsid w:val="00D64B85"/>
    <w:rsid w:val="00D64F19"/>
    <w:rsid w:val="00D82BEB"/>
    <w:rsid w:val="00D946BA"/>
    <w:rsid w:val="00DA21CC"/>
    <w:rsid w:val="00DB1DCD"/>
    <w:rsid w:val="00DD04F0"/>
    <w:rsid w:val="00DE4778"/>
    <w:rsid w:val="00E015B8"/>
    <w:rsid w:val="00E1012A"/>
    <w:rsid w:val="00E12AE5"/>
    <w:rsid w:val="00E416AC"/>
    <w:rsid w:val="00E41BC2"/>
    <w:rsid w:val="00E41E7C"/>
    <w:rsid w:val="00E52B61"/>
    <w:rsid w:val="00E5310C"/>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75E94"/>
    <w:rsid w:val="00F93513"/>
    <w:rsid w:val="00FA514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Mentionnonrsolue1">
    <w:name w:val="Mention non résolue1"/>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 w:type="character" w:customStyle="1" w:styleId="normaltextrun">
    <w:name w:val="normaltextrun"/>
    <w:basedOn w:val="Policepardfaut"/>
    <w:rsid w:val="00C65628"/>
  </w:style>
  <w:style w:type="character" w:customStyle="1" w:styleId="eop">
    <w:name w:val="eop"/>
    <w:basedOn w:val="Policepardfaut"/>
    <w:rsid w:val="00C65628"/>
  </w:style>
  <w:style w:type="paragraph" w:styleId="Rvision">
    <w:name w:val="Revision"/>
    <w:hidden/>
    <w:uiPriority w:val="99"/>
    <w:semiHidden/>
    <w:rsid w:val="00560512"/>
  </w:style>
  <w:style w:type="character" w:customStyle="1" w:styleId="ui-provider">
    <w:name w:val="ui-provider"/>
    <w:basedOn w:val="Policepardfaut"/>
    <w:rsid w:val="00FA5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4174">
      <w:bodyDiv w:val="1"/>
      <w:marLeft w:val="0"/>
      <w:marRight w:val="0"/>
      <w:marTop w:val="0"/>
      <w:marBottom w:val="0"/>
      <w:divBdr>
        <w:top w:val="none" w:sz="0" w:space="0" w:color="auto"/>
        <w:left w:val="none" w:sz="0" w:space="0" w:color="auto"/>
        <w:bottom w:val="none" w:sz="0" w:space="0" w:color="auto"/>
        <w:right w:val="none" w:sz="0" w:space="0" w:color="auto"/>
      </w:divBdr>
    </w:div>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228657217">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 w:id="193177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EiJnoxhSTX4"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yperlink" Target="https://github.com/RyanDPC/ICT-306/blob/a1e598349eae1a59e7de1ab613185227c8405abd/Mat%C3%A9riel/Cahier%20des%20Charges_RyanDePina.pdf" TargetMode="External"/><Relationship Id="rId17" Type="http://schemas.openxmlformats.org/officeDocument/2006/relationships/image" Target="media/image7.png"/><Relationship Id="rId25" Type="http://schemas.openxmlformats.org/officeDocument/2006/relationships/hyperlink" Target="https://chat.openai.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github.com/RyanDPC/ICT-306/tree/93d5a4d6ecbca57e276cf132626e91363f3bc817/Livrables"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jFQaTmfodlQ"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539C2C6A-FD48-4F4A-80FB-D2FF3313B090}">
  <ds:schemaRefs>
    <ds:schemaRef ds:uri="http://schemas.openxmlformats.org/officeDocument/2006/bibliography"/>
  </ds:schemaRefs>
</ds:datastoreItem>
</file>

<file path=customXml/itemProps4.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790</TotalTime>
  <Pages>25</Pages>
  <Words>6402</Words>
  <Characters>35213</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41532</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68</cp:revision>
  <cp:lastPrinted>2024-01-30T14:42:00Z</cp:lastPrinted>
  <dcterms:created xsi:type="dcterms:W3CDTF">2024-01-29T10:24:00Z</dcterms:created>
  <dcterms:modified xsi:type="dcterms:W3CDTF">2024-03-14T18:31:00Z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